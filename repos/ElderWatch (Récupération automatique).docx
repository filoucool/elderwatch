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485" w:type="dxa"/>
        <w:tblLook w:val="04A0" w:firstRow="1" w:lastRow="0" w:firstColumn="1" w:lastColumn="0" w:noHBand="0" w:noVBand="1"/>
      </w:tblPr>
      <w:tblGrid>
        <w:gridCol w:w="10485"/>
      </w:tblGrid>
      <w:tr w:rsidR="007630F2" w:rsidRPr="00495014" w14:paraId="680C8888" w14:textId="77777777" w:rsidTr="00B17E13">
        <w:trPr>
          <w:trHeight w:val="8354"/>
        </w:trPr>
        <w:tc>
          <w:tcPr>
            <w:tcW w:w="10485" w:type="dxa"/>
          </w:tcPr>
          <w:p w14:paraId="68DFAD69" w14:textId="48DF0898" w:rsidR="007630F2" w:rsidRPr="00495014" w:rsidRDefault="00143B24" w:rsidP="00B17E13">
            <w:pPr>
              <w:spacing w:line="240" w:lineRule="auto"/>
              <w:jc w:val="right"/>
              <w:rPr>
                <w:b/>
                <w:color w:val="D83B01"/>
                <w:sz w:val="44"/>
              </w:rPr>
            </w:pPr>
            <w:r>
              <w:rPr>
                <w:noProof/>
              </w:rPr>
              <w:drawing>
                <wp:anchor distT="0" distB="0" distL="114300" distR="114300" simplePos="0" relativeHeight="251660288" behindDoc="1" locked="0" layoutInCell="1" allowOverlap="1" wp14:anchorId="7C6E0F09" wp14:editId="55E22554">
                  <wp:simplePos x="0" y="0"/>
                  <wp:positionH relativeFrom="column">
                    <wp:posOffset>3117215</wp:posOffset>
                  </wp:positionH>
                  <wp:positionV relativeFrom="paragraph">
                    <wp:posOffset>-394335</wp:posOffset>
                  </wp:positionV>
                  <wp:extent cx="3317564" cy="2476500"/>
                  <wp:effectExtent l="0" t="0" r="0" b="0"/>
                  <wp:wrapNone/>
                  <wp:docPr id="4" name="Picture 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 tran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17564" cy="2476500"/>
                          </a:xfrm>
                          <a:prstGeom prst="rect">
                            <a:avLst/>
                          </a:prstGeom>
                        </pic:spPr>
                      </pic:pic>
                    </a:graphicData>
                  </a:graphic>
                  <wp14:sizeRelH relativeFrom="margin">
                    <wp14:pctWidth>0</wp14:pctWidth>
                  </wp14:sizeRelH>
                  <wp14:sizeRelV relativeFrom="margin">
                    <wp14:pctHeight>0</wp14:pctHeight>
                  </wp14:sizeRelV>
                </wp:anchor>
              </w:drawing>
            </w:r>
          </w:p>
        </w:tc>
      </w:tr>
      <w:tr w:rsidR="007630F2" w:rsidRPr="00495014" w14:paraId="437B1BAA" w14:textId="77777777" w:rsidTr="00377792">
        <w:trPr>
          <w:trHeight w:val="3446"/>
        </w:trPr>
        <w:tc>
          <w:tcPr>
            <w:tcW w:w="10485" w:type="dxa"/>
          </w:tcPr>
          <w:p w14:paraId="43DEBF1E" w14:textId="1B385775" w:rsidR="00127D78" w:rsidRPr="00FB6417" w:rsidRDefault="00536E32" w:rsidP="00FB6417">
            <w:pPr>
              <w:pStyle w:val="Titre"/>
            </w:pPr>
            <w:proofErr w:type="spellStart"/>
            <w:r>
              <w:t>ElderWatch</w:t>
            </w:r>
            <w:proofErr w:type="spellEnd"/>
          </w:p>
          <w:p w14:paraId="5356C973" w14:textId="11972945" w:rsidR="007630F2" w:rsidRPr="00FB6417" w:rsidRDefault="00536E32" w:rsidP="00FB6417">
            <w:pPr>
              <w:pStyle w:val="Sous-titre"/>
            </w:pPr>
            <w:r>
              <w:t xml:space="preserve">Plan </w:t>
            </w:r>
            <w:proofErr w:type="spellStart"/>
            <w:r>
              <w:t>d’affaire</w:t>
            </w:r>
            <w:proofErr w:type="spellEnd"/>
          </w:p>
        </w:tc>
      </w:tr>
    </w:tbl>
    <w:p w14:paraId="2DDEE366" w14:textId="77777777" w:rsidR="007F3D82" w:rsidRPr="00495014" w:rsidRDefault="007F3D82" w:rsidP="00E667B3">
      <w:pPr>
        <w:sectPr w:rsidR="007F3D82" w:rsidRPr="00495014" w:rsidSect="005E14D5">
          <w:headerReference w:type="default" r:id="rId12"/>
          <w:footerReference w:type="default" r:id="rId13"/>
          <w:headerReference w:type="first" r:id="rId14"/>
          <w:footerReference w:type="first" r:id="rId15"/>
          <w:pgSz w:w="12240" w:h="15840" w:code="1"/>
          <w:pgMar w:top="1701" w:right="720" w:bottom="1672" w:left="720" w:header="578" w:footer="142" w:gutter="0"/>
          <w:cols w:space="720"/>
          <w:titlePg/>
          <w:docGrid w:linePitch="360"/>
        </w:sectPr>
      </w:pPr>
    </w:p>
    <w:p w14:paraId="6AA0D0EB" w14:textId="67E7A9B8" w:rsidR="00743D10" w:rsidRPr="00495014" w:rsidRDefault="00BA6AEB" w:rsidP="00743D10">
      <w:pPr>
        <w:pStyle w:val="Titre1"/>
      </w:pPr>
      <w:r>
        <w:lastRenderedPageBreak/>
        <w:t xml:space="preserve">La </w:t>
      </w:r>
      <w:r w:rsidR="00386C1C">
        <w:t>compagnie</w:t>
      </w:r>
    </w:p>
    <w:p w14:paraId="6B5FD4CF" w14:textId="57A7B1B7" w:rsidR="008E03B2" w:rsidRDefault="00A143D2" w:rsidP="00A143D2">
      <w:pPr>
        <w:rPr>
          <w:rFonts w:ascii="Arial" w:hAnsi="Arial" w:cs="Arial"/>
          <w:color w:val="666666"/>
          <w:lang w:val="fr-CA"/>
        </w:rPr>
      </w:pPr>
      <w:proofErr w:type="spellStart"/>
      <w:r w:rsidRPr="00A143D2">
        <w:rPr>
          <w:rFonts w:ascii="Arial" w:hAnsi="Arial" w:cs="Arial"/>
          <w:color w:val="666666"/>
          <w:lang w:val="fr-CA"/>
        </w:rPr>
        <w:t>ElderWatch</w:t>
      </w:r>
      <w:proofErr w:type="spellEnd"/>
      <w:r w:rsidRPr="00A143D2">
        <w:rPr>
          <w:rFonts w:ascii="Arial" w:hAnsi="Arial" w:cs="Arial"/>
          <w:color w:val="666666"/>
          <w:lang w:val="fr-CA"/>
        </w:rPr>
        <w:t xml:space="preserve"> est une entreprise en démarrage</w:t>
      </w:r>
      <w:r w:rsidR="008E03B2">
        <w:rPr>
          <w:rFonts w:ascii="Arial" w:hAnsi="Arial" w:cs="Arial"/>
          <w:color w:val="666666"/>
          <w:lang w:val="fr-CA"/>
        </w:rPr>
        <w:t xml:space="preserve"> fondé en 2020 par Élodie-Christelle </w:t>
      </w:r>
      <w:proofErr w:type="spellStart"/>
      <w:r w:rsidR="008E03B2">
        <w:rPr>
          <w:rFonts w:ascii="Arial" w:hAnsi="Arial" w:cs="Arial"/>
          <w:color w:val="666666"/>
          <w:lang w:val="fr-CA"/>
        </w:rPr>
        <w:t>Bebga</w:t>
      </w:r>
      <w:proofErr w:type="spellEnd"/>
      <w:r w:rsidR="008E03B2">
        <w:rPr>
          <w:rFonts w:ascii="Arial" w:hAnsi="Arial" w:cs="Arial"/>
          <w:color w:val="666666"/>
          <w:lang w:val="fr-CA"/>
        </w:rPr>
        <w:t xml:space="preserve"> et Félix Chenette-Stewart. S</w:t>
      </w:r>
      <w:r>
        <w:rPr>
          <w:rFonts w:ascii="Arial" w:hAnsi="Arial" w:cs="Arial"/>
          <w:color w:val="666666"/>
          <w:lang w:val="fr-CA"/>
        </w:rPr>
        <w:t>itué à Montréal</w:t>
      </w:r>
      <w:r w:rsidR="008E03B2">
        <w:rPr>
          <w:rFonts w:ascii="Arial" w:hAnsi="Arial" w:cs="Arial"/>
          <w:color w:val="666666"/>
          <w:lang w:val="fr-CA"/>
        </w:rPr>
        <w:t>, elle</w:t>
      </w:r>
      <w:r w:rsidR="003F7117">
        <w:rPr>
          <w:rFonts w:ascii="Arial" w:hAnsi="Arial" w:cs="Arial"/>
          <w:color w:val="666666"/>
          <w:lang w:val="fr-CA"/>
        </w:rPr>
        <w:t xml:space="preserve"> vise l’industrie de la santé, plus précisément les résidences pour personnes âgées en</w:t>
      </w:r>
      <w:r w:rsidRPr="00A143D2">
        <w:rPr>
          <w:rFonts w:ascii="Arial" w:hAnsi="Arial" w:cs="Arial"/>
          <w:color w:val="666666"/>
          <w:lang w:val="fr-CA"/>
        </w:rPr>
        <w:t xml:space="preserve"> offr</w:t>
      </w:r>
      <w:r w:rsidR="003F7117">
        <w:rPr>
          <w:rFonts w:ascii="Arial" w:hAnsi="Arial" w:cs="Arial"/>
          <w:color w:val="666666"/>
          <w:lang w:val="fr-CA"/>
        </w:rPr>
        <w:t>ant</w:t>
      </w:r>
      <w:r w:rsidRPr="00A143D2">
        <w:rPr>
          <w:rFonts w:ascii="Arial" w:hAnsi="Arial" w:cs="Arial"/>
          <w:color w:val="666666"/>
          <w:lang w:val="fr-CA"/>
        </w:rPr>
        <w:t xml:space="preserve"> un </w:t>
      </w:r>
      <w:r>
        <w:rPr>
          <w:rFonts w:ascii="Arial" w:hAnsi="Arial" w:cs="Arial"/>
          <w:color w:val="666666"/>
          <w:lang w:val="fr-CA"/>
        </w:rPr>
        <w:t>système</w:t>
      </w:r>
      <w:r w:rsidRPr="00A143D2">
        <w:rPr>
          <w:rFonts w:ascii="Arial" w:hAnsi="Arial" w:cs="Arial"/>
          <w:color w:val="666666"/>
          <w:lang w:val="fr-CA"/>
        </w:rPr>
        <w:t xml:space="preserve"> de surveillance </w:t>
      </w:r>
      <w:r w:rsidR="008E03B2">
        <w:rPr>
          <w:rFonts w:ascii="Arial" w:hAnsi="Arial" w:cs="Arial"/>
          <w:color w:val="666666"/>
          <w:lang w:val="fr-CA"/>
        </w:rPr>
        <w:t>inégalé</w:t>
      </w:r>
      <w:r w:rsidR="003F7117">
        <w:rPr>
          <w:rFonts w:ascii="Arial" w:hAnsi="Arial" w:cs="Arial"/>
          <w:color w:val="666666"/>
          <w:lang w:val="fr-CA"/>
        </w:rPr>
        <w:t xml:space="preserve">. </w:t>
      </w:r>
      <w:proofErr w:type="spellStart"/>
      <w:r w:rsidR="003F7117">
        <w:rPr>
          <w:rFonts w:ascii="Arial" w:hAnsi="Arial" w:cs="Arial"/>
          <w:color w:val="666666"/>
          <w:lang w:val="fr-CA"/>
        </w:rPr>
        <w:t>ElderWatch</w:t>
      </w:r>
      <w:proofErr w:type="spellEnd"/>
      <w:r w:rsidR="003F7117">
        <w:rPr>
          <w:rFonts w:ascii="Arial" w:hAnsi="Arial" w:cs="Arial"/>
          <w:color w:val="666666"/>
          <w:lang w:val="fr-CA"/>
        </w:rPr>
        <w:t xml:space="preserve"> </w:t>
      </w:r>
      <w:r w:rsidR="008E03B2">
        <w:rPr>
          <w:rFonts w:ascii="Arial" w:hAnsi="Arial" w:cs="Arial"/>
          <w:color w:val="666666"/>
          <w:lang w:val="fr-CA"/>
        </w:rPr>
        <w:t xml:space="preserve">a </w:t>
      </w:r>
      <w:r>
        <w:rPr>
          <w:rFonts w:ascii="Arial" w:hAnsi="Arial" w:cs="Arial"/>
          <w:color w:val="666666"/>
          <w:lang w:val="fr-CA"/>
        </w:rPr>
        <w:t xml:space="preserve">pour but de révolutionner l’industrie des </w:t>
      </w:r>
      <w:r w:rsidR="008E03B2">
        <w:rPr>
          <w:rFonts w:ascii="Arial" w:hAnsi="Arial" w:cs="Arial"/>
          <w:color w:val="666666"/>
          <w:lang w:val="fr-CA"/>
        </w:rPr>
        <w:t>bracelets et colliers</w:t>
      </w:r>
      <w:r>
        <w:rPr>
          <w:rFonts w:ascii="Arial" w:hAnsi="Arial" w:cs="Arial"/>
          <w:color w:val="666666"/>
          <w:lang w:val="fr-CA"/>
        </w:rPr>
        <w:t xml:space="preserve"> pour personnes âgées avec son nouveau système : le </w:t>
      </w:r>
      <w:proofErr w:type="spellStart"/>
      <w:r w:rsidR="003B1234">
        <w:rPr>
          <w:rFonts w:ascii="Arial" w:hAnsi="Arial" w:cs="Arial"/>
          <w:color w:val="666666"/>
          <w:lang w:val="fr-CA"/>
        </w:rPr>
        <w:t>Safen</w:t>
      </w:r>
      <w:proofErr w:type="spellEnd"/>
      <w:r w:rsidR="003B1234">
        <w:rPr>
          <w:rFonts w:ascii="Arial" w:hAnsi="Arial" w:cs="Arial"/>
          <w:color w:val="666666"/>
          <w:lang w:val="fr-CA"/>
        </w:rPr>
        <w:t>.</w:t>
      </w:r>
      <w:r w:rsidR="008E03B2">
        <w:rPr>
          <w:rFonts w:ascii="Arial" w:hAnsi="Arial" w:cs="Arial"/>
          <w:color w:val="666666"/>
          <w:lang w:val="fr-CA"/>
        </w:rPr>
        <w:t xml:space="preserve"> </w:t>
      </w:r>
    </w:p>
    <w:p w14:paraId="431AE041" w14:textId="2F833FFD" w:rsidR="00EF5B73" w:rsidRPr="00EF5B73" w:rsidRDefault="001F3D5F" w:rsidP="00A143D2">
      <w:pPr>
        <w:rPr>
          <w:rFonts w:ascii="Arial" w:hAnsi="Arial" w:cs="Arial"/>
          <w:color w:val="666666"/>
          <w:lang w:val="fr-CA"/>
        </w:rPr>
      </w:pPr>
      <w:r>
        <w:rPr>
          <w:rFonts w:ascii="Arial" w:hAnsi="Arial" w:cs="Arial"/>
          <w:color w:val="666666"/>
          <w:lang w:val="fr-CA"/>
        </w:rPr>
        <w:t xml:space="preserve">La compagnie compte </w:t>
      </w:r>
      <w:r w:rsidR="002B602D">
        <w:rPr>
          <w:rFonts w:ascii="Arial" w:hAnsi="Arial" w:cs="Arial"/>
          <w:color w:val="666666"/>
          <w:lang w:val="fr-CA"/>
        </w:rPr>
        <w:t xml:space="preserve">présentement </w:t>
      </w:r>
      <w:r>
        <w:rPr>
          <w:rFonts w:ascii="Arial" w:hAnsi="Arial" w:cs="Arial"/>
          <w:color w:val="666666"/>
          <w:lang w:val="fr-CA"/>
        </w:rPr>
        <w:t xml:space="preserve">deux employés : Élodie-Christelle </w:t>
      </w:r>
      <w:proofErr w:type="spellStart"/>
      <w:r>
        <w:rPr>
          <w:rFonts w:ascii="Arial" w:hAnsi="Arial" w:cs="Arial"/>
          <w:color w:val="666666"/>
          <w:lang w:val="fr-CA"/>
        </w:rPr>
        <w:t>Bebga</w:t>
      </w:r>
      <w:proofErr w:type="spellEnd"/>
      <w:r>
        <w:rPr>
          <w:rFonts w:ascii="Arial" w:hAnsi="Arial" w:cs="Arial"/>
          <w:color w:val="666666"/>
          <w:lang w:val="fr-CA"/>
        </w:rPr>
        <w:t>, l</w:t>
      </w:r>
      <w:r w:rsidR="00BA6AEB">
        <w:rPr>
          <w:rFonts w:ascii="Arial" w:hAnsi="Arial" w:cs="Arial"/>
          <w:color w:val="666666"/>
          <w:lang w:val="fr-CA"/>
        </w:rPr>
        <w:t xml:space="preserve">a technicienne en microélectronique </w:t>
      </w:r>
      <w:r w:rsidR="00F31F16">
        <w:rPr>
          <w:rFonts w:ascii="Arial" w:hAnsi="Arial" w:cs="Arial"/>
          <w:color w:val="666666"/>
          <w:lang w:val="fr-CA"/>
        </w:rPr>
        <w:t xml:space="preserve">et </w:t>
      </w:r>
      <w:r>
        <w:rPr>
          <w:rFonts w:ascii="Arial" w:hAnsi="Arial" w:cs="Arial"/>
          <w:color w:val="666666"/>
          <w:lang w:val="fr-CA"/>
        </w:rPr>
        <w:t xml:space="preserve">Félix Chenette-Stewart, </w:t>
      </w:r>
      <w:r w:rsidR="003F7117">
        <w:rPr>
          <w:rFonts w:ascii="Arial" w:hAnsi="Arial" w:cs="Arial"/>
          <w:color w:val="666666"/>
          <w:lang w:val="fr-CA"/>
        </w:rPr>
        <w:t>le</w:t>
      </w:r>
      <w:r w:rsidR="00BA6AEB">
        <w:rPr>
          <w:rFonts w:ascii="Arial" w:hAnsi="Arial" w:cs="Arial"/>
          <w:color w:val="666666"/>
          <w:lang w:val="fr-CA"/>
        </w:rPr>
        <w:t xml:space="preserve"> programmeur informatique. </w:t>
      </w:r>
      <w:r w:rsidR="00EF5B73">
        <w:rPr>
          <w:rFonts w:ascii="Arial" w:hAnsi="Arial" w:cs="Arial"/>
          <w:color w:val="666666"/>
          <w:lang w:val="fr-CA"/>
        </w:rPr>
        <w:t>La compagnie est entièrement</w:t>
      </w:r>
      <w:r w:rsidR="00497506">
        <w:rPr>
          <w:rFonts w:ascii="Arial" w:hAnsi="Arial" w:cs="Arial"/>
          <w:color w:val="666666"/>
          <w:lang w:val="fr-CA"/>
        </w:rPr>
        <w:t xml:space="preserve"> dirigée</w:t>
      </w:r>
      <w:r w:rsidR="00EF5B73">
        <w:rPr>
          <w:rFonts w:ascii="Arial" w:hAnsi="Arial" w:cs="Arial"/>
          <w:color w:val="666666"/>
          <w:lang w:val="fr-CA"/>
        </w:rPr>
        <w:t xml:space="preserve"> par ces deux employés</w:t>
      </w:r>
      <w:r w:rsidR="00497506">
        <w:rPr>
          <w:rFonts w:ascii="Arial" w:hAnsi="Arial" w:cs="Arial"/>
          <w:color w:val="666666"/>
          <w:lang w:val="fr-CA"/>
        </w:rPr>
        <w:t>.</w:t>
      </w:r>
    </w:p>
    <w:p w14:paraId="3315F803" w14:textId="0ADEE669" w:rsidR="00DD1468" w:rsidRPr="003F7117" w:rsidRDefault="00DD1468" w:rsidP="00A143D2">
      <w:pPr>
        <w:pStyle w:val="Bullets"/>
        <w:numPr>
          <w:ilvl w:val="0"/>
          <w:numId w:val="0"/>
        </w:numPr>
        <w:ind w:left="170"/>
        <w:rPr>
          <w:lang w:val="fr-CA"/>
        </w:rPr>
      </w:pPr>
    </w:p>
    <w:bookmarkStart w:id="0" w:name="_Hlk4080579"/>
    <w:p w14:paraId="6CD8653A" w14:textId="77777777" w:rsidR="00DD1468" w:rsidRPr="00352790" w:rsidRDefault="00BA6AEB" w:rsidP="00352790">
      <w:pPr>
        <w:pStyle w:val="Bullets"/>
      </w:pPr>
      <w:sdt>
        <w:sdtPr>
          <w:rPr>
            <w:rStyle w:val="lev"/>
          </w:rPr>
          <w:id w:val="-2003809490"/>
          <w:placeholder>
            <w:docPart w:val="D933D4D9EBA64036B4FF83FDE8CFF956"/>
          </w:placeholder>
          <w:temporary/>
          <w:showingPlcHdr/>
          <w15:appearance w15:val="hidden"/>
        </w:sdtPr>
        <w:sdtContent>
          <w:r w:rsidR="00DD1468" w:rsidRPr="00352790">
            <w:rPr>
              <w:rStyle w:val="lev"/>
            </w:rPr>
            <w:t>Markets, Products and Services:</w:t>
          </w:r>
        </w:sdtContent>
      </w:sdt>
      <w:r w:rsidR="00DD1468" w:rsidRPr="00352790">
        <w:t xml:space="preserve"> </w:t>
      </w:r>
      <w:sdt>
        <w:sdtPr>
          <w:id w:val="2029142663"/>
          <w:placeholder>
            <w:docPart w:val="337BA5DC62904DFB9892C8BAB56BBE5B"/>
          </w:placeholder>
          <w:temporary/>
          <w:showingPlcHdr/>
          <w15:appearance w15:val="hidden"/>
        </w:sdtPr>
        <w:sdtContent>
          <w:r w:rsidR="00DD1468" w:rsidRPr="00352790">
            <w:t>Outline the market and the needs that your company will address. Include brief descriptions of products and services you will offer and what markets and customer types you will address. You will provide more details on this in a later section of this plan.</w:t>
          </w:r>
        </w:sdtContent>
      </w:sdt>
    </w:p>
    <w:bookmarkEnd w:id="0"/>
    <w:p w14:paraId="6AA224CC" w14:textId="4701F0FA" w:rsidR="00DD1468" w:rsidRPr="00495014" w:rsidRDefault="00BA6AEB" w:rsidP="00DD1468">
      <w:pPr>
        <w:pStyle w:val="Bullets"/>
      </w:pPr>
      <w:sdt>
        <w:sdtPr>
          <w:rPr>
            <w:rStyle w:val="lev"/>
          </w:rPr>
          <w:id w:val="1176848099"/>
          <w:placeholder>
            <w:docPart w:val="15D74CB2603A48A7BF5E49043D10C0F7"/>
          </w:placeholder>
          <w:temporary/>
          <w:showingPlcHdr/>
          <w15:appearance w15:val="hidden"/>
        </w:sdtPr>
        <w:sdtContent>
          <w:r w:rsidR="00DD1468" w:rsidRPr="00352790">
            <w:rPr>
              <w:rStyle w:val="lev"/>
            </w:rPr>
            <w:t>Operational Structure:</w:t>
          </w:r>
        </w:sdtContent>
      </w:sdt>
      <w:r w:rsidR="00DD1468" w:rsidRPr="00352790">
        <w:t xml:space="preserve"> </w:t>
      </w:r>
      <w:sdt>
        <w:sdtPr>
          <w:id w:val="-1257132530"/>
          <w:placeholder>
            <w:docPart w:val="0AA91679C611407D878D2D7D4E9CDE67"/>
          </w:placeholder>
          <w:temporary/>
          <w:showingPlcHdr/>
          <w15:appearance w15:val="hidden"/>
        </w:sdtPr>
        <w:sdtContent>
          <w:r w:rsidR="00DD1468" w:rsidRPr="00352790">
            <w:t xml:space="preserve">Describe the operational details of your business. List your management team and any employees that you may need on the payroll to make your business run.  </w:t>
          </w:r>
        </w:sdtContent>
      </w:sdt>
      <w:r w:rsidR="00DD1468" w:rsidRPr="00495014">
        <w:br w:type="page"/>
      </w:r>
    </w:p>
    <w:p w14:paraId="033893D8" w14:textId="446E1FE0" w:rsidR="001F3D5F" w:rsidRPr="003F7117" w:rsidRDefault="003F7117" w:rsidP="001F3D5F">
      <w:pPr>
        <w:pStyle w:val="Titre1"/>
        <w:rPr>
          <w:lang w:val="fr-CA"/>
        </w:rPr>
      </w:pPr>
      <w:r w:rsidRPr="003F7117">
        <w:rPr>
          <w:lang w:val="fr-CA"/>
        </w:rPr>
        <w:lastRenderedPageBreak/>
        <w:t>Le problème</w:t>
      </w:r>
      <w:r w:rsidR="00D11F55">
        <w:rPr>
          <w:lang w:val="fr-CA"/>
        </w:rPr>
        <w:t xml:space="preserve">, </w:t>
      </w:r>
      <w:r w:rsidRPr="003F7117">
        <w:rPr>
          <w:lang w:val="fr-CA"/>
        </w:rPr>
        <w:t>la s</w:t>
      </w:r>
      <w:r>
        <w:rPr>
          <w:lang w:val="fr-CA"/>
        </w:rPr>
        <w:t>olution</w:t>
      </w:r>
    </w:p>
    <w:p w14:paraId="3B391D7D" w14:textId="15A14125" w:rsidR="003F7117" w:rsidRDefault="003B1234" w:rsidP="001F3D5F">
      <w:pPr>
        <w:rPr>
          <w:lang w:val="fr-CA"/>
        </w:rPr>
      </w:pPr>
      <w:r>
        <w:rPr>
          <w:lang w:val="fr-CA"/>
        </w:rPr>
        <w:t xml:space="preserve">Dans le monde des boutons d’appel d’urgence pour aînés, il y a trois problèmes </w:t>
      </w:r>
      <w:r w:rsidR="008332CE">
        <w:rPr>
          <w:lang w:val="fr-CA"/>
        </w:rPr>
        <w:t xml:space="preserve">présents chez presque tous les compétiteurs </w:t>
      </w:r>
      <w:r>
        <w:rPr>
          <w:lang w:val="fr-CA"/>
        </w:rPr>
        <w:t xml:space="preserve">qui sont la source de plusieurs conversations. </w:t>
      </w:r>
      <w:r w:rsidR="008332CE">
        <w:rPr>
          <w:lang w:val="fr-CA"/>
        </w:rPr>
        <w:t>Voici les problèmes en question :</w:t>
      </w:r>
    </w:p>
    <w:p w14:paraId="4E1BA4C7" w14:textId="48A56306" w:rsidR="003F7117" w:rsidRDefault="003F7117" w:rsidP="00582D5F">
      <w:pPr>
        <w:pStyle w:val="Paragraphedeliste"/>
        <w:numPr>
          <w:ilvl w:val="0"/>
          <w:numId w:val="8"/>
        </w:numPr>
        <w:rPr>
          <w:lang w:val="fr-CA"/>
        </w:rPr>
      </w:pPr>
      <w:r>
        <w:rPr>
          <w:lang w:val="fr-CA"/>
        </w:rPr>
        <w:t xml:space="preserve">Les prix </w:t>
      </w:r>
      <w:r w:rsidR="008332CE">
        <w:rPr>
          <w:lang w:val="fr-CA"/>
        </w:rPr>
        <w:t xml:space="preserve">sont </w:t>
      </w:r>
      <w:r>
        <w:rPr>
          <w:lang w:val="fr-CA"/>
        </w:rPr>
        <w:t>absurdes (</w:t>
      </w:r>
      <w:r w:rsidRPr="003F7117">
        <w:rPr>
          <w:b/>
          <w:bCs/>
          <w:lang w:val="fr-CA"/>
        </w:rPr>
        <w:t>58</w:t>
      </w:r>
      <w:r>
        <w:rPr>
          <w:lang w:val="fr-CA"/>
        </w:rPr>
        <w:t xml:space="preserve">$ à </w:t>
      </w:r>
      <w:r w:rsidRPr="003F7117">
        <w:rPr>
          <w:b/>
          <w:bCs/>
          <w:lang w:val="fr-CA"/>
        </w:rPr>
        <w:t>160</w:t>
      </w:r>
      <w:r>
        <w:rPr>
          <w:lang w:val="fr-CA"/>
        </w:rPr>
        <w:t xml:space="preserve">$ </w:t>
      </w:r>
      <w:r w:rsidRPr="003F7117">
        <w:rPr>
          <w:u w:val="single"/>
          <w:lang w:val="fr-CA"/>
        </w:rPr>
        <w:t>par mois</w:t>
      </w:r>
      <w:r>
        <w:rPr>
          <w:lang w:val="fr-CA"/>
        </w:rPr>
        <w:t xml:space="preserve"> en plus de </w:t>
      </w:r>
      <w:r w:rsidRPr="003F7117">
        <w:rPr>
          <w:b/>
          <w:bCs/>
          <w:lang w:val="fr-CA"/>
        </w:rPr>
        <w:t>30</w:t>
      </w:r>
      <w:r>
        <w:rPr>
          <w:lang w:val="fr-CA"/>
        </w:rPr>
        <w:t xml:space="preserve">$ à </w:t>
      </w:r>
      <w:r w:rsidRPr="003F7117">
        <w:rPr>
          <w:b/>
          <w:bCs/>
          <w:lang w:val="fr-CA"/>
        </w:rPr>
        <w:t>80</w:t>
      </w:r>
      <w:r>
        <w:rPr>
          <w:lang w:val="fr-CA"/>
        </w:rPr>
        <w:t xml:space="preserve">$ </w:t>
      </w:r>
      <w:r w:rsidRPr="003F7117">
        <w:rPr>
          <w:u w:val="single"/>
          <w:lang w:val="fr-CA"/>
        </w:rPr>
        <w:t>par</w:t>
      </w:r>
      <w:r>
        <w:rPr>
          <w:lang w:val="fr-CA"/>
        </w:rPr>
        <w:t xml:space="preserve"> interventions médicales pour certaines compagnies)</w:t>
      </w:r>
    </w:p>
    <w:p w14:paraId="71754C76" w14:textId="5FACECAA" w:rsidR="003F7117" w:rsidRDefault="003F7117" w:rsidP="00582D5F">
      <w:pPr>
        <w:pStyle w:val="Paragraphedeliste"/>
        <w:numPr>
          <w:ilvl w:val="0"/>
          <w:numId w:val="8"/>
        </w:numPr>
        <w:rPr>
          <w:lang w:val="fr-CA"/>
        </w:rPr>
      </w:pPr>
      <w:r>
        <w:rPr>
          <w:lang w:val="fr-CA"/>
        </w:rPr>
        <w:t>Le temps de réponse lors d’une urgence médicale est très lent (</w:t>
      </w:r>
      <w:r w:rsidR="00497506">
        <w:rPr>
          <w:lang w:val="fr-CA"/>
        </w:rPr>
        <w:t xml:space="preserve">en moyenne </w:t>
      </w:r>
      <w:r>
        <w:rPr>
          <w:lang w:val="fr-CA"/>
        </w:rPr>
        <w:t>30 à 100 minutes)</w:t>
      </w:r>
    </w:p>
    <w:p w14:paraId="24434441" w14:textId="2FAC3473" w:rsidR="003F7117" w:rsidRPr="003F7117" w:rsidRDefault="003F7117" w:rsidP="00582D5F">
      <w:pPr>
        <w:pStyle w:val="Paragraphedeliste"/>
        <w:numPr>
          <w:ilvl w:val="0"/>
          <w:numId w:val="8"/>
        </w:numPr>
        <w:rPr>
          <w:lang w:val="fr-CA"/>
        </w:rPr>
      </w:pPr>
      <w:r>
        <w:rPr>
          <w:lang w:val="fr-CA"/>
        </w:rPr>
        <w:t xml:space="preserve">Les soins donnés ne sont pas toujours suffisants </w:t>
      </w:r>
      <w:r w:rsidR="00497506">
        <w:rPr>
          <w:lang w:val="fr-CA"/>
        </w:rPr>
        <w:t xml:space="preserve">ou appropriés </w:t>
      </w:r>
      <w:r>
        <w:rPr>
          <w:lang w:val="fr-CA"/>
        </w:rPr>
        <w:t>et une ambulance doit être appelée pour 2 appels sur 5.</w:t>
      </w:r>
    </w:p>
    <w:p w14:paraId="3CA963C0" w14:textId="0F30E24B" w:rsidR="008332CE" w:rsidRDefault="00D11F55" w:rsidP="001F3D5F">
      <w:pPr>
        <w:rPr>
          <w:lang w:val="fr-CA"/>
        </w:rPr>
      </w:pPr>
      <w:proofErr w:type="spellStart"/>
      <w:r>
        <w:rPr>
          <w:lang w:val="fr-CA"/>
        </w:rPr>
        <w:t>ElderWatch</w:t>
      </w:r>
      <w:proofErr w:type="spellEnd"/>
      <w:r>
        <w:rPr>
          <w:lang w:val="fr-CA"/>
        </w:rPr>
        <w:t xml:space="preserve"> </w:t>
      </w:r>
      <w:r w:rsidR="008332CE">
        <w:rPr>
          <w:lang w:val="fr-CA"/>
        </w:rPr>
        <w:t>a pour priorité de viser ces problèmes et de trouver une solution adéquate et abordable.</w:t>
      </w:r>
    </w:p>
    <w:p w14:paraId="297A0187" w14:textId="77777777" w:rsidR="008332CE" w:rsidRDefault="008332CE" w:rsidP="001F3D5F">
      <w:pPr>
        <w:rPr>
          <w:lang w:val="fr-CA"/>
        </w:rPr>
      </w:pPr>
      <w:r>
        <w:rPr>
          <w:lang w:val="fr-CA"/>
        </w:rPr>
        <w:t xml:space="preserve">La solution de </w:t>
      </w:r>
      <w:proofErr w:type="spellStart"/>
      <w:r>
        <w:rPr>
          <w:lang w:val="fr-CA"/>
        </w:rPr>
        <w:t>ElderWatch</w:t>
      </w:r>
      <w:proofErr w:type="spellEnd"/>
      <w:r>
        <w:rPr>
          <w:lang w:val="fr-CA"/>
        </w:rPr>
        <w:t xml:space="preserve"> </w:t>
      </w:r>
      <w:r w:rsidR="00D11F55">
        <w:rPr>
          <w:lang w:val="fr-CA"/>
        </w:rPr>
        <w:t xml:space="preserve">se démarque particulièrement des autres produits par son approche aux problèmes. </w:t>
      </w:r>
    </w:p>
    <w:p w14:paraId="3EA4DFF3" w14:textId="77777777" w:rsidR="008332CE" w:rsidRDefault="00D11F55" w:rsidP="001F3D5F">
      <w:pPr>
        <w:rPr>
          <w:lang w:val="fr-CA"/>
        </w:rPr>
      </w:pPr>
      <w:r>
        <w:rPr>
          <w:lang w:val="fr-CA"/>
        </w:rPr>
        <w:t xml:space="preserve">Puisque la majorité des compétiteurs vendent directement au client et non aux résidences, celles-ci sont rarement au courant que le client a besoin d’aide urgente. De ce fait, </w:t>
      </w:r>
      <w:proofErr w:type="spellStart"/>
      <w:r>
        <w:rPr>
          <w:lang w:val="fr-CA"/>
        </w:rPr>
        <w:t>ElderWatch</w:t>
      </w:r>
      <w:proofErr w:type="spellEnd"/>
      <w:r>
        <w:rPr>
          <w:lang w:val="fr-CA"/>
        </w:rPr>
        <w:t xml:space="preserve"> travaille directement avec les résidences afin de leur fournir un système de surveillance local. </w:t>
      </w:r>
    </w:p>
    <w:p w14:paraId="48F8CEA5" w14:textId="48321167" w:rsidR="003F7117" w:rsidRDefault="00D11F55" w:rsidP="001F3D5F">
      <w:pPr>
        <w:rPr>
          <w:lang w:val="fr-CA"/>
        </w:rPr>
      </w:pPr>
      <w:r>
        <w:rPr>
          <w:lang w:val="fr-CA"/>
        </w:rPr>
        <w:t xml:space="preserve">En implémentant un </w:t>
      </w:r>
      <w:r w:rsidR="00300782">
        <w:rPr>
          <w:lang w:val="fr-CA"/>
        </w:rPr>
        <w:t xml:space="preserve">tel </w:t>
      </w:r>
      <w:r>
        <w:rPr>
          <w:lang w:val="fr-CA"/>
        </w:rPr>
        <w:t>systèm</w:t>
      </w:r>
      <w:r w:rsidR="00300782">
        <w:rPr>
          <w:lang w:val="fr-CA"/>
        </w:rPr>
        <w:t>e</w:t>
      </w:r>
      <w:r>
        <w:rPr>
          <w:lang w:val="fr-CA"/>
        </w:rPr>
        <w:t xml:space="preserve">, le temps de réponse </w:t>
      </w:r>
      <w:r w:rsidR="00300782">
        <w:rPr>
          <w:lang w:val="fr-CA"/>
        </w:rPr>
        <w:t>sera</w:t>
      </w:r>
      <w:r>
        <w:rPr>
          <w:lang w:val="fr-CA"/>
        </w:rPr>
        <w:t xml:space="preserve"> drastiquement réduit</w:t>
      </w:r>
      <w:r w:rsidR="00300782">
        <w:rPr>
          <w:lang w:val="fr-CA"/>
        </w:rPr>
        <w:t>. De plus, puisque l’intervention sera faite localement et par le personnel de la résidence, il n’est pas nécessaire d’engager plusieurs premier répondant sur appels pour faire ces interventions. Ceci nous permet de complètement couper les frais associés à chaque intervention médicale.</w:t>
      </w:r>
      <w:r w:rsidR="008332CE">
        <w:rPr>
          <w:lang w:val="fr-CA"/>
        </w:rPr>
        <w:t xml:space="preserve"> Certains compétiteurs ont mis en place une procédure qui consiste à appeler les membres de la famille avant d’avoir à faire intervenir un premier répondant sur appel afin de trouver quelqu’un pour venir en aide au client. Malheureusement, cette procédure a un impact négatif </w:t>
      </w:r>
      <w:bookmarkStart w:id="1" w:name="_GoBack"/>
      <w:bookmarkEnd w:id="1"/>
    </w:p>
    <w:p w14:paraId="44E6974E" w14:textId="2E0C5ACA" w:rsidR="00300782" w:rsidRPr="003F7117" w:rsidRDefault="00186960" w:rsidP="00186960">
      <w:pPr>
        <w:pStyle w:val="Titre1"/>
        <w:rPr>
          <w:lang w:val="fr-CA"/>
        </w:rPr>
      </w:pPr>
      <w:proofErr w:type="spellStart"/>
      <w:r>
        <w:rPr>
          <w:lang w:val="fr-CA"/>
        </w:rPr>
        <w:t>Safen</w:t>
      </w:r>
      <w:proofErr w:type="spellEnd"/>
      <w:r>
        <w:rPr>
          <w:lang w:val="fr-CA"/>
        </w:rPr>
        <w:t xml:space="preserve"> de </w:t>
      </w:r>
      <w:proofErr w:type="spellStart"/>
      <w:r>
        <w:rPr>
          <w:lang w:val="fr-CA"/>
        </w:rPr>
        <w:t>ElderWatch</w:t>
      </w:r>
      <w:proofErr w:type="spellEnd"/>
    </w:p>
    <w:p w14:paraId="3E3C2B0C" w14:textId="6AC92905" w:rsidR="00300782" w:rsidRDefault="00300782" w:rsidP="00300782">
      <w:pPr>
        <w:rPr>
          <w:lang w:val="fr-CA"/>
        </w:rPr>
        <w:sectPr w:rsidR="00300782" w:rsidSect="005E14D5">
          <w:pgSz w:w="12240" w:h="15840" w:code="1"/>
          <w:pgMar w:top="1701" w:right="720" w:bottom="1672" w:left="720" w:header="432" w:footer="432" w:gutter="0"/>
          <w:cols w:space="720"/>
          <w:docGrid w:linePitch="360"/>
        </w:sectPr>
      </w:pPr>
      <w:r>
        <w:rPr>
          <w:lang w:val="fr-CA"/>
        </w:rPr>
        <w:t xml:space="preserve">Le </w:t>
      </w:r>
      <w:proofErr w:type="spellStart"/>
      <w:r w:rsidR="00411C92">
        <w:rPr>
          <w:lang w:val="fr-CA"/>
        </w:rPr>
        <w:t>Safen</w:t>
      </w:r>
      <w:proofErr w:type="spellEnd"/>
      <w:r w:rsidR="00411C92">
        <w:rPr>
          <w:lang w:val="fr-CA"/>
        </w:rPr>
        <w:t xml:space="preserve"> de </w:t>
      </w:r>
      <w:proofErr w:type="spellStart"/>
      <w:r w:rsidR="00411C92">
        <w:rPr>
          <w:lang w:val="fr-CA"/>
        </w:rPr>
        <w:t>ElderWatch</w:t>
      </w:r>
      <w:proofErr w:type="spellEnd"/>
      <w:r w:rsidR="00411C92">
        <w:rPr>
          <w:lang w:val="fr-CA"/>
        </w:rPr>
        <w:t xml:space="preserve"> </w:t>
      </w:r>
      <w:r>
        <w:rPr>
          <w:lang w:val="fr-CA"/>
        </w:rPr>
        <w:t>est</w:t>
      </w:r>
      <w:r w:rsidR="00411C92">
        <w:rPr>
          <w:lang w:val="fr-CA"/>
        </w:rPr>
        <w:t xml:space="preserve"> un produit</w:t>
      </w:r>
      <w:r>
        <w:rPr>
          <w:lang w:val="fr-CA"/>
        </w:rPr>
        <w:t xml:space="preserve"> révolutionnaire dans son industrie. </w:t>
      </w:r>
      <w:r w:rsidR="003F7117">
        <w:rPr>
          <w:lang w:val="fr-CA"/>
        </w:rPr>
        <w:t xml:space="preserve">Combinant un bouton d’urgence, un accéléromètre et gyroscope (détection de chute), un </w:t>
      </w:r>
      <w:proofErr w:type="spellStart"/>
      <w:r w:rsidR="003F7117">
        <w:rPr>
          <w:lang w:val="fr-CA"/>
        </w:rPr>
        <w:t>piezo</w:t>
      </w:r>
      <w:proofErr w:type="spellEnd"/>
      <w:r w:rsidR="003F7117">
        <w:rPr>
          <w:lang w:val="fr-CA"/>
        </w:rPr>
        <w:t xml:space="preserve">, un moteur vibrateur et un logiciel de surveillance complet, </w:t>
      </w:r>
      <w:r w:rsidR="00411C92">
        <w:rPr>
          <w:lang w:val="fr-CA"/>
        </w:rPr>
        <w:t xml:space="preserve">Le </w:t>
      </w:r>
      <w:proofErr w:type="spellStart"/>
      <w:r w:rsidR="00411C92">
        <w:rPr>
          <w:lang w:val="fr-CA"/>
        </w:rPr>
        <w:t>Safen</w:t>
      </w:r>
      <w:proofErr w:type="spellEnd"/>
      <w:r w:rsidR="003F7117">
        <w:rPr>
          <w:lang w:val="fr-CA"/>
        </w:rPr>
        <w:t xml:space="preserve"> se démarque des autres produits présentement sur le marché.</w:t>
      </w:r>
      <w:r>
        <w:rPr>
          <w:lang w:val="fr-CA"/>
        </w:rPr>
        <w:t xml:space="preserve"> Voici une liste des </w:t>
      </w:r>
      <w:r w:rsidR="008C7602">
        <w:rPr>
          <w:lang w:val="fr-CA"/>
        </w:rPr>
        <w:t>caractéristiques</w:t>
      </w:r>
      <w:r>
        <w:rPr>
          <w:lang w:val="fr-CA"/>
        </w:rPr>
        <w:t xml:space="preserve"> du bracelet</w:t>
      </w:r>
      <w:r w:rsidR="00686A02">
        <w:rPr>
          <w:lang w:val="fr-CA"/>
        </w:rPr>
        <w:t> </w:t>
      </w:r>
      <w:r w:rsidR="008C7602">
        <w:rPr>
          <w:lang w:val="fr-CA"/>
        </w:rPr>
        <w:t>ainsi qu’une brève explication de leur fonction.</w:t>
      </w:r>
    </w:p>
    <w:p w14:paraId="0E6B3D16" w14:textId="16155895" w:rsidR="00300782" w:rsidRPr="00686A02" w:rsidRDefault="00300782" w:rsidP="00686A02">
      <w:pPr>
        <w:rPr>
          <w:u w:val="single"/>
          <w:lang w:val="fr-CA"/>
        </w:rPr>
      </w:pPr>
    </w:p>
    <w:p w14:paraId="30AA9213" w14:textId="519EBD6C" w:rsidR="00300782" w:rsidRDefault="00300782" w:rsidP="00582D5F">
      <w:pPr>
        <w:pStyle w:val="Paragraphedeliste"/>
        <w:numPr>
          <w:ilvl w:val="0"/>
          <w:numId w:val="10"/>
        </w:numPr>
        <w:rPr>
          <w:lang w:val="fr-CA"/>
        </w:rPr>
      </w:pPr>
      <w:r w:rsidRPr="008C7602">
        <w:rPr>
          <w:lang w:val="fr-CA"/>
        </w:rPr>
        <w:t>Bouton d’urgence</w:t>
      </w:r>
      <w:r w:rsidR="008C7602" w:rsidRPr="008C7602">
        <w:rPr>
          <w:lang w:val="fr-CA"/>
        </w:rPr>
        <w:t xml:space="preserve"> : </w:t>
      </w:r>
      <w:r w:rsidR="008C7602" w:rsidRPr="008C7602">
        <w:rPr>
          <w:lang w:val="fr-CA"/>
        </w:rPr>
        <w:t xml:space="preserve">Le bouton d’urgence est commodément situé sur le dessus du bracelet et permet à la personne d’appeler pour de l’aide. </w:t>
      </w:r>
    </w:p>
    <w:p w14:paraId="51D5C15C" w14:textId="77777777" w:rsidR="008C7602" w:rsidRPr="008C7602" w:rsidRDefault="008C7602" w:rsidP="008C7602">
      <w:pPr>
        <w:pStyle w:val="Paragraphedeliste"/>
        <w:rPr>
          <w:lang w:val="fr-CA"/>
        </w:rPr>
      </w:pPr>
    </w:p>
    <w:p w14:paraId="078D30E2" w14:textId="48198DDF" w:rsidR="00300782" w:rsidRDefault="00300782" w:rsidP="00582D5F">
      <w:pPr>
        <w:pStyle w:val="Paragraphedeliste"/>
        <w:numPr>
          <w:ilvl w:val="0"/>
          <w:numId w:val="10"/>
        </w:numPr>
        <w:rPr>
          <w:lang w:val="fr-CA"/>
        </w:rPr>
      </w:pPr>
      <w:r w:rsidRPr="008C7602">
        <w:rPr>
          <w:lang w:val="fr-CA"/>
        </w:rPr>
        <w:t>Détection de chute</w:t>
      </w:r>
      <w:r w:rsidR="008C7602" w:rsidRPr="008C7602">
        <w:rPr>
          <w:lang w:val="fr-CA"/>
        </w:rPr>
        <w:t xml:space="preserve"> : </w:t>
      </w:r>
      <w:r w:rsidR="008C7602" w:rsidRPr="008C7602">
        <w:rPr>
          <w:lang w:val="fr-CA"/>
        </w:rPr>
        <w:t>Le système de détection de chute intégré est composé de deux capteurs; un gyroscope et un accéléromètre. En combinant les données que ceux-ci génèrent, le bracelet est capable de détecter une chute</w:t>
      </w:r>
      <w:r w:rsidR="008C7602">
        <w:rPr>
          <w:lang w:val="fr-CA"/>
        </w:rPr>
        <w:t xml:space="preserve"> et alertera le personnel de la résidence.</w:t>
      </w:r>
    </w:p>
    <w:p w14:paraId="2CF17756" w14:textId="77777777" w:rsidR="008C7602" w:rsidRPr="008C7602" w:rsidRDefault="008C7602" w:rsidP="008C7602">
      <w:pPr>
        <w:pStyle w:val="Paragraphedeliste"/>
        <w:rPr>
          <w:lang w:val="fr-CA"/>
        </w:rPr>
      </w:pPr>
    </w:p>
    <w:p w14:paraId="765EC67C" w14:textId="77777777" w:rsidR="008C7602" w:rsidRPr="008C7602" w:rsidRDefault="008C7602" w:rsidP="008C7602">
      <w:pPr>
        <w:pStyle w:val="Paragraphedeliste"/>
        <w:rPr>
          <w:lang w:val="fr-CA"/>
        </w:rPr>
      </w:pPr>
    </w:p>
    <w:p w14:paraId="46AAFACD" w14:textId="500B1AE1" w:rsidR="00686A02" w:rsidRDefault="00300782" w:rsidP="00582D5F">
      <w:pPr>
        <w:pStyle w:val="Paragraphedeliste"/>
        <w:numPr>
          <w:ilvl w:val="0"/>
          <w:numId w:val="10"/>
        </w:numPr>
        <w:rPr>
          <w:lang w:val="fr-CA"/>
        </w:rPr>
      </w:pPr>
      <w:r>
        <w:rPr>
          <w:lang w:val="fr-CA"/>
        </w:rPr>
        <w:lastRenderedPageBreak/>
        <w:t>Alarme (</w:t>
      </w:r>
      <w:proofErr w:type="spellStart"/>
      <w:r>
        <w:rPr>
          <w:lang w:val="fr-CA"/>
        </w:rPr>
        <w:t>piezo</w:t>
      </w:r>
      <w:proofErr w:type="spellEnd"/>
      <w:r>
        <w:rPr>
          <w:lang w:val="fr-CA"/>
        </w:rPr>
        <w:t>)</w:t>
      </w:r>
      <w:r w:rsidR="008C7602">
        <w:rPr>
          <w:lang w:val="fr-CA"/>
        </w:rPr>
        <w:t xml:space="preserve"> : Lors d’une chute, une alarme sonnera afin d’aide le personnel de la résidence à localiser le client en détresse. </w:t>
      </w:r>
    </w:p>
    <w:p w14:paraId="3B997055" w14:textId="77777777" w:rsidR="008C7602" w:rsidRDefault="008C7602" w:rsidP="008C7602">
      <w:pPr>
        <w:pStyle w:val="Paragraphedeliste"/>
        <w:rPr>
          <w:lang w:val="fr-CA"/>
        </w:rPr>
      </w:pPr>
    </w:p>
    <w:p w14:paraId="2BCE40BD" w14:textId="18EDCEC3" w:rsidR="00686A02" w:rsidRDefault="00686A02" w:rsidP="00582D5F">
      <w:pPr>
        <w:pStyle w:val="Paragraphedeliste"/>
        <w:numPr>
          <w:ilvl w:val="0"/>
          <w:numId w:val="10"/>
        </w:numPr>
        <w:rPr>
          <w:lang w:val="fr-CA"/>
        </w:rPr>
      </w:pPr>
      <w:r>
        <w:rPr>
          <w:lang w:val="fr-CA"/>
        </w:rPr>
        <w:t>Vibrateur</w:t>
      </w:r>
      <w:r w:rsidR="00981C73">
        <w:rPr>
          <w:lang w:val="fr-CA"/>
        </w:rPr>
        <w:t xml:space="preserve"> : Sert à avertir le client lorsqu’il perd </w:t>
      </w:r>
      <w:proofErr w:type="spellStart"/>
      <w:r w:rsidR="00981C73">
        <w:rPr>
          <w:lang w:val="fr-CA"/>
        </w:rPr>
        <w:t>conection</w:t>
      </w:r>
      <w:proofErr w:type="spellEnd"/>
      <w:r w:rsidR="00981C73">
        <w:rPr>
          <w:lang w:val="fr-CA"/>
        </w:rPr>
        <w:t xml:space="preserve"> avec le système.</w:t>
      </w:r>
    </w:p>
    <w:p w14:paraId="07F4B16E" w14:textId="77777777" w:rsidR="00827C01" w:rsidRPr="00827C01" w:rsidRDefault="00827C01" w:rsidP="00827C01">
      <w:pPr>
        <w:pStyle w:val="Paragraphedeliste"/>
        <w:rPr>
          <w:lang w:val="fr-CA"/>
        </w:rPr>
      </w:pPr>
    </w:p>
    <w:p w14:paraId="7621C0F7" w14:textId="77777777" w:rsidR="00827C01" w:rsidRDefault="00827C01" w:rsidP="00827C01">
      <w:pPr>
        <w:pStyle w:val="Paragraphedeliste"/>
        <w:rPr>
          <w:lang w:val="fr-CA"/>
        </w:rPr>
      </w:pPr>
    </w:p>
    <w:p w14:paraId="5DCF1016" w14:textId="10185528" w:rsidR="008C7602" w:rsidRPr="00981C73" w:rsidRDefault="008C7602" w:rsidP="00582D5F">
      <w:pPr>
        <w:pStyle w:val="Paragraphedeliste"/>
        <w:numPr>
          <w:ilvl w:val="0"/>
          <w:numId w:val="10"/>
        </w:numPr>
        <w:rPr>
          <w:lang w:val="fr-CA"/>
        </w:rPr>
        <w:sectPr w:rsidR="008C7602" w:rsidRPr="00981C73" w:rsidSect="008C7602">
          <w:type w:val="continuous"/>
          <w:pgSz w:w="12240" w:h="15840" w:code="1"/>
          <w:pgMar w:top="1701" w:right="720" w:bottom="1672" w:left="720" w:header="432" w:footer="432" w:gutter="0"/>
          <w:cols w:space="720"/>
          <w:docGrid w:linePitch="360"/>
        </w:sectPr>
      </w:pPr>
      <w:r>
        <w:rPr>
          <w:lang w:val="fr-CA"/>
        </w:rPr>
        <w:t>Connection wifi</w:t>
      </w:r>
      <w:r w:rsidR="00981C73">
        <w:rPr>
          <w:lang w:val="fr-CA"/>
        </w:rPr>
        <w:t> : Permet de communiquer avec le logiciel de surveillance.</w:t>
      </w:r>
    </w:p>
    <w:p w14:paraId="21C99085" w14:textId="2AC4DFEB" w:rsidR="00686A02" w:rsidRPr="00686A02" w:rsidRDefault="00686A02" w:rsidP="00686A02">
      <w:pPr>
        <w:ind w:left="360"/>
        <w:rPr>
          <w:lang w:val="fr-CA"/>
        </w:rPr>
      </w:pPr>
    </w:p>
    <w:p w14:paraId="185D31AE" w14:textId="500D1CA7" w:rsidR="00300782" w:rsidRPr="00686A02" w:rsidRDefault="00300782" w:rsidP="00686A02">
      <w:pPr>
        <w:ind w:left="360"/>
        <w:rPr>
          <w:lang w:val="fr-CA"/>
        </w:rPr>
      </w:pPr>
    </w:p>
    <w:p w14:paraId="2049ADE4" w14:textId="3D8FA1F1" w:rsidR="00300782" w:rsidRDefault="00300782" w:rsidP="00300782">
      <w:pPr>
        <w:pStyle w:val="Paragraphedeliste"/>
        <w:rPr>
          <w:lang w:val="fr-CA"/>
        </w:rPr>
      </w:pPr>
    </w:p>
    <w:p w14:paraId="42410AD6" w14:textId="7E5FD587" w:rsidR="00300782" w:rsidRPr="00300782" w:rsidRDefault="00300782" w:rsidP="00300782">
      <w:pPr>
        <w:pStyle w:val="Paragraphedeliste"/>
        <w:rPr>
          <w:lang w:val="fr-CA"/>
        </w:rPr>
      </w:pPr>
    </w:p>
    <w:p w14:paraId="7AE1FD5E" w14:textId="77777777" w:rsidR="00300782" w:rsidRDefault="00300782" w:rsidP="00D11F55">
      <w:pPr>
        <w:rPr>
          <w:lang w:val="fr-CA"/>
        </w:rPr>
        <w:sectPr w:rsidR="00300782" w:rsidSect="00300782">
          <w:type w:val="continuous"/>
          <w:pgSz w:w="12240" w:h="15840" w:code="1"/>
          <w:pgMar w:top="1701" w:right="720" w:bottom="1672" w:left="720" w:header="432" w:footer="432" w:gutter="0"/>
          <w:cols w:num="2" w:space="720"/>
          <w:docGrid w:linePitch="360"/>
        </w:sectPr>
      </w:pPr>
    </w:p>
    <w:p w14:paraId="2B03B4FA" w14:textId="4FD4F637" w:rsidR="00186960" w:rsidRPr="003F7117" w:rsidRDefault="00186960" w:rsidP="00186960">
      <w:pPr>
        <w:pStyle w:val="Titre1"/>
        <w:ind w:firstLine="720"/>
        <w:rPr>
          <w:lang w:val="fr-CA"/>
        </w:rPr>
      </w:pPr>
      <w:r>
        <w:rPr>
          <w:lang w:val="fr-CA"/>
        </w:rPr>
        <w:t xml:space="preserve">Processus de fabrication du </w:t>
      </w:r>
      <w:proofErr w:type="spellStart"/>
      <w:r>
        <w:rPr>
          <w:lang w:val="fr-CA"/>
        </w:rPr>
        <w:t>Safen</w:t>
      </w:r>
      <w:proofErr w:type="spellEnd"/>
    </w:p>
    <w:tbl>
      <w:tblPr>
        <w:tblStyle w:val="TableauGrille4-Accentuation1"/>
        <w:tblW w:w="0" w:type="auto"/>
        <w:tblLook w:val="04A0" w:firstRow="1" w:lastRow="0" w:firstColumn="1" w:lastColumn="0" w:noHBand="0" w:noVBand="1"/>
      </w:tblPr>
      <w:tblGrid>
        <w:gridCol w:w="5098"/>
        <w:gridCol w:w="5692"/>
      </w:tblGrid>
      <w:tr w:rsidR="00186960" w14:paraId="61576D6B" w14:textId="77777777" w:rsidTr="005221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14:paraId="4388005E" w14:textId="493EFAEB" w:rsidR="00186960" w:rsidRPr="00186960" w:rsidRDefault="00186960" w:rsidP="00186960">
            <w:pPr>
              <w:jc w:val="center"/>
              <w:rPr>
                <w:color w:val="FFFFFF" w:themeColor="background1"/>
                <w:lang w:val="fr-CA"/>
              </w:rPr>
            </w:pPr>
            <w:r w:rsidRPr="00186960">
              <w:rPr>
                <w:color w:val="FFFFFF" w:themeColor="background1"/>
                <w:lang w:val="fr-CA"/>
              </w:rPr>
              <w:t>Étapes de fabrication</w:t>
            </w:r>
          </w:p>
        </w:tc>
        <w:tc>
          <w:tcPr>
            <w:tcW w:w="5692" w:type="dxa"/>
          </w:tcPr>
          <w:p w14:paraId="5382F0A9" w14:textId="3116A0D6" w:rsidR="00186960" w:rsidRPr="00186960" w:rsidRDefault="00186960" w:rsidP="00186960">
            <w:pPr>
              <w:jc w:val="center"/>
              <w:cnfStyle w:val="100000000000" w:firstRow="1" w:lastRow="0" w:firstColumn="0" w:lastColumn="0" w:oddVBand="0" w:evenVBand="0" w:oddHBand="0" w:evenHBand="0" w:firstRowFirstColumn="0" w:firstRowLastColumn="0" w:lastRowFirstColumn="0" w:lastRowLastColumn="0"/>
              <w:rPr>
                <w:color w:val="FFFFFF" w:themeColor="background1"/>
                <w:lang w:val="fr-CA"/>
              </w:rPr>
            </w:pPr>
            <w:r w:rsidRPr="00186960">
              <w:rPr>
                <w:color w:val="FFFFFF" w:themeColor="background1"/>
                <w:lang w:val="fr-CA"/>
              </w:rPr>
              <w:t>Brève explication</w:t>
            </w:r>
          </w:p>
        </w:tc>
      </w:tr>
      <w:tr w:rsidR="00186960" w14:paraId="6E9099A4" w14:textId="77777777" w:rsidTr="005221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14:paraId="720D7C88" w14:textId="6D4A3282" w:rsidR="00186960" w:rsidRDefault="00186960" w:rsidP="00186960">
            <w:pPr>
              <w:jc w:val="both"/>
              <w:rPr>
                <w:lang w:val="fr-CA"/>
              </w:rPr>
            </w:pPr>
            <w:r>
              <w:rPr>
                <w:lang w:val="fr-CA"/>
              </w:rPr>
              <w:t>Commande et fabrication du PCB</w:t>
            </w:r>
          </w:p>
        </w:tc>
        <w:tc>
          <w:tcPr>
            <w:tcW w:w="5692" w:type="dxa"/>
          </w:tcPr>
          <w:p w14:paraId="0A6F655F" w14:textId="7A9B9600" w:rsidR="00186960" w:rsidRDefault="0052215F" w:rsidP="00186960">
            <w:pPr>
              <w:jc w:val="both"/>
              <w:cnfStyle w:val="000000100000" w:firstRow="0" w:lastRow="0" w:firstColumn="0" w:lastColumn="0" w:oddVBand="0" w:evenVBand="0" w:oddHBand="1" w:evenHBand="0" w:firstRowFirstColumn="0" w:firstRowLastColumn="0" w:lastRowFirstColumn="0" w:lastRowLastColumn="0"/>
              <w:rPr>
                <w:lang w:val="fr-CA"/>
              </w:rPr>
            </w:pPr>
            <w:r>
              <w:rPr>
                <w:lang w:val="fr-CA"/>
              </w:rPr>
              <w:t>Processus sous-traité. Peut prendre jusqu’à un mois.</w:t>
            </w:r>
          </w:p>
        </w:tc>
      </w:tr>
      <w:tr w:rsidR="00186960" w14:paraId="461654AC" w14:textId="77777777" w:rsidTr="0052215F">
        <w:tc>
          <w:tcPr>
            <w:cnfStyle w:val="001000000000" w:firstRow="0" w:lastRow="0" w:firstColumn="1" w:lastColumn="0" w:oddVBand="0" w:evenVBand="0" w:oddHBand="0" w:evenHBand="0" w:firstRowFirstColumn="0" w:firstRowLastColumn="0" w:lastRowFirstColumn="0" w:lastRowLastColumn="0"/>
            <w:tcW w:w="5098" w:type="dxa"/>
          </w:tcPr>
          <w:p w14:paraId="3C632842" w14:textId="02315CB1" w:rsidR="00186960" w:rsidRDefault="00186960" w:rsidP="00186960">
            <w:pPr>
              <w:jc w:val="both"/>
              <w:rPr>
                <w:lang w:val="fr-CA"/>
              </w:rPr>
            </w:pPr>
            <w:r>
              <w:rPr>
                <w:lang w:val="fr-CA"/>
              </w:rPr>
              <w:t>Commande des pièces</w:t>
            </w:r>
          </w:p>
        </w:tc>
        <w:tc>
          <w:tcPr>
            <w:tcW w:w="5692" w:type="dxa"/>
          </w:tcPr>
          <w:p w14:paraId="430C333C" w14:textId="7532A1F5" w:rsidR="00186960" w:rsidRDefault="0052215F" w:rsidP="00186960">
            <w:pPr>
              <w:jc w:val="both"/>
              <w:cnfStyle w:val="000000000000" w:firstRow="0" w:lastRow="0" w:firstColumn="0" w:lastColumn="0" w:oddVBand="0" w:evenVBand="0" w:oddHBand="0" w:evenHBand="0" w:firstRowFirstColumn="0" w:firstRowLastColumn="0" w:lastRowFirstColumn="0" w:lastRowLastColumn="0"/>
              <w:rPr>
                <w:lang w:val="fr-CA"/>
              </w:rPr>
            </w:pPr>
            <w:r>
              <w:rPr>
                <w:lang w:val="fr-CA"/>
              </w:rPr>
              <w:t>Délai de réception de 7 jours.</w:t>
            </w:r>
          </w:p>
        </w:tc>
      </w:tr>
      <w:tr w:rsidR="00186960" w14:paraId="1C3FC1D1" w14:textId="77777777" w:rsidTr="005221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14:paraId="61BB1616" w14:textId="0EBADA47" w:rsidR="00186960" w:rsidRDefault="0052215F" w:rsidP="00186960">
            <w:pPr>
              <w:jc w:val="both"/>
              <w:rPr>
                <w:lang w:val="fr-CA"/>
              </w:rPr>
            </w:pPr>
            <w:r>
              <w:rPr>
                <w:lang w:val="fr-CA"/>
              </w:rPr>
              <w:t>Montage du PCB (Soudure des composantes)</w:t>
            </w:r>
          </w:p>
        </w:tc>
        <w:tc>
          <w:tcPr>
            <w:tcW w:w="5692" w:type="dxa"/>
          </w:tcPr>
          <w:p w14:paraId="614B2E65" w14:textId="5E08F5EE" w:rsidR="00186960" w:rsidRDefault="0052215F" w:rsidP="00186960">
            <w:pPr>
              <w:jc w:val="both"/>
              <w:cnfStyle w:val="000000100000" w:firstRow="0" w:lastRow="0" w:firstColumn="0" w:lastColumn="0" w:oddVBand="0" w:evenVBand="0" w:oddHBand="1" w:evenHBand="0" w:firstRowFirstColumn="0" w:firstRowLastColumn="0" w:lastRowFirstColumn="0" w:lastRowLastColumn="0"/>
              <w:rPr>
                <w:lang w:val="fr-CA"/>
              </w:rPr>
            </w:pPr>
            <w:r>
              <w:rPr>
                <w:lang w:val="fr-CA"/>
              </w:rPr>
              <w:t>Processus durant environ trois heures. Soudure des composantes sur les PCB.</w:t>
            </w:r>
          </w:p>
        </w:tc>
      </w:tr>
      <w:tr w:rsidR="00186960" w14:paraId="4DCDE19F" w14:textId="77777777" w:rsidTr="0052215F">
        <w:tc>
          <w:tcPr>
            <w:cnfStyle w:val="001000000000" w:firstRow="0" w:lastRow="0" w:firstColumn="1" w:lastColumn="0" w:oddVBand="0" w:evenVBand="0" w:oddHBand="0" w:evenHBand="0" w:firstRowFirstColumn="0" w:firstRowLastColumn="0" w:lastRowFirstColumn="0" w:lastRowLastColumn="0"/>
            <w:tcW w:w="5098" w:type="dxa"/>
          </w:tcPr>
          <w:p w14:paraId="54FB42B2" w14:textId="664C557F" w:rsidR="00186960" w:rsidRDefault="0052215F" w:rsidP="00186960">
            <w:pPr>
              <w:jc w:val="both"/>
              <w:rPr>
                <w:lang w:val="fr-CA"/>
              </w:rPr>
            </w:pPr>
            <w:r>
              <w:rPr>
                <w:lang w:val="fr-CA"/>
              </w:rPr>
              <w:t xml:space="preserve">Inspection des soudures et </w:t>
            </w:r>
            <w:r w:rsidR="00902352">
              <w:rPr>
                <w:lang w:val="fr-CA"/>
              </w:rPr>
              <w:t xml:space="preserve">des </w:t>
            </w:r>
            <w:r>
              <w:rPr>
                <w:lang w:val="fr-CA"/>
              </w:rPr>
              <w:t>composantes</w:t>
            </w:r>
          </w:p>
        </w:tc>
        <w:tc>
          <w:tcPr>
            <w:tcW w:w="5692" w:type="dxa"/>
          </w:tcPr>
          <w:p w14:paraId="463A835A" w14:textId="5B8B0FFB" w:rsidR="00186960" w:rsidRDefault="0052215F" w:rsidP="00186960">
            <w:pPr>
              <w:jc w:val="both"/>
              <w:cnfStyle w:val="000000000000" w:firstRow="0" w:lastRow="0" w:firstColumn="0" w:lastColumn="0" w:oddVBand="0" w:evenVBand="0" w:oddHBand="0" w:evenHBand="0" w:firstRowFirstColumn="0" w:firstRowLastColumn="0" w:lastRowFirstColumn="0" w:lastRowLastColumn="0"/>
              <w:rPr>
                <w:lang w:val="fr-CA"/>
              </w:rPr>
            </w:pPr>
            <w:r>
              <w:rPr>
                <w:lang w:val="fr-CA"/>
              </w:rPr>
              <w:t>Inspection de la qualité des soudures</w:t>
            </w:r>
            <w:r w:rsidR="00902352">
              <w:rPr>
                <w:lang w:val="fr-CA"/>
              </w:rPr>
              <w:t xml:space="preserve"> et vérification de l’emplacement des composantes.</w:t>
            </w:r>
          </w:p>
        </w:tc>
      </w:tr>
      <w:tr w:rsidR="00186960" w14:paraId="644B172F" w14:textId="77777777" w:rsidTr="005221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14:paraId="6E556700" w14:textId="46CC509E" w:rsidR="00186960" w:rsidRDefault="0052215F" w:rsidP="00186960">
            <w:pPr>
              <w:jc w:val="both"/>
              <w:rPr>
                <w:lang w:val="fr-CA"/>
              </w:rPr>
            </w:pPr>
            <w:r>
              <w:rPr>
                <w:lang w:val="fr-CA"/>
              </w:rPr>
              <w:t xml:space="preserve">Inspection du fonctionnement sous tension </w:t>
            </w:r>
          </w:p>
        </w:tc>
        <w:tc>
          <w:tcPr>
            <w:tcW w:w="5692" w:type="dxa"/>
          </w:tcPr>
          <w:p w14:paraId="5D5D6DD3" w14:textId="37E182C9" w:rsidR="00186960" w:rsidRDefault="006973E7" w:rsidP="00186960">
            <w:pPr>
              <w:jc w:val="both"/>
              <w:cnfStyle w:val="000000100000" w:firstRow="0" w:lastRow="0" w:firstColumn="0" w:lastColumn="0" w:oddVBand="0" w:evenVBand="0" w:oddHBand="1" w:evenHBand="0" w:firstRowFirstColumn="0" w:firstRowLastColumn="0" w:lastRowFirstColumn="0" w:lastRowLastColumn="0"/>
              <w:rPr>
                <w:lang w:val="fr-CA"/>
              </w:rPr>
            </w:pPr>
            <w:r>
              <w:rPr>
                <w:lang w:val="fr-CA"/>
              </w:rPr>
              <w:t>Vé</w:t>
            </w:r>
            <w:r w:rsidR="00902352">
              <w:rPr>
                <w:lang w:val="fr-CA"/>
              </w:rPr>
              <w:t xml:space="preserve">rification du circuit sous tension afin de détecter les circuits ouverts et les </w:t>
            </w:r>
            <w:proofErr w:type="spellStart"/>
            <w:r w:rsidR="00902352">
              <w:rPr>
                <w:lang w:val="fr-CA"/>
              </w:rPr>
              <w:t>court-circuits</w:t>
            </w:r>
            <w:proofErr w:type="spellEnd"/>
            <w:r w:rsidR="00902352">
              <w:rPr>
                <w:lang w:val="fr-CA"/>
              </w:rPr>
              <w:t>.</w:t>
            </w:r>
          </w:p>
        </w:tc>
      </w:tr>
      <w:tr w:rsidR="00186960" w14:paraId="3ED0D279" w14:textId="77777777" w:rsidTr="0052215F">
        <w:tc>
          <w:tcPr>
            <w:cnfStyle w:val="001000000000" w:firstRow="0" w:lastRow="0" w:firstColumn="1" w:lastColumn="0" w:oddVBand="0" w:evenVBand="0" w:oddHBand="0" w:evenHBand="0" w:firstRowFirstColumn="0" w:firstRowLastColumn="0" w:lastRowFirstColumn="0" w:lastRowLastColumn="0"/>
            <w:tcW w:w="5098" w:type="dxa"/>
          </w:tcPr>
          <w:p w14:paraId="2FC5569E" w14:textId="39237670" w:rsidR="00186960" w:rsidRDefault="0052215F" w:rsidP="00186960">
            <w:pPr>
              <w:jc w:val="both"/>
              <w:rPr>
                <w:lang w:val="fr-CA"/>
              </w:rPr>
            </w:pPr>
            <w:r>
              <w:rPr>
                <w:lang w:val="fr-CA"/>
              </w:rPr>
              <w:t>Installation du microprogramme</w:t>
            </w:r>
          </w:p>
        </w:tc>
        <w:tc>
          <w:tcPr>
            <w:tcW w:w="5692" w:type="dxa"/>
          </w:tcPr>
          <w:p w14:paraId="4098BE7F" w14:textId="23BF4189" w:rsidR="00186960" w:rsidRDefault="006973E7" w:rsidP="00186960">
            <w:pPr>
              <w:jc w:val="both"/>
              <w:cnfStyle w:val="000000000000" w:firstRow="0" w:lastRow="0" w:firstColumn="0" w:lastColumn="0" w:oddVBand="0" w:evenVBand="0" w:oddHBand="0" w:evenHBand="0" w:firstRowFirstColumn="0" w:firstRowLastColumn="0" w:lastRowFirstColumn="0" w:lastRowLastColumn="0"/>
              <w:rPr>
                <w:lang w:val="fr-CA"/>
              </w:rPr>
            </w:pPr>
            <w:r>
              <w:rPr>
                <w:lang w:val="fr-CA"/>
              </w:rPr>
              <w:t>Téléversement du microprogramme dans la montre</w:t>
            </w:r>
          </w:p>
        </w:tc>
      </w:tr>
      <w:tr w:rsidR="00186960" w14:paraId="7DFD296F" w14:textId="77777777" w:rsidTr="005221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14:paraId="6C27389B" w14:textId="07252FCA" w:rsidR="00186960" w:rsidRDefault="0052215F" w:rsidP="00186960">
            <w:pPr>
              <w:jc w:val="both"/>
              <w:rPr>
                <w:lang w:val="fr-CA"/>
              </w:rPr>
            </w:pPr>
            <w:r>
              <w:rPr>
                <w:lang w:val="fr-CA"/>
              </w:rPr>
              <w:t>Mise en boitier</w:t>
            </w:r>
          </w:p>
        </w:tc>
        <w:tc>
          <w:tcPr>
            <w:tcW w:w="5692" w:type="dxa"/>
          </w:tcPr>
          <w:p w14:paraId="37B38B8B" w14:textId="5077DF6C" w:rsidR="00186960" w:rsidRDefault="00902352" w:rsidP="00186960">
            <w:pPr>
              <w:jc w:val="both"/>
              <w:cnfStyle w:val="000000100000" w:firstRow="0" w:lastRow="0" w:firstColumn="0" w:lastColumn="0" w:oddVBand="0" w:evenVBand="0" w:oddHBand="1" w:evenHBand="0" w:firstRowFirstColumn="0" w:firstRowLastColumn="0" w:lastRowFirstColumn="0" w:lastRowLastColumn="0"/>
              <w:rPr>
                <w:lang w:val="fr-CA"/>
              </w:rPr>
            </w:pPr>
            <w:r>
              <w:rPr>
                <w:lang w:val="fr-CA"/>
              </w:rPr>
              <w:t>Installation du PCB dans le boitier du bracelet.</w:t>
            </w:r>
          </w:p>
        </w:tc>
      </w:tr>
      <w:tr w:rsidR="00186960" w14:paraId="51F1C38D" w14:textId="77777777" w:rsidTr="0052215F">
        <w:tc>
          <w:tcPr>
            <w:cnfStyle w:val="001000000000" w:firstRow="0" w:lastRow="0" w:firstColumn="1" w:lastColumn="0" w:oddVBand="0" w:evenVBand="0" w:oddHBand="0" w:evenHBand="0" w:firstRowFirstColumn="0" w:firstRowLastColumn="0" w:lastRowFirstColumn="0" w:lastRowLastColumn="0"/>
            <w:tcW w:w="5098" w:type="dxa"/>
          </w:tcPr>
          <w:p w14:paraId="742B94A3" w14:textId="2B34063F" w:rsidR="00186960" w:rsidRDefault="0052215F" w:rsidP="00186960">
            <w:pPr>
              <w:jc w:val="both"/>
              <w:rPr>
                <w:lang w:val="fr-CA"/>
              </w:rPr>
            </w:pPr>
            <w:r>
              <w:rPr>
                <w:lang w:val="fr-CA"/>
              </w:rPr>
              <w:t>Inspection complète</w:t>
            </w:r>
            <w:r w:rsidR="006973E7">
              <w:rPr>
                <w:lang w:val="fr-CA"/>
              </w:rPr>
              <w:t xml:space="preserve"> et test</w:t>
            </w:r>
            <w:r>
              <w:rPr>
                <w:lang w:val="fr-CA"/>
              </w:rPr>
              <w:t xml:space="preserve"> d</w:t>
            </w:r>
            <w:r w:rsidR="006973E7">
              <w:rPr>
                <w:lang w:val="fr-CA"/>
              </w:rPr>
              <w:t>e</w:t>
            </w:r>
            <w:r>
              <w:rPr>
                <w:lang w:val="fr-CA"/>
              </w:rPr>
              <w:t xml:space="preserve"> </w:t>
            </w:r>
            <w:r w:rsidR="006973E7">
              <w:rPr>
                <w:lang w:val="fr-CA"/>
              </w:rPr>
              <w:t>fonctionnalité, contrôle de qualité</w:t>
            </w:r>
          </w:p>
        </w:tc>
        <w:tc>
          <w:tcPr>
            <w:tcW w:w="5692" w:type="dxa"/>
          </w:tcPr>
          <w:p w14:paraId="46F2213C" w14:textId="0649D613" w:rsidR="00186960" w:rsidRDefault="006973E7" w:rsidP="00186960">
            <w:pPr>
              <w:jc w:val="both"/>
              <w:cnfStyle w:val="000000000000" w:firstRow="0" w:lastRow="0" w:firstColumn="0" w:lastColumn="0" w:oddVBand="0" w:evenVBand="0" w:oddHBand="0" w:evenHBand="0" w:firstRowFirstColumn="0" w:firstRowLastColumn="0" w:lastRowFirstColumn="0" w:lastRowLastColumn="0"/>
              <w:rPr>
                <w:lang w:val="fr-CA"/>
              </w:rPr>
            </w:pPr>
            <w:r>
              <w:rPr>
                <w:lang w:val="fr-CA"/>
              </w:rPr>
              <w:t>Inspection finale du produit et contrôle de qualité. Test final de toutes les fonctionnalités du produit dans différent scénarios.</w:t>
            </w:r>
          </w:p>
        </w:tc>
      </w:tr>
      <w:tr w:rsidR="00186960" w14:paraId="54674C8D" w14:textId="77777777" w:rsidTr="005221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14:paraId="42E7E060" w14:textId="5486D02B" w:rsidR="00186960" w:rsidRDefault="0052215F" w:rsidP="00186960">
            <w:pPr>
              <w:jc w:val="both"/>
              <w:rPr>
                <w:lang w:val="fr-CA"/>
              </w:rPr>
            </w:pPr>
            <w:r>
              <w:rPr>
                <w:lang w:val="fr-CA"/>
              </w:rPr>
              <w:t>Dépannage du produit (au besoin)</w:t>
            </w:r>
          </w:p>
        </w:tc>
        <w:tc>
          <w:tcPr>
            <w:tcW w:w="5692" w:type="dxa"/>
          </w:tcPr>
          <w:p w14:paraId="549788C8" w14:textId="5B541438" w:rsidR="00186960" w:rsidRDefault="006973E7" w:rsidP="00186960">
            <w:pPr>
              <w:jc w:val="both"/>
              <w:cnfStyle w:val="000000100000" w:firstRow="0" w:lastRow="0" w:firstColumn="0" w:lastColumn="0" w:oddVBand="0" w:evenVBand="0" w:oddHBand="1" w:evenHBand="0" w:firstRowFirstColumn="0" w:firstRowLastColumn="0" w:lastRowFirstColumn="0" w:lastRowLastColumn="0"/>
              <w:rPr>
                <w:lang w:val="fr-CA"/>
              </w:rPr>
            </w:pPr>
            <w:r>
              <w:rPr>
                <w:lang w:val="fr-CA"/>
              </w:rPr>
              <w:t>(Au besoin) Dans le cas d’un échec du test de fonctionnalité, cette étape consiste à inspecter le produit et réparer les défauts.</w:t>
            </w:r>
          </w:p>
        </w:tc>
      </w:tr>
      <w:tr w:rsidR="00186960" w14:paraId="6733883F" w14:textId="77777777" w:rsidTr="0052215F">
        <w:tc>
          <w:tcPr>
            <w:cnfStyle w:val="001000000000" w:firstRow="0" w:lastRow="0" w:firstColumn="1" w:lastColumn="0" w:oddVBand="0" w:evenVBand="0" w:oddHBand="0" w:evenHBand="0" w:firstRowFirstColumn="0" w:firstRowLastColumn="0" w:lastRowFirstColumn="0" w:lastRowLastColumn="0"/>
            <w:tcW w:w="5098" w:type="dxa"/>
          </w:tcPr>
          <w:p w14:paraId="60C506E5" w14:textId="7E6A4274" w:rsidR="00186960" w:rsidRDefault="0052215F" w:rsidP="00186960">
            <w:pPr>
              <w:jc w:val="both"/>
              <w:rPr>
                <w:lang w:val="fr-CA"/>
              </w:rPr>
            </w:pPr>
            <w:r>
              <w:rPr>
                <w:lang w:val="fr-CA"/>
              </w:rPr>
              <w:t>Emballage du produit</w:t>
            </w:r>
          </w:p>
        </w:tc>
        <w:tc>
          <w:tcPr>
            <w:tcW w:w="5692" w:type="dxa"/>
          </w:tcPr>
          <w:p w14:paraId="01A66313" w14:textId="563BBD30" w:rsidR="00186960" w:rsidRDefault="006973E7" w:rsidP="00186960">
            <w:pPr>
              <w:jc w:val="both"/>
              <w:cnfStyle w:val="000000000000" w:firstRow="0" w:lastRow="0" w:firstColumn="0" w:lastColumn="0" w:oddVBand="0" w:evenVBand="0" w:oddHBand="0" w:evenHBand="0" w:firstRowFirstColumn="0" w:firstRowLastColumn="0" w:lastRowFirstColumn="0" w:lastRowLastColumn="0"/>
              <w:rPr>
                <w:lang w:val="fr-CA"/>
              </w:rPr>
            </w:pPr>
            <w:r>
              <w:rPr>
                <w:lang w:val="fr-CA"/>
              </w:rPr>
              <w:t>Après avoir réussi tous les inspections, tests et contrôles de qualité, le produit est emballé et préparé pour l’expédition.</w:t>
            </w:r>
          </w:p>
        </w:tc>
      </w:tr>
    </w:tbl>
    <w:p w14:paraId="44E8269B" w14:textId="77777777" w:rsidR="00C40EAE" w:rsidRDefault="00C40EAE" w:rsidP="00186960">
      <w:pPr>
        <w:jc w:val="both"/>
        <w:rPr>
          <w:rFonts w:ascii="Arial" w:hAnsi="Arial" w:cs="Arial"/>
          <w:color w:val="000000"/>
          <w:sz w:val="28"/>
          <w:szCs w:val="28"/>
          <w:lang w:val="fr-CA"/>
        </w:rPr>
      </w:pPr>
    </w:p>
    <w:p w14:paraId="0C2C47C7" w14:textId="0B9873E4" w:rsidR="001F3D5F" w:rsidRPr="00C40EAE" w:rsidRDefault="00C40EAE" w:rsidP="00186960">
      <w:pPr>
        <w:jc w:val="both"/>
        <w:rPr>
          <w:rFonts w:cstheme="minorHAnsi"/>
          <w:lang w:val="fr-CA"/>
        </w:rPr>
      </w:pPr>
      <w:proofErr w:type="spellStart"/>
      <w:r w:rsidRPr="00C40EAE">
        <w:rPr>
          <w:rFonts w:cstheme="minorHAnsi"/>
          <w:color w:val="000000"/>
          <w:lang w:val="fr-CA"/>
        </w:rPr>
        <w:t>ElderWatch</w:t>
      </w:r>
      <w:proofErr w:type="spellEnd"/>
      <w:r w:rsidRPr="00C40EAE">
        <w:rPr>
          <w:rFonts w:cstheme="minorHAnsi"/>
          <w:color w:val="000000"/>
          <w:lang w:val="fr-CA"/>
        </w:rPr>
        <w:t xml:space="preserve"> estime pouvoir</w:t>
      </w:r>
      <w:r w:rsidRPr="00C40EAE">
        <w:rPr>
          <w:rFonts w:cstheme="minorHAnsi"/>
          <w:color w:val="000000"/>
          <w:lang w:val="fr-CA"/>
        </w:rPr>
        <w:t xml:space="preserve"> produire (insérez un nombre) en un mois. </w:t>
      </w:r>
      <w:r w:rsidRPr="00C40EAE">
        <w:rPr>
          <w:rFonts w:cstheme="minorHAnsi"/>
          <w:color w:val="000000"/>
          <w:lang w:val="fr-CA"/>
        </w:rPr>
        <w:t xml:space="preserve">Puisque le produit sera </w:t>
      </w:r>
      <w:r w:rsidRPr="00C40EAE">
        <w:rPr>
          <w:rFonts w:cstheme="minorHAnsi"/>
          <w:color w:val="000000"/>
          <w:lang w:val="fr-CA"/>
        </w:rPr>
        <w:t>implant</w:t>
      </w:r>
      <w:r w:rsidRPr="00C40EAE">
        <w:rPr>
          <w:rFonts w:cstheme="minorHAnsi"/>
          <w:color w:val="000000"/>
          <w:lang w:val="fr-CA"/>
        </w:rPr>
        <w:t>é</w:t>
      </w:r>
      <w:r w:rsidRPr="00C40EAE">
        <w:rPr>
          <w:rFonts w:cstheme="minorHAnsi"/>
          <w:color w:val="000000"/>
          <w:lang w:val="fr-CA"/>
        </w:rPr>
        <w:t xml:space="preserve"> </w:t>
      </w:r>
      <w:r w:rsidRPr="00C40EAE">
        <w:rPr>
          <w:rFonts w:cstheme="minorHAnsi"/>
          <w:color w:val="000000"/>
          <w:lang w:val="fr-CA"/>
        </w:rPr>
        <w:t>d</w:t>
      </w:r>
      <w:r w:rsidRPr="00C40EAE">
        <w:rPr>
          <w:rFonts w:cstheme="minorHAnsi"/>
          <w:color w:val="000000"/>
          <w:lang w:val="fr-CA"/>
        </w:rPr>
        <w:t xml:space="preserve">ans une seule résidence pour personnes âgées, </w:t>
      </w:r>
      <w:r w:rsidRPr="00C40EAE">
        <w:rPr>
          <w:rFonts w:cstheme="minorHAnsi"/>
          <w:color w:val="000000"/>
          <w:lang w:val="fr-CA"/>
        </w:rPr>
        <w:t xml:space="preserve">il n’est pas nécessaire </w:t>
      </w:r>
      <w:r w:rsidRPr="00C40EAE">
        <w:rPr>
          <w:rFonts w:cstheme="minorHAnsi"/>
          <w:color w:val="000000"/>
          <w:lang w:val="fr-CA"/>
        </w:rPr>
        <w:t xml:space="preserve">d’en fabriquer </w:t>
      </w:r>
      <w:r>
        <w:rPr>
          <w:rFonts w:cstheme="minorHAnsi"/>
          <w:color w:val="000000"/>
          <w:lang w:val="fr-CA"/>
        </w:rPr>
        <w:t xml:space="preserve">une grande quantité pour </w:t>
      </w:r>
      <w:r w:rsidRPr="00C40EAE">
        <w:rPr>
          <w:rFonts w:cstheme="minorHAnsi"/>
          <w:color w:val="000000"/>
          <w:lang w:val="fr-CA"/>
        </w:rPr>
        <w:t xml:space="preserve"> les premiers mois.</w:t>
      </w:r>
      <w:r w:rsidR="001F3D5F" w:rsidRPr="00C40EAE">
        <w:rPr>
          <w:rFonts w:cstheme="minorHAnsi"/>
          <w:lang w:val="fr-CA"/>
        </w:rPr>
        <w:br w:type="page"/>
      </w:r>
    </w:p>
    <w:p w14:paraId="696AA842" w14:textId="714F5993" w:rsidR="00743D10" w:rsidRPr="00186960" w:rsidRDefault="00386C1C" w:rsidP="00743D10">
      <w:pPr>
        <w:pStyle w:val="Titre1"/>
        <w:rPr>
          <w:lang w:val="fr-CA"/>
        </w:rPr>
      </w:pPr>
      <w:r w:rsidRPr="00186960">
        <w:rPr>
          <w:lang w:val="fr-CA"/>
        </w:rPr>
        <w:lastRenderedPageBreak/>
        <w:t>Description de l’entreprise</w:t>
      </w:r>
    </w:p>
    <w:sdt>
      <w:sdtPr>
        <w:id w:val="861021411"/>
        <w:placeholder>
          <w:docPart w:val="567F9C138859464EBD448D43263FB80D"/>
        </w:placeholder>
        <w:temporary/>
        <w:showingPlcHdr/>
        <w15:appearance w15:val="hidden"/>
        <w:text/>
      </w:sdtPr>
      <w:sdtContent>
        <w:p w14:paraId="3BC5D95F" w14:textId="77777777" w:rsidR="00CF7269" w:rsidRPr="00DD2790" w:rsidRDefault="00CF7269" w:rsidP="00DD2790">
          <w:r w:rsidRPr="00DD2790">
            <w:t xml:space="preserve">This section will first frame the business opportunity. It should answer the question: what problem are you trying to solve? Potentially use a case example to describe the customers’ pain point and how they solve it today. If your product or service addresses something the market hasn’t identified as a problem (E.g. a dental office that provides evening hours of operations for the working families), then also describe how your solution reduces stress, saves money, or brings joy to the customer. </w:t>
          </w:r>
        </w:p>
        <w:p w14:paraId="3030F2D8" w14:textId="77777777" w:rsidR="00CF7269" w:rsidRPr="00DD2790" w:rsidRDefault="00CF7269" w:rsidP="00DD2790">
          <w:r w:rsidRPr="00DD2790">
            <w:t>After framing the opportunity, describe in detail your solution (product or service) and how it solves that problem, and benefits your customers. This portion should also describe in more detail the product or service, how it will be supplied, pricing, and if there is an upgrade or extension for it in the future. If there are other important participants in the market, such as suppliers or distributors or others, describe them in this section.</w:t>
          </w:r>
        </w:p>
      </w:sdtContent>
    </w:sdt>
    <w:p w14:paraId="60E1206F" w14:textId="1193ADAB" w:rsidR="000656AE" w:rsidRPr="00DD2790" w:rsidRDefault="00386C1C" w:rsidP="00DD2790">
      <w:pPr>
        <w:pStyle w:val="Bullets"/>
      </w:pPr>
      <w:proofErr w:type="spellStart"/>
      <w:r>
        <w:rPr>
          <w:rStyle w:val="lev"/>
        </w:rPr>
        <w:t>Opportunité</w:t>
      </w:r>
      <w:proofErr w:type="spellEnd"/>
      <w:r>
        <w:rPr>
          <w:rStyle w:val="lev"/>
        </w:rPr>
        <w:t>:</w:t>
      </w:r>
      <w:r w:rsidR="000656AE" w:rsidRPr="00DD2790">
        <w:t xml:space="preserve"> </w:t>
      </w:r>
      <w:sdt>
        <w:sdtPr>
          <w:id w:val="-518385214"/>
          <w:placeholder>
            <w:docPart w:val="DF0D67CD3CAD4095A10694E4E7CCE053"/>
          </w:placeholder>
          <w:temporary/>
          <w:showingPlcHdr/>
          <w15:appearance w15:val="hidden"/>
        </w:sdtPr>
        <w:sdtContent>
          <w:r w:rsidR="000656AE" w:rsidRPr="00DD2790">
            <w:t>Describe how you see the market for your product or solution. At a high level, what is the market and who are its participants; is it business customers or consumers; a specific geography, etc.? (For example, there is a lack of pediatric dental services in the suburban market.) Describe the current state of products or services available and how your product or service will improve patient care.</w:t>
          </w:r>
        </w:sdtContent>
      </w:sdt>
    </w:p>
    <w:p w14:paraId="37A6259B" w14:textId="77777777" w:rsidR="000656AE" w:rsidRPr="00DD2790" w:rsidRDefault="00BA6AEB" w:rsidP="00DD2790">
      <w:pPr>
        <w:pStyle w:val="Bullets"/>
      </w:pPr>
      <w:sdt>
        <w:sdtPr>
          <w:rPr>
            <w:rStyle w:val="lev"/>
          </w:rPr>
          <w:id w:val="2147159179"/>
          <w:placeholder>
            <w:docPart w:val="1F6E6312AC6741C58048D789C358F2BD"/>
          </w:placeholder>
          <w:temporary/>
          <w:showingPlcHdr/>
          <w15:appearance w15:val="hidden"/>
        </w:sdtPr>
        <w:sdtContent>
          <w:r w:rsidR="000656AE" w:rsidRPr="00352790">
            <w:rPr>
              <w:rStyle w:val="lev"/>
            </w:rPr>
            <w:t>Product Overview:</w:t>
          </w:r>
        </w:sdtContent>
      </w:sdt>
      <w:r w:rsidR="000656AE" w:rsidRPr="00DD2790">
        <w:t xml:space="preserve"> </w:t>
      </w:r>
      <w:sdt>
        <w:sdtPr>
          <w:id w:val="-1995252788"/>
          <w:placeholder>
            <w:docPart w:val="7AA08B70C991410F834C8B842C83EE9C"/>
          </w:placeholder>
          <w:temporary/>
          <w:showingPlcHdr/>
          <w15:appearance w15:val="hidden"/>
        </w:sdtPr>
        <w:sdtContent>
          <w:r w:rsidR="000656AE" w:rsidRPr="00DD2790">
            <w:t>Describe in as much detail as needed your product or service offerings. Are you utilizing technology that is improving the current medical process? Or delivering your services in a way that is standout?</w:t>
          </w:r>
        </w:sdtContent>
      </w:sdt>
    </w:p>
    <w:p w14:paraId="4609CA13" w14:textId="6F02B91B" w:rsidR="000656AE" w:rsidRPr="00DD2790" w:rsidRDefault="00386C1C" w:rsidP="00DD2790">
      <w:pPr>
        <w:pStyle w:val="Bullets"/>
      </w:pPr>
      <w:proofErr w:type="spellStart"/>
      <w:r>
        <w:rPr>
          <w:rStyle w:val="lev"/>
        </w:rPr>
        <w:t>Régulation</w:t>
      </w:r>
      <w:proofErr w:type="spellEnd"/>
      <w:r>
        <w:rPr>
          <w:rStyle w:val="lev"/>
        </w:rPr>
        <w:t>:</w:t>
      </w:r>
      <w:r w:rsidR="000656AE" w:rsidRPr="00DD2790">
        <w:t xml:space="preserve"> </w:t>
      </w:r>
      <w:r>
        <w:t>ISO 1413:2016</w:t>
      </w:r>
    </w:p>
    <w:p w14:paraId="009A120C" w14:textId="16845D79" w:rsidR="000656AE" w:rsidRPr="00DD2790" w:rsidRDefault="00386C1C" w:rsidP="00DD2790">
      <w:pPr>
        <w:pStyle w:val="Bullets"/>
      </w:pPr>
      <w:r>
        <w:rPr>
          <w:rStyle w:val="lev"/>
        </w:rPr>
        <w:t>Prix:</w:t>
      </w:r>
      <w:r w:rsidR="000656AE" w:rsidRPr="00DD2790">
        <w:t xml:space="preserve"> </w:t>
      </w:r>
      <w:sdt>
        <w:sdtPr>
          <w:id w:val="535083697"/>
          <w:placeholder>
            <w:docPart w:val="8D2DCE17778041DAB48E215E8866A16E"/>
          </w:placeholder>
          <w:temporary/>
          <w:showingPlcHdr/>
          <w15:appearance w15:val="hidden"/>
        </w:sdtPr>
        <w:sdtContent>
          <w:r w:rsidR="000656AE" w:rsidRPr="00DD2790">
            <w:t>Provide your product’s or service’s pricing, gross margin projections, and any upgrade paths.</w:t>
          </w:r>
        </w:sdtContent>
      </w:sdt>
    </w:p>
    <w:p w14:paraId="31B3135A" w14:textId="77777777" w:rsidR="000656AE" w:rsidRPr="00495014" w:rsidRDefault="000656AE">
      <w:pPr>
        <w:spacing w:after="160" w:line="259" w:lineRule="auto"/>
      </w:pPr>
      <w:r w:rsidRPr="00495014">
        <w:br w:type="page"/>
      </w:r>
    </w:p>
    <w:p w14:paraId="3DFA37FE" w14:textId="757EE186" w:rsidR="00743D10" w:rsidRPr="00495014" w:rsidRDefault="00386C1C" w:rsidP="00743D10">
      <w:pPr>
        <w:pStyle w:val="Titre1"/>
      </w:pPr>
      <w:proofErr w:type="spellStart"/>
      <w:r>
        <w:lastRenderedPageBreak/>
        <w:t>Analyse</w:t>
      </w:r>
      <w:proofErr w:type="spellEnd"/>
      <w:r>
        <w:t xml:space="preserve"> du </w:t>
      </w:r>
      <w:proofErr w:type="spellStart"/>
      <w:r>
        <w:t>marché</w:t>
      </w:r>
      <w:proofErr w:type="spellEnd"/>
    </w:p>
    <w:p w14:paraId="737074AA" w14:textId="7D0A7F7B" w:rsidR="00CF587A" w:rsidRDefault="00CF587A" w:rsidP="00BA6AEB">
      <w:pPr>
        <w:rPr>
          <w:rFonts w:ascii="Arial" w:hAnsi="Arial" w:cs="Arial"/>
          <w:color w:val="666666"/>
          <w:lang w:val="fr-CA"/>
        </w:rPr>
      </w:pPr>
      <w:r>
        <w:rPr>
          <w:rFonts w:ascii="Arial" w:hAnsi="Arial" w:cs="Arial"/>
          <w:color w:val="666666"/>
          <w:lang w:val="fr-CA"/>
        </w:rPr>
        <w:t>Puisque les ventes se feront à distance</w:t>
      </w:r>
      <w:r>
        <w:rPr>
          <w:rFonts w:ascii="Arial" w:hAnsi="Arial" w:cs="Arial"/>
          <w:color w:val="666666"/>
          <w:lang w:val="fr-CA"/>
        </w:rPr>
        <w:t xml:space="preserve"> (par téléphone, internet, courriel électronique, etc.</w:t>
      </w:r>
      <w:r w:rsidR="00186960">
        <w:rPr>
          <w:rFonts w:ascii="Arial" w:hAnsi="Arial" w:cs="Arial"/>
          <w:color w:val="666666"/>
          <w:lang w:val="fr-CA"/>
        </w:rPr>
        <w:t>)</w:t>
      </w:r>
      <w:r>
        <w:rPr>
          <w:rFonts w:ascii="Arial" w:hAnsi="Arial" w:cs="Arial"/>
          <w:color w:val="666666"/>
          <w:lang w:val="fr-CA"/>
        </w:rPr>
        <w:t xml:space="preserve">, </w:t>
      </w:r>
      <w:proofErr w:type="spellStart"/>
      <w:r>
        <w:rPr>
          <w:rFonts w:ascii="Arial" w:hAnsi="Arial" w:cs="Arial"/>
          <w:color w:val="666666"/>
          <w:lang w:val="fr-CA"/>
        </w:rPr>
        <w:t>ElderWatch</w:t>
      </w:r>
      <w:proofErr w:type="spellEnd"/>
      <w:r>
        <w:rPr>
          <w:rFonts w:ascii="Arial" w:hAnsi="Arial" w:cs="Arial"/>
          <w:color w:val="666666"/>
          <w:lang w:val="fr-CA"/>
        </w:rPr>
        <w:t xml:space="preserve"> n’aura pas besoin d’un point de vente physique. De ce fait, la position géographique de l’entreprise n’est pas à prendre en considération lors l’analyse de marché et n’affectera </w:t>
      </w:r>
      <w:r>
        <w:rPr>
          <w:rFonts w:ascii="Arial" w:hAnsi="Arial" w:cs="Arial"/>
          <w:color w:val="666666"/>
          <w:lang w:val="fr-CA"/>
        </w:rPr>
        <w:t>en aucuns cas le succès de l’entreprise.</w:t>
      </w:r>
    </w:p>
    <w:p w14:paraId="16C99EA0" w14:textId="349212F5" w:rsidR="00186960" w:rsidRDefault="00186960" w:rsidP="00BA6AEB">
      <w:pPr>
        <w:rPr>
          <w:rFonts w:ascii="Arial" w:hAnsi="Arial" w:cs="Arial"/>
          <w:color w:val="666666"/>
          <w:lang w:val="fr-CA"/>
        </w:rPr>
      </w:pPr>
      <w:r w:rsidRPr="00BA6AEB">
        <w:rPr>
          <w:rFonts w:ascii="Arial" w:hAnsi="Arial" w:cs="Arial"/>
          <w:color w:val="666666"/>
          <w:lang w:val="fr-CA"/>
        </w:rPr>
        <w:t xml:space="preserve">À </w:t>
      </w:r>
      <w:r>
        <w:rPr>
          <w:rFonts w:ascii="Arial" w:hAnsi="Arial" w:cs="Arial"/>
          <w:color w:val="666666"/>
          <w:lang w:val="fr-CA"/>
        </w:rPr>
        <w:t>ce jour</w:t>
      </w:r>
      <w:r w:rsidRPr="00BA6AEB">
        <w:rPr>
          <w:rFonts w:ascii="Arial" w:hAnsi="Arial" w:cs="Arial"/>
          <w:color w:val="666666"/>
          <w:lang w:val="fr-CA"/>
        </w:rPr>
        <w:t xml:space="preserve">, nous comptons </w:t>
      </w:r>
      <w:r>
        <w:rPr>
          <w:rFonts w:ascii="Arial" w:hAnsi="Arial" w:cs="Arial"/>
          <w:color w:val="666666"/>
          <w:lang w:val="fr-CA"/>
        </w:rPr>
        <w:t>un peu plus de</w:t>
      </w:r>
      <w:r w:rsidRPr="00BA6AEB">
        <w:rPr>
          <w:rFonts w:ascii="Arial" w:hAnsi="Arial" w:cs="Arial"/>
          <w:color w:val="666666"/>
          <w:lang w:val="fr-CA"/>
        </w:rPr>
        <w:t xml:space="preserve"> 1.6 million de personnes âgées</w:t>
      </w:r>
      <w:r>
        <w:rPr>
          <w:rFonts w:ascii="Arial" w:hAnsi="Arial" w:cs="Arial"/>
          <w:color w:val="666666"/>
          <w:lang w:val="fr-CA"/>
        </w:rPr>
        <w:t xml:space="preserve"> de 65 ans au Québec et un total de 6.59 millions pour le Canada entier. De plus, selon les projections de Statistiques Canada, le pourcentage de personnes âgées de 65 ans et plus pourrait atteindre entre 21.4% et 29.5% de la population totale dans les 50 prochaines années ce qui représente entre 11.77 et 16.225 millions de personnes. Ces données nous indiquent que la population canadienne est présentement vieillissante et le sera pour les 50 prochaines années. </w:t>
      </w:r>
    </w:p>
    <w:p w14:paraId="04E4BE7C" w14:textId="668C4526" w:rsidR="00CF587A" w:rsidRDefault="00186960" w:rsidP="00BA6AEB">
      <w:pPr>
        <w:rPr>
          <w:rFonts w:ascii="Arial" w:hAnsi="Arial" w:cs="Arial"/>
          <w:color w:val="666666"/>
          <w:lang w:val="fr-CA"/>
        </w:rPr>
      </w:pPr>
      <w:r>
        <w:rPr>
          <w:rFonts w:ascii="Arial" w:hAnsi="Arial" w:cs="Arial"/>
          <w:color w:val="666666"/>
          <w:lang w:val="fr-CA"/>
        </w:rPr>
        <w:t>Étant donné que</w:t>
      </w:r>
      <w:r w:rsidR="00EA3C47">
        <w:rPr>
          <w:rFonts w:ascii="Arial" w:hAnsi="Arial" w:cs="Arial"/>
          <w:color w:val="666666"/>
          <w:lang w:val="fr-CA"/>
        </w:rPr>
        <w:t xml:space="preserve"> la clientèle visée</w:t>
      </w:r>
      <w:r w:rsidR="00981C73">
        <w:rPr>
          <w:rFonts w:ascii="Arial" w:hAnsi="Arial" w:cs="Arial"/>
          <w:color w:val="666666"/>
          <w:lang w:val="fr-CA"/>
        </w:rPr>
        <w:t xml:space="preserve"> (les résidences pour personnes âgées)</w:t>
      </w:r>
      <w:r w:rsidR="00EA3C47">
        <w:rPr>
          <w:rFonts w:ascii="Arial" w:hAnsi="Arial" w:cs="Arial"/>
          <w:color w:val="666666"/>
          <w:lang w:val="fr-CA"/>
        </w:rPr>
        <w:t xml:space="preserve"> par </w:t>
      </w:r>
      <w:proofErr w:type="spellStart"/>
      <w:r w:rsidR="00EA3C47">
        <w:rPr>
          <w:rFonts w:ascii="Arial" w:hAnsi="Arial" w:cs="Arial"/>
          <w:color w:val="666666"/>
          <w:lang w:val="fr-CA"/>
        </w:rPr>
        <w:t>ElderWatch</w:t>
      </w:r>
      <w:proofErr w:type="spellEnd"/>
      <w:r w:rsidR="00981C73">
        <w:rPr>
          <w:rFonts w:ascii="Arial" w:hAnsi="Arial" w:cs="Arial"/>
          <w:color w:val="666666"/>
          <w:lang w:val="fr-CA"/>
        </w:rPr>
        <w:t xml:space="preserve">, consistent </w:t>
      </w:r>
      <w:r w:rsidR="00EA3C47">
        <w:rPr>
          <w:rFonts w:ascii="Arial" w:hAnsi="Arial" w:cs="Arial"/>
          <w:color w:val="666666"/>
          <w:lang w:val="fr-CA"/>
        </w:rPr>
        <w:t>principalement de personnes âgées de 65 ans et plus,</w:t>
      </w:r>
      <w:r w:rsidR="00981C73">
        <w:rPr>
          <w:rFonts w:ascii="Arial" w:hAnsi="Arial" w:cs="Arial"/>
          <w:color w:val="666666"/>
          <w:lang w:val="fr-CA"/>
        </w:rPr>
        <w:t xml:space="preserve"> ces projections représentent un </w:t>
      </w:r>
      <w:r>
        <w:rPr>
          <w:rFonts w:ascii="Arial" w:hAnsi="Arial" w:cs="Arial"/>
          <w:color w:val="666666"/>
          <w:lang w:val="fr-CA"/>
        </w:rPr>
        <w:t xml:space="preserve">très grand </w:t>
      </w:r>
      <w:r w:rsidR="00981C73">
        <w:rPr>
          <w:rFonts w:ascii="Arial" w:hAnsi="Arial" w:cs="Arial"/>
          <w:color w:val="666666"/>
          <w:lang w:val="fr-CA"/>
        </w:rPr>
        <w:t>avantage pour la compagnie</w:t>
      </w:r>
      <w:r>
        <w:rPr>
          <w:rFonts w:ascii="Arial" w:hAnsi="Arial" w:cs="Arial"/>
          <w:color w:val="666666"/>
          <w:lang w:val="fr-CA"/>
        </w:rPr>
        <w:t xml:space="preserve"> car la demande pour ce type de produit sera en constante augmentation.</w:t>
      </w:r>
    </w:p>
    <w:p w14:paraId="784576A4" w14:textId="77777777" w:rsidR="00186960" w:rsidRDefault="00981C73" w:rsidP="00BA6AEB">
      <w:pPr>
        <w:rPr>
          <w:rFonts w:ascii="Arial" w:hAnsi="Arial" w:cs="Arial"/>
          <w:color w:val="666666"/>
          <w:lang w:val="fr-CA"/>
        </w:rPr>
      </w:pPr>
      <w:r>
        <w:rPr>
          <w:rFonts w:ascii="Arial" w:hAnsi="Arial" w:cs="Arial"/>
          <w:color w:val="666666"/>
          <w:lang w:val="fr-CA"/>
        </w:rPr>
        <w:t>Bien qu’il y a</w:t>
      </w:r>
      <w:r w:rsidR="00E81C96">
        <w:rPr>
          <w:rFonts w:ascii="Arial" w:hAnsi="Arial" w:cs="Arial"/>
          <w:color w:val="666666"/>
          <w:lang w:val="fr-CA"/>
        </w:rPr>
        <w:t>it</w:t>
      </w:r>
      <w:r>
        <w:rPr>
          <w:rFonts w:ascii="Arial" w:hAnsi="Arial" w:cs="Arial"/>
          <w:color w:val="666666"/>
          <w:lang w:val="fr-CA"/>
        </w:rPr>
        <w:t xml:space="preserve"> plusieurs autres produits disponibles sur le marché, </w:t>
      </w:r>
      <w:proofErr w:type="spellStart"/>
      <w:r>
        <w:rPr>
          <w:rFonts w:ascii="Arial" w:hAnsi="Arial" w:cs="Arial"/>
          <w:color w:val="666666"/>
          <w:lang w:val="fr-CA"/>
        </w:rPr>
        <w:t>ElderWatch</w:t>
      </w:r>
      <w:proofErr w:type="spellEnd"/>
      <w:r>
        <w:rPr>
          <w:rFonts w:ascii="Arial" w:hAnsi="Arial" w:cs="Arial"/>
          <w:color w:val="666666"/>
          <w:lang w:val="fr-CA"/>
        </w:rPr>
        <w:t xml:space="preserve"> considère qu’il n’a aucun</w:t>
      </w:r>
      <w:r w:rsidR="00E81C96">
        <w:rPr>
          <w:rFonts w:ascii="Arial" w:hAnsi="Arial" w:cs="Arial"/>
          <w:color w:val="666666"/>
          <w:lang w:val="fr-CA"/>
        </w:rPr>
        <w:t>s</w:t>
      </w:r>
      <w:r>
        <w:rPr>
          <w:rFonts w:ascii="Arial" w:hAnsi="Arial" w:cs="Arial"/>
          <w:color w:val="666666"/>
          <w:lang w:val="fr-CA"/>
        </w:rPr>
        <w:t xml:space="preserve"> produits pour lui faire compétition. En effet, il y a plusieurs produits sur le marché mais aucun d’entre eux </w:t>
      </w:r>
      <w:r w:rsidR="00E81C96">
        <w:rPr>
          <w:rFonts w:ascii="Arial" w:hAnsi="Arial" w:cs="Arial"/>
          <w:color w:val="666666"/>
          <w:lang w:val="fr-CA"/>
        </w:rPr>
        <w:t xml:space="preserve">n’offrent un système de surveillance conçu pour les résidences et c’est pour cela que </w:t>
      </w:r>
      <w:proofErr w:type="spellStart"/>
      <w:r w:rsidR="00E81C96">
        <w:rPr>
          <w:rFonts w:ascii="Arial" w:hAnsi="Arial" w:cs="Arial"/>
          <w:color w:val="666666"/>
          <w:lang w:val="fr-CA"/>
        </w:rPr>
        <w:t>ElderWatch</w:t>
      </w:r>
      <w:proofErr w:type="spellEnd"/>
      <w:r w:rsidR="00E81C96">
        <w:rPr>
          <w:rFonts w:ascii="Arial" w:hAnsi="Arial" w:cs="Arial"/>
          <w:color w:val="666666"/>
          <w:lang w:val="fr-CA"/>
        </w:rPr>
        <w:t xml:space="preserve"> n’a pas de réelle compétition.</w:t>
      </w:r>
    </w:p>
    <w:p w14:paraId="586CB4C7" w14:textId="3961BB97" w:rsidR="00CF587A" w:rsidRDefault="00CF587A" w:rsidP="00F31F16">
      <w:pPr>
        <w:rPr>
          <w:rFonts w:ascii="Arial" w:hAnsi="Arial" w:cs="Arial"/>
          <w:color w:val="666666"/>
          <w:lang w:val="fr-CA"/>
        </w:rPr>
      </w:pPr>
    </w:p>
    <w:p w14:paraId="69940CAB" w14:textId="2A4F3F17" w:rsidR="006A4307" w:rsidRPr="00686A02" w:rsidRDefault="006A4307" w:rsidP="00F31F16">
      <w:pPr>
        <w:rPr>
          <w:lang w:val="fr-CA"/>
        </w:rPr>
      </w:pPr>
    </w:p>
    <w:p w14:paraId="081A49B0" w14:textId="73F754B2" w:rsidR="006A4307" w:rsidRPr="00DD2790" w:rsidRDefault="00414AA5" w:rsidP="00DD2790">
      <w:pPr>
        <w:pStyle w:val="Bullets"/>
      </w:pPr>
      <w:proofErr w:type="spellStart"/>
      <w:r>
        <w:rPr>
          <w:rStyle w:val="lev"/>
        </w:rPr>
        <w:t>Analyse</w:t>
      </w:r>
      <w:proofErr w:type="spellEnd"/>
      <w:r>
        <w:rPr>
          <w:rStyle w:val="lev"/>
        </w:rPr>
        <w:t xml:space="preserve"> FFOM</w:t>
      </w:r>
      <w:r w:rsidR="006A4307" w:rsidRPr="00DD2790">
        <w:t xml:space="preserve"> </w:t>
      </w:r>
    </w:p>
    <w:p w14:paraId="7389938A" w14:textId="77777777" w:rsidR="00743D10" w:rsidRPr="00495014" w:rsidRDefault="00743D10" w:rsidP="0011677C"/>
    <w:tbl>
      <w:tblPr>
        <w:tblW w:w="5000" w:type="pct"/>
        <w:tblLook w:val="04A0" w:firstRow="1" w:lastRow="0" w:firstColumn="1" w:lastColumn="0" w:noHBand="0" w:noVBand="1"/>
      </w:tblPr>
      <w:tblGrid>
        <w:gridCol w:w="2844"/>
        <w:gridCol w:w="5113"/>
        <w:gridCol w:w="2843"/>
      </w:tblGrid>
      <w:tr w:rsidR="00BB647D" w:rsidRPr="00386C1C" w14:paraId="6764C481" w14:textId="77777777" w:rsidTr="00585480">
        <w:trPr>
          <w:trHeight w:val="2064"/>
        </w:trPr>
        <w:tc>
          <w:tcPr>
            <w:tcW w:w="2835" w:type="dxa"/>
            <w:vAlign w:val="center"/>
          </w:tcPr>
          <w:p w14:paraId="7FEE1495" w14:textId="3BFA5834" w:rsidR="007A3E5A" w:rsidRPr="00495014" w:rsidRDefault="00414AA5" w:rsidP="007A3E5A">
            <w:pPr>
              <w:pStyle w:val="Graphheading1"/>
            </w:pPr>
            <w:r>
              <w:t>Forces</w:t>
            </w:r>
          </w:p>
          <w:p w14:paraId="29E30976" w14:textId="77777777" w:rsidR="00BB647D" w:rsidRDefault="00414AA5" w:rsidP="00414AA5">
            <w:pPr>
              <w:pStyle w:val="Graphbullet"/>
            </w:pPr>
            <w:proofErr w:type="spellStart"/>
            <w:r>
              <w:t>Produit</w:t>
            </w:r>
            <w:proofErr w:type="spellEnd"/>
            <w:r>
              <w:t xml:space="preserve"> </w:t>
            </w:r>
            <w:proofErr w:type="spellStart"/>
            <w:r>
              <w:t>compétitif</w:t>
            </w:r>
            <w:proofErr w:type="spellEnd"/>
          </w:p>
          <w:p w14:paraId="249A7A8E" w14:textId="77777777" w:rsidR="00414AA5" w:rsidRDefault="00414AA5" w:rsidP="00414AA5">
            <w:pPr>
              <w:pStyle w:val="Graphbullet"/>
            </w:pPr>
            <w:r>
              <w:t xml:space="preserve">Prix </w:t>
            </w:r>
            <w:proofErr w:type="spellStart"/>
            <w:r>
              <w:t>très</w:t>
            </w:r>
            <w:proofErr w:type="spellEnd"/>
            <w:r>
              <w:t xml:space="preserve"> </w:t>
            </w:r>
            <w:proofErr w:type="spellStart"/>
            <w:r>
              <w:t>compétitif</w:t>
            </w:r>
            <w:proofErr w:type="spellEnd"/>
          </w:p>
          <w:p w14:paraId="5373EC52" w14:textId="77777777" w:rsidR="00414AA5" w:rsidRDefault="00414AA5" w:rsidP="00414AA5">
            <w:pPr>
              <w:pStyle w:val="Graphbullet"/>
            </w:pPr>
            <w:r>
              <w:t xml:space="preserve">Marge de profit </w:t>
            </w:r>
            <w:proofErr w:type="spellStart"/>
            <w:r>
              <w:t>élevée</w:t>
            </w:r>
            <w:proofErr w:type="spellEnd"/>
          </w:p>
          <w:p w14:paraId="1D8F7088" w14:textId="1DD0CEBE" w:rsidR="00414AA5" w:rsidRPr="00495014" w:rsidRDefault="00414AA5" w:rsidP="00414AA5">
            <w:pPr>
              <w:pStyle w:val="Graphbullet"/>
            </w:pPr>
            <w:proofErr w:type="spellStart"/>
            <w:r>
              <w:t>Produit</w:t>
            </w:r>
            <w:proofErr w:type="spellEnd"/>
            <w:r>
              <w:t xml:space="preserve"> </w:t>
            </w:r>
            <w:proofErr w:type="spellStart"/>
            <w:r>
              <w:t>innovateur</w:t>
            </w:r>
            <w:proofErr w:type="spellEnd"/>
          </w:p>
        </w:tc>
        <w:tc>
          <w:tcPr>
            <w:tcW w:w="5098" w:type="dxa"/>
            <w:vMerge w:val="restart"/>
          </w:tcPr>
          <w:p w14:paraId="22DCDF69" w14:textId="77777777" w:rsidR="00BB647D" w:rsidRPr="00495014" w:rsidRDefault="00BB647D" w:rsidP="00743D10">
            <w:pPr>
              <w:jc w:val="center"/>
            </w:pPr>
            <w:r w:rsidRPr="00495014">
              <w:rPr>
                <w:noProof/>
                <w:lang w:eastAsia="en-AU"/>
              </w:rPr>
              <mc:AlternateContent>
                <mc:Choice Requires="wpg">
                  <w:drawing>
                    <wp:anchor distT="0" distB="0" distL="114300" distR="114300" simplePos="0" relativeHeight="251659264" behindDoc="0" locked="0" layoutInCell="1" allowOverlap="1" wp14:anchorId="5858E50A" wp14:editId="65579928">
                      <wp:simplePos x="0" y="0"/>
                      <wp:positionH relativeFrom="column">
                        <wp:posOffset>424180</wp:posOffset>
                      </wp:positionH>
                      <wp:positionV relativeFrom="paragraph">
                        <wp:posOffset>92710</wp:posOffset>
                      </wp:positionV>
                      <wp:extent cx="2381220" cy="2381221"/>
                      <wp:effectExtent l="0" t="0" r="635" b="635"/>
                      <wp:wrapNone/>
                      <wp:docPr id="221" name="Group 22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2381220" cy="2381221"/>
                                <a:chOff x="0" y="0"/>
                                <a:chExt cx="2381220" cy="2381221"/>
                              </a:xfrm>
                            </wpg:grpSpPr>
                            <wpg:grpSp>
                              <wpg:cNvPr id="219" name="Group 219"/>
                              <wpg:cNvGrpSpPr/>
                              <wpg:grpSpPr>
                                <a:xfrm>
                                  <a:off x="0" y="0"/>
                                  <a:ext cx="2381220" cy="2381221"/>
                                  <a:chOff x="0" y="0"/>
                                  <a:chExt cx="2381220" cy="2381221"/>
                                </a:xfrm>
                              </wpg:grpSpPr>
                              <wpg:grpSp>
                                <wpg:cNvPr id="217" name="Group 217"/>
                                <wpg:cNvGrpSpPr/>
                                <wpg:grpSpPr>
                                  <a:xfrm>
                                    <a:off x="0" y="0"/>
                                    <a:ext cx="2381220" cy="2381221"/>
                                    <a:chOff x="0" y="0"/>
                                    <a:chExt cx="2381220" cy="2381221"/>
                                  </a:xfrm>
                                </wpg:grpSpPr>
                                <wps:wsp>
                                  <wps:cNvPr id="213" name="Pie 213"/>
                                  <wps:cNvSpPr/>
                                  <wps:spPr>
                                    <a:xfrm>
                                      <a:off x="0" y="0"/>
                                      <a:ext cx="2296160" cy="2296160"/>
                                    </a:xfrm>
                                    <a:prstGeom prst="pie">
                                      <a:avLst>
                                        <a:gd name="adj1" fmla="val 10800000"/>
                                        <a:gd name="adj2" fmla="val 16200000"/>
                                      </a:avLst>
                                    </a:prstGeom>
                                    <a:solidFill>
                                      <a:schemeClr val="accent1"/>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wps:wsp>
                                  <wps:cNvPr id="214" name="Pie 214"/>
                                  <wps:cNvSpPr/>
                                  <wps:spPr>
                                    <a:xfrm rot="5400000">
                                      <a:off x="85060" y="0"/>
                                      <a:ext cx="2296160" cy="2296160"/>
                                    </a:xfrm>
                                    <a:prstGeom prst="pie">
                                      <a:avLst>
                                        <a:gd name="adj1" fmla="val 10800000"/>
                                        <a:gd name="adj2" fmla="val 16200000"/>
                                      </a:avLst>
                                    </a:prstGeom>
                                    <a:solidFill>
                                      <a:schemeClr val="accent2"/>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wps:wsp>
                                  <wps:cNvPr id="215" name="Pie 215"/>
                                  <wps:cNvSpPr/>
                                  <wps:spPr>
                                    <a:xfrm rot="10800000">
                                      <a:off x="85060" y="85061"/>
                                      <a:ext cx="2296160" cy="2296160"/>
                                    </a:xfrm>
                                    <a:prstGeom prst="pie">
                                      <a:avLst>
                                        <a:gd name="adj1" fmla="val 10800000"/>
                                        <a:gd name="adj2" fmla="val 16200000"/>
                                      </a:avLst>
                                    </a:prstGeom>
                                    <a:solidFill>
                                      <a:schemeClr val="tx2"/>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wps:wsp>
                                  <wps:cNvPr id="216" name="Pie 216"/>
                                  <wps:cNvSpPr/>
                                  <wps:spPr>
                                    <a:xfrm rot="16200000">
                                      <a:off x="0" y="85061"/>
                                      <a:ext cx="2296160" cy="2296160"/>
                                    </a:xfrm>
                                    <a:prstGeom prst="pie">
                                      <a:avLst>
                                        <a:gd name="adj1" fmla="val 10800000"/>
                                        <a:gd name="adj2" fmla="val 16200000"/>
                                      </a:avLst>
                                    </a:prstGeom>
                                    <a:solidFill>
                                      <a:schemeClr val="bg1">
                                        <a:lumMod val="65000"/>
                                      </a:schemeClr>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wpg:grpSp>
                              <wps:wsp>
                                <wps:cNvPr id="218" name="Oval 218"/>
                                <wps:cNvSpPr/>
                                <wps:spPr>
                                  <a:xfrm>
                                    <a:off x="276446" y="276447"/>
                                    <a:ext cx="1812290" cy="1812290"/>
                                  </a:xfrm>
                                  <a:prstGeom prst="ellipse">
                                    <a:avLst/>
                                  </a:prstGeom>
                                  <a:solidFill>
                                    <a:schemeClr val="bg1"/>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wpg:grpSp>
                            <wps:wsp>
                              <wps:cNvPr id="220" name="Text Box 220"/>
                              <wps:cNvSpPr txBox="1"/>
                              <wps:spPr>
                                <a:xfrm>
                                  <a:off x="424870" y="847893"/>
                                  <a:ext cx="1583690" cy="716915"/>
                                </a:xfrm>
                                <a:prstGeom prst="rect">
                                  <a:avLst/>
                                </a:prstGeom>
                                <a:noFill/>
                                <a:ln w="6350">
                                  <a:noFill/>
                                </a:ln>
                                <a:effectLst/>
                                <a:sp3d/>
                              </wps:spPr>
                              <wps:style>
                                <a:lnRef idx="0">
                                  <a:scrgbClr r="0" g="0" b="0"/>
                                </a:lnRef>
                                <a:fillRef idx="0">
                                  <a:scrgbClr r="0" g="0" b="0"/>
                                </a:fillRef>
                                <a:effectRef idx="0">
                                  <a:scrgbClr r="0" g="0" b="0"/>
                                </a:effectRef>
                                <a:fontRef idx="none"/>
                              </wps:style>
                              <wps:txbx>
                                <w:txbxContent>
                                  <w:p w14:paraId="384ED7DA" w14:textId="7B9CEB97" w:rsidR="00BA6AEB" w:rsidRPr="00414AA5" w:rsidRDefault="00BA6AEB" w:rsidP="00541367">
                                    <w:pPr>
                                      <w:pStyle w:val="Titre"/>
                                      <w:rPr>
                                        <w:lang w:val="en-CA"/>
                                      </w:rPr>
                                    </w:pPr>
                                    <w:r>
                                      <w:rPr>
                                        <w:lang w:val="en-CA"/>
                                      </w:rPr>
                                      <w:t>FFOM</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wpg:wgp>
                        </a:graphicData>
                      </a:graphic>
                      <wp14:sizeRelH relativeFrom="margin">
                        <wp14:pctWidth>0</wp14:pctWidth>
                      </wp14:sizeRelH>
                    </wp:anchor>
                  </w:drawing>
                </mc:Choice>
                <mc:Fallback>
                  <w:pict>
                    <v:group w14:anchorId="5858E50A" id="Group 221" o:spid="_x0000_s1026" style="position:absolute;left:0;text-align:left;margin-left:33.4pt;margin-top:7.3pt;width:187.5pt;height:187.5pt;z-index:251659264;mso-width-relative:margin" coordsize="23812,23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">
                      <v:group id="Group 219" o:spid="_x0000_s1027" style="position:absolute;width:23812;height:23812" coordsize="23812,23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group id="Group 217" o:spid="_x0000_s1028" style="position:absolute;width:23812;height:23812" coordsize="23812,23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">
                          <v:shape id="Pie 213" o:spid="_x0000_s1029" style="position:absolute;width:22961;height:22961;visibility:visible;mso-wrap-style:square;v-text-anchor:middle" coordsize="2296160,2296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" path="m,1148080c,514013,514013,,1148080,r,1148080l,1148080xe" fillcolor="#264d2b [3204]" stroked="f" strokeweight="2pt">
                            <v:stroke miterlimit="4" joinstyle="miter"/>
                            <v:path arrowok="t" o:connecttype="custom" o:connectlocs="0,1148080;1148080,0;1148080,1148080;0,1148080" o:connectangles="0,0,0,0"/>
                          </v:shape>
                          <v:shape id="Pie 214" o:spid="_x0000_s1030" style="position:absolute;left:850;width:22961;height:22962;rotation:90;visibility:visible;mso-wrap-style:square;v-text-anchor:middle" coordsize="2296160,2296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" path="m,1148080c,514013,514013,,1148080,r,1148080l,1148080xe" fillcolor="#60b966 [3205]" stroked="f" strokeweight="2pt">
                            <v:stroke miterlimit="4" joinstyle="miter"/>
                            <v:path arrowok="t" o:connecttype="custom" o:connectlocs="0,1148080;1148080,0;1148080,1148080;0,1148080" o:connectangles="0,0,0,0"/>
                          </v:shape>
                          <v:shape id="Pie 215" o:spid="_x0000_s1031" style="position:absolute;left:850;top:850;width:22962;height:22962;rotation:180;visibility:visible;mso-wrap-style:square;v-text-anchor:middle" coordsize="2296160,2296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" path="m,1148080c,514013,514013,,1148080,r,1148080l,1148080xe" fillcolor="#5e5e5e [3215]" stroked="f" strokeweight="2pt">
                            <v:stroke miterlimit="4" joinstyle="miter"/>
                            <v:path arrowok="t" o:connecttype="custom" o:connectlocs="0,1148080;1148080,0;1148080,1148080;0,1148080" o:connectangles="0,0,0,0"/>
                          </v:shape>
                          <v:shape id="Pie 216" o:spid="_x0000_s1032" style="position:absolute;top:850;width:22962;height:22961;rotation:-90;visibility:visible;mso-wrap-style:square;v-text-anchor:middle" coordsize="2296160,2296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" path="m,1148080c,514013,514013,,1148080,r,1148080l,1148080xe" fillcolor="#a5a5a5 [2092]" stroked="f" strokeweight="2pt">
                            <v:stroke miterlimit="4" joinstyle="miter"/>
                            <v:path arrowok="t" o:connecttype="custom" o:connectlocs="0,1148080;1148080,0;1148080,1148080;0,1148080" o:connectangles="0,0,0,0"/>
                          </v:shape>
                        </v:group>
                        <v:oval id="Oval 218" o:spid="_x0000_s1033" style="position:absolute;left:2764;top:2764;width:18123;height:181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" fillcolor="white [3212]" stroked="f" strokeweight="2pt">
                          <v:stroke miterlimit="4" joinstyle="miter"/>
                          <v:textbox style="mso-fit-shape-to-text:t" inset="3pt,3pt,3pt,3pt"/>
                        </v:oval>
                      </v:group>
                      <v:shapetype id="_x0000_t202" coordsize="21600,21600" o:spt="202" path="m,l,21600r21600,l21600,xe">
                        <v:stroke joinstyle="miter"/>
                        <v:path gradientshapeok="t" o:connecttype="rect"/>
                      </v:shapetype>
                      <v:shape id="Text Box 220" o:spid="_x0000_s1034" type="#_x0000_t202" style="position:absolute;left:4248;top:8478;width:15837;height:71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" filled="f" stroked="f" strokeweight=".5pt">
                        <v:textbox style="mso-fit-shape-to-text:t" inset="4pt,4pt,4pt,4pt">
                          <w:txbxContent>
                            <w:p w14:paraId="384ED7DA" w14:textId="7B9CEB97" w:rsidR="00BA6AEB" w:rsidRPr="00414AA5" w:rsidRDefault="00BA6AEB" w:rsidP="00541367">
                              <w:pPr>
                                <w:pStyle w:val="Titre"/>
                                <w:rPr>
                                  <w:lang w:val="en-CA"/>
                                </w:rPr>
                              </w:pPr>
                              <w:r>
                                <w:rPr>
                                  <w:lang w:val="en-CA"/>
                                </w:rPr>
                                <w:t>FFOM</w:t>
                              </w:r>
                            </w:p>
                          </w:txbxContent>
                        </v:textbox>
                      </v:shape>
                    </v:group>
                  </w:pict>
                </mc:Fallback>
              </mc:AlternateContent>
            </w:r>
          </w:p>
        </w:tc>
        <w:tc>
          <w:tcPr>
            <w:tcW w:w="2835" w:type="dxa"/>
            <w:vAlign w:val="center"/>
          </w:tcPr>
          <w:p w14:paraId="0E7375FF" w14:textId="687209F1" w:rsidR="007A3E5A" w:rsidRPr="00495014" w:rsidRDefault="00414AA5" w:rsidP="007A3E5A">
            <w:pPr>
              <w:pStyle w:val="Graphheading2"/>
            </w:pPr>
            <w:r>
              <w:t>Faiblesses</w:t>
            </w:r>
          </w:p>
          <w:p w14:paraId="5C296E85" w14:textId="77777777" w:rsidR="00BB647D" w:rsidRDefault="00414AA5" w:rsidP="00414AA5">
            <w:pPr>
              <w:pStyle w:val="Graphbullet2"/>
            </w:pPr>
            <w:r>
              <w:t>Petit Marché</w:t>
            </w:r>
          </w:p>
          <w:p w14:paraId="59F30414" w14:textId="5FF80934" w:rsidR="00414AA5" w:rsidRDefault="00414AA5" w:rsidP="00414AA5">
            <w:pPr>
              <w:pStyle w:val="Graphbullet2"/>
              <w:rPr>
                <w:lang w:val="fr-CA"/>
              </w:rPr>
            </w:pPr>
            <w:r w:rsidRPr="00414AA5">
              <w:rPr>
                <w:lang w:val="fr-CA"/>
              </w:rPr>
              <w:t>Aucune exp</w:t>
            </w:r>
            <w:r w:rsidR="00386C1C">
              <w:rPr>
                <w:lang w:val="fr-CA"/>
              </w:rPr>
              <w:t>é</w:t>
            </w:r>
            <w:r w:rsidRPr="00414AA5">
              <w:rPr>
                <w:lang w:val="fr-CA"/>
              </w:rPr>
              <w:t>rience dans le d</w:t>
            </w:r>
            <w:r>
              <w:rPr>
                <w:lang w:val="fr-CA"/>
              </w:rPr>
              <w:t>omaine</w:t>
            </w:r>
          </w:p>
          <w:p w14:paraId="329709EE" w14:textId="0B9E7B76" w:rsidR="00414AA5" w:rsidRPr="00414AA5" w:rsidRDefault="00414AA5" w:rsidP="00386C1C">
            <w:pPr>
              <w:pStyle w:val="Graphbullet2"/>
              <w:numPr>
                <w:ilvl w:val="0"/>
                <w:numId w:val="0"/>
              </w:numPr>
              <w:rPr>
                <w:lang w:val="fr-CA"/>
              </w:rPr>
            </w:pPr>
          </w:p>
        </w:tc>
      </w:tr>
      <w:tr w:rsidR="00BB647D" w:rsidRPr="00495014" w14:paraId="03E87EEC" w14:textId="77777777" w:rsidTr="00585480">
        <w:trPr>
          <w:trHeight w:val="1981"/>
        </w:trPr>
        <w:tc>
          <w:tcPr>
            <w:tcW w:w="2835" w:type="dxa"/>
            <w:vAlign w:val="center"/>
          </w:tcPr>
          <w:p w14:paraId="1FD368EC" w14:textId="48B47B93" w:rsidR="007A3E5A" w:rsidRPr="00495014" w:rsidRDefault="00414AA5" w:rsidP="007A3E5A">
            <w:pPr>
              <w:pStyle w:val="Graphheading3"/>
            </w:pPr>
            <w:proofErr w:type="spellStart"/>
            <w:r>
              <w:t>Opportunités</w:t>
            </w:r>
            <w:proofErr w:type="spellEnd"/>
          </w:p>
          <w:p w14:paraId="639F0652" w14:textId="77777777" w:rsidR="00BB647D" w:rsidRPr="00414AA5" w:rsidRDefault="00414AA5" w:rsidP="00414AA5">
            <w:pPr>
              <w:pStyle w:val="Graphbullet3"/>
            </w:pPr>
            <w:r>
              <w:t xml:space="preserve">Population </w:t>
            </w:r>
            <w:proofErr w:type="spellStart"/>
            <w:r>
              <w:rPr>
                <w:lang w:val="fr-CA"/>
              </w:rPr>
              <w:t>Viellissante</w:t>
            </w:r>
            <w:proofErr w:type="spellEnd"/>
          </w:p>
          <w:p w14:paraId="1C2666AE" w14:textId="77777777" w:rsidR="00414AA5" w:rsidRDefault="00414AA5" w:rsidP="00414AA5">
            <w:pPr>
              <w:pStyle w:val="Graphbullet3"/>
              <w:rPr>
                <w:lang w:val="fr-CA"/>
              </w:rPr>
            </w:pPr>
            <w:r>
              <w:rPr>
                <w:lang w:val="fr-CA"/>
              </w:rPr>
              <w:t>Augmentation du nombre de résidences.</w:t>
            </w:r>
          </w:p>
          <w:p w14:paraId="0FBC1C20" w14:textId="77777777" w:rsidR="00414AA5" w:rsidRDefault="00414AA5" w:rsidP="00414AA5">
            <w:pPr>
              <w:pStyle w:val="Graphbullet3"/>
              <w:rPr>
                <w:lang w:val="fr-CA"/>
              </w:rPr>
            </w:pPr>
            <w:r>
              <w:rPr>
                <w:lang w:val="fr-CA"/>
              </w:rPr>
              <w:t>Aucune innovation de la part des compétiteurs</w:t>
            </w:r>
          </w:p>
          <w:p w14:paraId="26EDF863" w14:textId="778DA33C" w:rsidR="00414AA5" w:rsidRPr="00414AA5" w:rsidRDefault="00414AA5" w:rsidP="00386C1C">
            <w:pPr>
              <w:pStyle w:val="Graphbullet3"/>
              <w:numPr>
                <w:ilvl w:val="0"/>
                <w:numId w:val="0"/>
              </w:numPr>
              <w:ind w:left="284"/>
              <w:rPr>
                <w:lang w:val="fr-CA"/>
              </w:rPr>
            </w:pPr>
          </w:p>
        </w:tc>
        <w:tc>
          <w:tcPr>
            <w:tcW w:w="5098" w:type="dxa"/>
            <w:vMerge/>
          </w:tcPr>
          <w:p w14:paraId="125EB693" w14:textId="77777777" w:rsidR="00BB647D" w:rsidRPr="00414AA5" w:rsidRDefault="00BB647D" w:rsidP="00743D10">
            <w:pPr>
              <w:jc w:val="center"/>
              <w:rPr>
                <w:lang w:val="fr-CA"/>
              </w:rPr>
            </w:pPr>
          </w:p>
        </w:tc>
        <w:tc>
          <w:tcPr>
            <w:tcW w:w="2835" w:type="dxa"/>
            <w:vAlign w:val="center"/>
          </w:tcPr>
          <w:p w14:paraId="568ED940" w14:textId="7826CA3A" w:rsidR="007A3E5A" w:rsidRPr="00495014" w:rsidRDefault="00414AA5" w:rsidP="007A3E5A">
            <w:pPr>
              <w:pStyle w:val="Graphheading4"/>
            </w:pPr>
            <w:r>
              <w:t>Menaces</w:t>
            </w:r>
          </w:p>
          <w:p w14:paraId="44777096" w14:textId="77777777" w:rsidR="00BB647D" w:rsidRDefault="00414AA5" w:rsidP="00414AA5">
            <w:pPr>
              <w:pStyle w:val="Graphbullet4"/>
            </w:pPr>
            <w:proofErr w:type="spellStart"/>
            <w:r>
              <w:t>Plusieurs</w:t>
            </w:r>
            <w:proofErr w:type="spellEnd"/>
            <w:r>
              <w:t xml:space="preserve"> </w:t>
            </w:r>
            <w:proofErr w:type="spellStart"/>
            <w:r>
              <w:t>compétiteurs</w:t>
            </w:r>
            <w:proofErr w:type="spellEnd"/>
            <w:r>
              <w:t xml:space="preserve"> </w:t>
            </w:r>
            <w:proofErr w:type="spellStart"/>
            <w:r>
              <w:t>établis</w:t>
            </w:r>
            <w:proofErr w:type="spellEnd"/>
          </w:p>
          <w:p w14:paraId="1D9A9F29" w14:textId="77777777" w:rsidR="00414AA5" w:rsidRDefault="00414AA5" w:rsidP="00414AA5">
            <w:pPr>
              <w:pStyle w:val="Graphbullet4"/>
            </w:pPr>
            <w:r>
              <w:t xml:space="preserve">Actions des </w:t>
            </w:r>
            <w:proofErr w:type="spellStart"/>
            <w:r>
              <w:t>compétiteurs</w:t>
            </w:r>
            <w:proofErr w:type="spellEnd"/>
          </w:p>
          <w:p w14:paraId="7963C77A" w14:textId="0CAC77B2" w:rsidR="00414AA5" w:rsidRPr="00495014" w:rsidRDefault="00414AA5" w:rsidP="00414AA5">
            <w:pPr>
              <w:pStyle w:val="Graphbullet4"/>
            </w:pPr>
            <w:proofErr w:type="spellStart"/>
            <w:r>
              <w:t>Baisse</w:t>
            </w:r>
            <w:proofErr w:type="spellEnd"/>
            <w:r>
              <w:t xml:space="preserve"> de la </w:t>
            </w:r>
            <w:proofErr w:type="spellStart"/>
            <w:r>
              <w:t>demande</w:t>
            </w:r>
            <w:proofErr w:type="spellEnd"/>
          </w:p>
        </w:tc>
      </w:tr>
    </w:tbl>
    <w:p w14:paraId="0959D0EB" w14:textId="2E45BCF0" w:rsidR="00ED77F4" w:rsidRPr="00495014" w:rsidRDefault="00ED77F4" w:rsidP="00DD2790"/>
    <w:p w14:paraId="55B08F27" w14:textId="523BB431" w:rsidR="00743D10" w:rsidRPr="00DD2790" w:rsidRDefault="00386C1C" w:rsidP="00DD2790">
      <w:pPr>
        <w:pStyle w:val="Titre1"/>
      </w:pPr>
      <w:r>
        <w:t xml:space="preserve">Plan </w:t>
      </w:r>
      <w:proofErr w:type="spellStart"/>
      <w:r>
        <w:t>d’opération</w:t>
      </w:r>
      <w:proofErr w:type="spellEnd"/>
    </w:p>
    <w:sdt>
      <w:sdtPr>
        <w:id w:val="1461995128"/>
        <w:placeholder>
          <w:docPart w:val="5D965ACE554143DEB78E2EFE66F182AC"/>
        </w:placeholder>
        <w:temporary/>
        <w:showingPlcHdr/>
        <w15:appearance w15:val="hidden"/>
        <w:text/>
      </w:sdtPr>
      <w:sdtContent>
        <w:p w14:paraId="7170A574" w14:textId="77777777" w:rsidR="0011677C" w:rsidRPr="00DD2790" w:rsidRDefault="0011677C" w:rsidP="00DD2790">
          <w:r w:rsidRPr="00DD2790">
            <w:t>Furthermore, you need to outline how you currently and will continue to develop and maintain a loyal customer base. This will include management responsibilities with dates and budgets, and to make sure results can be tracked.  What are the envisioned phases for future growth and the capabilities that need to be in place to realize growth?</w:t>
          </w:r>
        </w:p>
        <w:p w14:paraId="09884EA0" w14:textId="77777777" w:rsidR="0011677C" w:rsidRPr="00DD2790" w:rsidRDefault="0011677C" w:rsidP="00DD2790">
          <w:r w:rsidRPr="00DD2790">
            <w:t>The operating plan describes how your business works. Depending on the type of business you have, important elements of this plan should include how you bring products or services to market and how you support customers. It’s the logistics, technology, and basic blocking and tackling of your business. Depending on the type of business you are starting, you may or may not need the following sections. Only include what you need and remove everything else. Remember, try to keep your business plan as short as possible, so too much detail here could easily make your plan much too long.</w:t>
          </w:r>
        </w:p>
      </w:sdtContent>
    </w:sdt>
    <w:p w14:paraId="4D3D10CA" w14:textId="77777777" w:rsidR="006A4307" w:rsidRPr="00DD2790" w:rsidRDefault="00BA6AEB" w:rsidP="00DD2790">
      <w:pPr>
        <w:pStyle w:val="Bullets"/>
      </w:pPr>
      <w:sdt>
        <w:sdtPr>
          <w:rPr>
            <w:rStyle w:val="lev"/>
          </w:rPr>
          <w:id w:val="-1649124714"/>
          <w:placeholder>
            <w:docPart w:val="8A65524B157B40FFAD939518F0D920C1"/>
          </w:placeholder>
          <w:temporary/>
          <w:showingPlcHdr/>
          <w15:appearance w15:val="hidden"/>
        </w:sdtPr>
        <w:sdtContent>
          <w:r w:rsidR="00ED77F4" w:rsidRPr="00352790">
            <w:rPr>
              <w:rStyle w:val="lev"/>
            </w:rPr>
            <w:t>Sourcing and Order Fulfillment:</w:t>
          </w:r>
        </w:sdtContent>
      </w:sdt>
      <w:r w:rsidR="006A4307" w:rsidRPr="00DD2790">
        <w:t xml:space="preserve"> </w:t>
      </w:r>
      <w:sdt>
        <w:sdtPr>
          <w:id w:val="-1914927769"/>
          <w:placeholder>
            <w:docPart w:val="32FDC855273748D3AFC8937A08B3BEA7"/>
          </w:placeholder>
          <w:temporary/>
          <w:showingPlcHdr/>
          <w15:appearance w15:val="hidden"/>
        </w:sdtPr>
        <w:sdtContent>
          <w:r w:rsidR="00ED77F4" w:rsidRPr="00DD2790">
            <w:t>Based on the type of business you operate, describe if you are buying finished products or components from vendors and include details on how these are delivered and the contracts in place to acquire them. Also, describe your company’s procedures for delivering products or services to your customers. If inventory of goods is an important part to your company’s success, be sure to include a review of how you store, manage, and track key items.</w:t>
          </w:r>
        </w:sdtContent>
      </w:sdt>
    </w:p>
    <w:p w14:paraId="3AB9E5DB" w14:textId="77777777" w:rsidR="006A4307" w:rsidRPr="00DD2790" w:rsidRDefault="00BA6AEB" w:rsidP="00DD2790">
      <w:pPr>
        <w:pStyle w:val="Bullets"/>
      </w:pPr>
      <w:sdt>
        <w:sdtPr>
          <w:rPr>
            <w:rStyle w:val="lev"/>
          </w:rPr>
          <w:id w:val="474727474"/>
          <w:placeholder>
            <w:docPart w:val="D50C26E03667474C952CA23C69F63FC5"/>
          </w:placeholder>
          <w:temporary/>
          <w:showingPlcHdr/>
          <w15:appearance w15:val="hidden"/>
        </w:sdtPr>
        <w:sdtContent>
          <w:r w:rsidR="00ED77F4" w:rsidRPr="00352790">
            <w:rPr>
              <w:rStyle w:val="lev"/>
            </w:rPr>
            <w:t>Payment:</w:t>
          </w:r>
        </w:sdtContent>
      </w:sdt>
      <w:r w:rsidR="006A4307" w:rsidRPr="00DD2790">
        <w:t xml:space="preserve"> </w:t>
      </w:r>
      <w:sdt>
        <w:sdtPr>
          <w:id w:val="208843370"/>
          <w:placeholder>
            <w:docPart w:val="BB110672B3154E5FB910F0D1653BB3FD"/>
          </w:placeholder>
          <w:temporary/>
          <w:showingPlcHdr/>
          <w15:appearance w15:val="hidden"/>
        </w:sdtPr>
        <w:sdtContent>
          <w:r w:rsidR="00ED77F4" w:rsidRPr="00DD2790">
            <w:t>Describe your standard payment terms and the payment methods you accept. Describe the pricing plans (one-time fixed, recurring, mixture, or other) and any impact on cash flow.</w:t>
          </w:r>
        </w:sdtContent>
      </w:sdt>
    </w:p>
    <w:p w14:paraId="08B3DF8C" w14:textId="77777777" w:rsidR="006A4307" w:rsidRPr="00DD2790" w:rsidRDefault="00BA6AEB" w:rsidP="00DD2790">
      <w:pPr>
        <w:pStyle w:val="Bullets"/>
      </w:pPr>
      <w:sdt>
        <w:sdtPr>
          <w:rPr>
            <w:rStyle w:val="lev"/>
          </w:rPr>
          <w:id w:val="-504428399"/>
          <w:placeholder>
            <w:docPart w:val="C90E4ED63AC249E389DD2BF6BE172030"/>
          </w:placeholder>
          <w:temporary/>
          <w:showingPlcHdr/>
          <w15:appearance w15:val="hidden"/>
        </w:sdtPr>
        <w:sdtContent>
          <w:r w:rsidR="00ED77F4" w:rsidRPr="00352790">
            <w:rPr>
              <w:rStyle w:val="lev"/>
            </w:rPr>
            <w:t>Technology:</w:t>
          </w:r>
        </w:sdtContent>
      </w:sdt>
      <w:r w:rsidR="006A4307" w:rsidRPr="00DD2790">
        <w:t xml:space="preserve"> </w:t>
      </w:r>
      <w:sdt>
        <w:sdtPr>
          <w:id w:val="-573735675"/>
          <w:placeholder>
            <w:docPart w:val="E2803B2D7B61410BB7FB934436CCF5F7"/>
          </w:placeholder>
          <w:temporary/>
          <w:showingPlcHdr/>
          <w15:appearance w15:val="hidden"/>
        </w:sdtPr>
        <w:sdtContent>
          <w:r w:rsidR="00ED77F4" w:rsidRPr="00DD2790">
            <w:t>If technology is critical to your business, whether it is part of the product offering or is fundamental to delivering a product or service, describe the key technologies use that are proprietary. If your business data (company or customer) might be at risk, describe the data security plan in place, as well as any backup or recovery in the case of a disaster or outage.</w:t>
          </w:r>
        </w:sdtContent>
      </w:sdt>
    </w:p>
    <w:p w14:paraId="7793C14B" w14:textId="77777777" w:rsidR="006A4307" w:rsidRPr="00DD2790" w:rsidRDefault="00BA6AEB" w:rsidP="00DD2790">
      <w:pPr>
        <w:pStyle w:val="Bullets"/>
      </w:pPr>
      <w:sdt>
        <w:sdtPr>
          <w:rPr>
            <w:rStyle w:val="lev"/>
          </w:rPr>
          <w:id w:val="-1755661425"/>
          <w:placeholder>
            <w:docPart w:val="F1092AE849A147EFAE69AEA1F702164C"/>
          </w:placeholder>
          <w:temporary/>
          <w:showingPlcHdr/>
          <w15:appearance w15:val="hidden"/>
        </w:sdtPr>
        <w:sdtContent>
          <w:r w:rsidR="00ED77F4" w:rsidRPr="00352790">
            <w:rPr>
              <w:rStyle w:val="lev"/>
            </w:rPr>
            <w:t>Key Customers:</w:t>
          </w:r>
        </w:sdtContent>
      </w:sdt>
      <w:r w:rsidR="006A4307" w:rsidRPr="00DD2790">
        <w:t xml:space="preserve"> </w:t>
      </w:r>
      <w:sdt>
        <w:sdtPr>
          <w:id w:val="-725835937"/>
          <w:placeholder>
            <w:docPart w:val="53332A3775514E16AE45BA1C53EA80BC"/>
          </w:placeholder>
          <w:temporary/>
          <w:showingPlcHdr/>
          <w15:appearance w15:val="hidden"/>
        </w:sdtPr>
        <w:sdtContent>
          <w:r w:rsidR="00ED77F4" w:rsidRPr="00DD2790">
            <w:t>Identify any customers that are important to the success of your business, whether because of a partnership, volume, or pathway to a new market. It might also be important to identify any customers with more than 10% of revenues for your company.</w:t>
          </w:r>
        </w:sdtContent>
      </w:sdt>
    </w:p>
    <w:p w14:paraId="7A6B465D" w14:textId="77777777" w:rsidR="006A4307" w:rsidRPr="00DD2790" w:rsidRDefault="00BA6AEB" w:rsidP="00DD2790">
      <w:pPr>
        <w:pStyle w:val="Bullets"/>
      </w:pPr>
      <w:sdt>
        <w:sdtPr>
          <w:rPr>
            <w:rStyle w:val="lev"/>
          </w:rPr>
          <w:id w:val="1897772247"/>
          <w:placeholder>
            <w:docPart w:val="1044AD75D1E54AF295BBB463E11F3675"/>
          </w:placeholder>
          <w:temporary/>
          <w:showingPlcHdr/>
          <w15:appearance w15:val="hidden"/>
        </w:sdtPr>
        <w:sdtContent>
          <w:r w:rsidR="00ED77F4" w:rsidRPr="00352790">
            <w:rPr>
              <w:rStyle w:val="lev"/>
            </w:rPr>
            <w:t>Key Employees and Organization:</w:t>
          </w:r>
        </w:sdtContent>
      </w:sdt>
      <w:r w:rsidR="006A4307" w:rsidRPr="00DD2790">
        <w:t xml:space="preserve"> </w:t>
      </w:r>
      <w:sdt>
        <w:sdtPr>
          <w:id w:val="-297767617"/>
          <w:placeholder>
            <w:docPart w:val="FAA5B7AAAE0F4E6E88A1B3390FC9504F"/>
          </w:placeholder>
          <w:temporary/>
          <w:showingPlcHdr/>
          <w15:appearance w15:val="hidden"/>
        </w:sdtPr>
        <w:sdtContent>
          <w:r w:rsidR="00ED77F4" w:rsidRPr="00DD2790">
            <w:t>Describe any unique skills or experiences that are required of your current team. If important, describe any proprietary recruiting or training processes in place. List any key employees for success. Include any organization chart that would support this section.</w:t>
          </w:r>
        </w:sdtContent>
      </w:sdt>
    </w:p>
    <w:p w14:paraId="00776230" w14:textId="5A8811B8" w:rsidR="00ED77F4" w:rsidRPr="00DD2790" w:rsidRDefault="00ED77F4" w:rsidP="00513FFB">
      <w:pPr>
        <w:pStyle w:val="Bullets"/>
        <w:numPr>
          <w:ilvl w:val="0"/>
          <w:numId w:val="0"/>
        </w:numPr>
        <w:ind w:left="170"/>
      </w:pPr>
    </w:p>
    <w:p w14:paraId="7EFE7D69" w14:textId="77777777" w:rsidR="00ED77F4" w:rsidRPr="00495014" w:rsidRDefault="00ED77F4">
      <w:pPr>
        <w:spacing w:after="160" w:line="259" w:lineRule="auto"/>
      </w:pPr>
      <w:r w:rsidRPr="00495014">
        <w:br w:type="page"/>
      </w:r>
    </w:p>
    <w:p w14:paraId="03AE324E" w14:textId="77777777" w:rsidR="00C40EAE" w:rsidRPr="004E66BF" w:rsidRDefault="00C40EAE" w:rsidP="00C40EAE">
      <w:pPr>
        <w:pStyle w:val="Titre1"/>
        <w:rPr>
          <w:lang w:val="fr-CA"/>
        </w:rPr>
      </w:pPr>
      <w:r w:rsidRPr="004E66BF">
        <w:rPr>
          <w:lang w:val="fr-CA"/>
        </w:rPr>
        <w:lastRenderedPageBreak/>
        <w:t xml:space="preserve">Marketing et </w:t>
      </w:r>
      <w:r>
        <w:rPr>
          <w:lang w:val="fr-CA"/>
        </w:rPr>
        <w:t>mise en marché</w:t>
      </w:r>
    </w:p>
    <w:sdt>
      <w:sdtPr>
        <w:id w:val="1835326429"/>
        <w:placeholder>
          <w:docPart w:val="A86C3D89145946C79A6587F97BD84A5D"/>
        </w:placeholder>
        <w:temporary/>
        <w:showingPlcHdr/>
        <w15:appearance w15:val="hidden"/>
        <w:text/>
      </w:sdtPr>
      <w:sdtContent>
        <w:p w14:paraId="4CCC972D" w14:textId="77777777" w:rsidR="00C40EAE" w:rsidRPr="00495014" w:rsidRDefault="00C40EAE" w:rsidP="00C40EAE">
          <w:r w:rsidRPr="00495014">
            <w:t>Promoting your business, whether generating leads or traffic to a website or store, is one of the most important functions of any business. In this section of the plan, provide the details of how your market your business. Describe the key messages and channels you use for generating leads and promoting the business. This section should also describe your sales strategy. Depending on the type of business you have, you may or may not need the following sections. Only include what you need and remove everything else.</w:t>
          </w:r>
        </w:p>
      </w:sdtContent>
    </w:sdt>
    <w:p w14:paraId="5FD08611" w14:textId="77777777" w:rsidR="00C40EAE" w:rsidRPr="00495014" w:rsidRDefault="00C40EAE" w:rsidP="00C40EAE">
      <w:pPr>
        <w:pStyle w:val="Bullets"/>
      </w:pPr>
      <w:sdt>
        <w:sdtPr>
          <w:rPr>
            <w:rStyle w:val="lev"/>
          </w:rPr>
          <w:id w:val="-1360656810"/>
          <w:placeholder>
            <w:docPart w:val="03FBECB6DA894E7F8FFCBC5AE365E83B"/>
          </w:placeholder>
          <w:temporary/>
          <w:showingPlcHdr/>
          <w15:appearance w15:val="hidden"/>
        </w:sdtPr>
        <w:sdtContent>
          <w:r w:rsidRPr="00352790">
            <w:rPr>
              <w:rStyle w:val="lev"/>
            </w:rPr>
            <w:t>Key Messages:</w:t>
          </w:r>
        </w:sdtContent>
      </w:sdt>
      <w:r w:rsidRPr="00495014">
        <w:rPr>
          <w:b/>
          <w:bCs/>
          <w:color w:val="264D2B" w:themeColor="accent1"/>
        </w:rPr>
        <w:t xml:space="preserve"> </w:t>
      </w:r>
      <w:sdt>
        <w:sdtPr>
          <w:id w:val="1294406618"/>
          <w:placeholder>
            <w:docPart w:val="0836F1964B51478399D8F8D0BC6D47D9"/>
          </w:placeholder>
          <w:temporary/>
          <w:showingPlcHdr/>
          <w15:appearance w15:val="hidden"/>
        </w:sdtPr>
        <w:sdtContent>
          <w:r w:rsidRPr="00495014">
            <w:t>Describe the key messages that will elevate your products or service in your target customers’ eyes. If you have sample collateral or graphical images of some messages, include them.</w:t>
          </w:r>
        </w:sdtContent>
      </w:sdt>
    </w:p>
    <w:p w14:paraId="5DB42985" w14:textId="77777777" w:rsidR="00C40EAE" w:rsidRPr="00495014" w:rsidRDefault="00C40EAE" w:rsidP="00C40EAE">
      <w:pPr>
        <w:pStyle w:val="Bullets"/>
      </w:pPr>
      <w:sdt>
        <w:sdtPr>
          <w:rPr>
            <w:rStyle w:val="lev"/>
          </w:rPr>
          <w:id w:val="59452043"/>
          <w:placeholder>
            <w:docPart w:val="641B21A4713B497BA235A91758D931A9"/>
          </w:placeholder>
          <w:temporary/>
          <w:showingPlcHdr/>
          <w15:appearance w15:val="hidden"/>
        </w:sdtPr>
        <w:sdtContent>
          <w:r w:rsidRPr="00352790">
            <w:rPr>
              <w:rStyle w:val="lev"/>
            </w:rPr>
            <w:t>Marketing Activities:</w:t>
          </w:r>
        </w:sdtContent>
      </w:sdt>
      <w:r w:rsidRPr="00495014">
        <w:t xml:space="preserve"> </w:t>
      </w:r>
      <w:sdt>
        <w:sdtPr>
          <w:id w:val="1894771004"/>
          <w:placeholder>
            <w:docPart w:val="895511371132434495F17B1C187E5298"/>
          </w:placeholder>
          <w:temporary/>
          <w:showingPlcHdr/>
          <w15:appearance w15:val="hidden"/>
        </w:sdtPr>
        <w:sdtContent>
          <w:r w:rsidRPr="00495014">
            <w:t>Which of the following promotion options provide your company the best chance of product recognition, qualified leads generated, store traffic, or appointments?</w:t>
          </w:r>
        </w:sdtContent>
      </w:sdt>
    </w:p>
    <w:sdt>
      <w:sdtPr>
        <w:id w:val="-894200408"/>
        <w:placeholder>
          <w:docPart w:val="A2135BC40511414E84E379E046D30177"/>
        </w:placeholder>
        <w:temporary/>
        <w:showingPlcHdr/>
        <w15:appearance w15:val="hidden"/>
      </w:sdtPr>
      <w:sdtContent>
        <w:p w14:paraId="63A9AA02" w14:textId="77777777" w:rsidR="00C40EAE" w:rsidRPr="00352790" w:rsidRDefault="00C40EAE" w:rsidP="00C40EAE">
          <w:pPr>
            <w:pStyle w:val="Listepuces2"/>
          </w:pPr>
          <w:r w:rsidRPr="00352790">
            <w:t>Media advertising (newspaper, magazine, television, radio)</w:t>
          </w:r>
        </w:p>
        <w:p w14:paraId="7EEBEEA2" w14:textId="77777777" w:rsidR="00C40EAE" w:rsidRPr="00352790" w:rsidRDefault="00C40EAE" w:rsidP="00C40EAE">
          <w:pPr>
            <w:pStyle w:val="Listepuces2"/>
          </w:pPr>
          <w:r w:rsidRPr="00352790">
            <w:t>Direct mail</w:t>
          </w:r>
        </w:p>
        <w:p w14:paraId="3C2EA9DF" w14:textId="77777777" w:rsidR="00C40EAE" w:rsidRPr="00352790" w:rsidRDefault="00C40EAE" w:rsidP="00C40EAE">
          <w:pPr>
            <w:pStyle w:val="Listepuces2"/>
          </w:pPr>
          <w:r w:rsidRPr="00352790">
            <w:t>Telephone solicitation</w:t>
          </w:r>
        </w:p>
        <w:p w14:paraId="6537B4F0" w14:textId="77777777" w:rsidR="00C40EAE" w:rsidRPr="00352790" w:rsidRDefault="00C40EAE" w:rsidP="00C40EAE">
          <w:pPr>
            <w:pStyle w:val="Listepuces2"/>
          </w:pPr>
          <w:r w:rsidRPr="00352790">
            <w:t>Seminars or business conferences</w:t>
          </w:r>
        </w:p>
        <w:p w14:paraId="25254EBB" w14:textId="77777777" w:rsidR="00C40EAE" w:rsidRPr="00352790" w:rsidRDefault="00C40EAE" w:rsidP="00C40EAE">
          <w:pPr>
            <w:pStyle w:val="Listepuces2"/>
          </w:pPr>
          <w:r w:rsidRPr="00352790">
            <w:t>Joint advertising with other companies</w:t>
          </w:r>
        </w:p>
        <w:p w14:paraId="234A12DC" w14:textId="77777777" w:rsidR="00C40EAE" w:rsidRPr="00352790" w:rsidRDefault="00C40EAE" w:rsidP="00C40EAE">
          <w:pPr>
            <w:pStyle w:val="Listepuces2"/>
          </w:pPr>
          <w:r w:rsidRPr="00352790">
            <w:t>Word of mouth or fixed signage</w:t>
          </w:r>
        </w:p>
        <w:p w14:paraId="6BC23ADD" w14:textId="77777777" w:rsidR="00C40EAE" w:rsidRPr="00352790" w:rsidRDefault="00C40EAE" w:rsidP="00C40EAE">
          <w:pPr>
            <w:pStyle w:val="Listepuces2"/>
          </w:pPr>
          <w:r w:rsidRPr="00352790">
            <w:t>Digital marketing such as social media, email marketing or SEO</w:t>
          </w:r>
        </w:p>
        <w:p w14:paraId="1559324A" w14:textId="77777777" w:rsidR="00C40EAE" w:rsidRPr="00352790" w:rsidRDefault="00C40EAE" w:rsidP="00C40EAE">
          <w:pPr>
            <w:pStyle w:val="Listepuces2"/>
          </w:pPr>
          <w:r w:rsidRPr="00352790">
            <w:t>Free initial consultation or cleaning for new clients</w:t>
          </w:r>
        </w:p>
        <w:p w14:paraId="19EAFA0E" w14:textId="77777777" w:rsidR="00C40EAE" w:rsidRPr="00352790" w:rsidRDefault="00C40EAE" w:rsidP="00C40EAE">
          <w:pPr>
            <w:pStyle w:val="Listepuces2"/>
          </w:pPr>
          <w:r w:rsidRPr="00352790">
            <w:t>Health group seminars and meetings</w:t>
          </w:r>
        </w:p>
      </w:sdtContent>
    </w:sdt>
    <w:p w14:paraId="6687B543" w14:textId="77777777" w:rsidR="00C40EAE" w:rsidRPr="00495014" w:rsidRDefault="00C40EAE" w:rsidP="00582D5F">
      <w:pPr>
        <w:pStyle w:val="Bullets"/>
        <w:numPr>
          <w:ilvl w:val="0"/>
          <w:numId w:val="6"/>
        </w:numPr>
      </w:pPr>
      <w:proofErr w:type="spellStart"/>
      <w:r>
        <w:rPr>
          <w:rStyle w:val="lev"/>
        </w:rPr>
        <w:t>Stratégie</w:t>
      </w:r>
      <w:proofErr w:type="spellEnd"/>
      <w:r>
        <w:rPr>
          <w:rStyle w:val="lev"/>
        </w:rPr>
        <w:t xml:space="preserve"> de vente</w:t>
      </w:r>
      <w:r w:rsidRPr="00495014">
        <w:t xml:space="preserve"> </w:t>
      </w:r>
      <w:sdt>
        <w:sdtPr>
          <w:id w:val="-1580671589"/>
          <w:placeholder>
            <w:docPart w:val="6D71B08285634B449B02E52A9D162D83"/>
          </w:placeholder>
          <w:temporary/>
          <w:showingPlcHdr/>
          <w15:appearance w15:val="hidden"/>
        </w:sdtPr>
        <w:sdtContent>
          <w:r w:rsidRPr="00495014">
            <w:t>If needed, what will be your sales approach?  Will there be full-time commissioned sales people, contract sales, or another approach?</w:t>
          </w:r>
        </w:sdtContent>
      </w:sdt>
    </w:p>
    <w:p w14:paraId="7F41C4CC" w14:textId="77777777" w:rsidR="00C40EAE" w:rsidRPr="00495014" w:rsidRDefault="00C40EAE" w:rsidP="00C40EAE"/>
    <w:p w14:paraId="06361B97" w14:textId="1927B0CF" w:rsidR="004E66BF" w:rsidRDefault="00C40EAE" w:rsidP="00C40EAE">
      <w:pPr>
        <w:pStyle w:val="Titre1"/>
        <w:rPr>
          <w:lang w:val="fr-CA"/>
        </w:rPr>
      </w:pPr>
      <w:r w:rsidRPr="00495014">
        <w:br w:type="page"/>
      </w:r>
      <w:r w:rsidR="004E66BF" w:rsidRPr="004E66BF">
        <w:rPr>
          <w:lang w:val="fr-CA"/>
        </w:rPr>
        <w:lastRenderedPageBreak/>
        <w:t>Pl</w:t>
      </w:r>
      <w:r w:rsidR="004E66BF">
        <w:rPr>
          <w:lang w:val="fr-CA"/>
        </w:rPr>
        <w:t>an Financier</w:t>
      </w:r>
      <w:r>
        <w:rPr>
          <w:lang w:val="fr-CA"/>
        </w:rPr>
        <w:t xml:space="preserve"> - Dépenses</w:t>
      </w:r>
    </w:p>
    <w:tbl>
      <w:tblPr>
        <w:tblW w:w="5000" w:type="pct"/>
        <w:tblLayout w:type="fixed"/>
        <w:tblCellMar>
          <w:left w:w="115" w:type="dxa"/>
          <w:right w:w="115" w:type="dxa"/>
        </w:tblCellMar>
        <w:tblLook w:val="04A0" w:firstRow="1" w:lastRow="0" w:firstColumn="1" w:lastColumn="0" w:noHBand="0" w:noVBand="1"/>
      </w:tblPr>
      <w:tblGrid>
        <w:gridCol w:w="3803"/>
        <w:gridCol w:w="1170"/>
        <w:gridCol w:w="966"/>
        <w:gridCol w:w="929"/>
        <w:gridCol w:w="3922"/>
      </w:tblGrid>
      <w:tr w:rsidR="004E66BF" w:rsidRPr="00425C02" w14:paraId="635BF1F6" w14:textId="77777777" w:rsidTr="004033BC">
        <w:trPr>
          <w:trHeight w:val="170"/>
          <w:tblHeader/>
        </w:trPr>
        <w:tc>
          <w:tcPr>
            <w:tcW w:w="10456" w:type="dxa"/>
            <w:gridSpan w:val="5"/>
            <w:tcBorders>
              <w:top w:val="single" w:sz="4" w:space="0" w:color="404040"/>
              <w:left w:val="single" w:sz="4" w:space="0" w:color="404040"/>
              <w:bottom w:val="single" w:sz="4" w:space="0" w:color="404040"/>
              <w:right w:val="single" w:sz="4" w:space="0" w:color="404040"/>
            </w:tcBorders>
            <w:shd w:val="clear" w:color="auto" w:fill="264D2B" w:themeFill="accent1"/>
            <w:noWrap/>
            <w:vAlign w:val="center"/>
            <w:hideMark/>
          </w:tcPr>
          <w:p w14:paraId="3C92B5F9" w14:textId="77777777" w:rsidR="004E66BF" w:rsidRPr="00425C02" w:rsidRDefault="004E66BF" w:rsidP="004033BC">
            <w:pPr>
              <w:pStyle w:val="Tabletotal"/>
            </w:pPr>
            <w:sdt>
              <w:sdtPr>
                <w:id w:val="-465659125"/>
                <w:placeholder>
                  <w:docPart w:val="76688E24459444F2990AC199CEBFBAE0"/>
                </w:placeholder>
                <w:temporary/>
                <w:showingPlcHdr/>
                <w15:appearance w15:val="hidden"/>
              </w:sdtPr>
              <w:sdtContent>
                <w:r w:rsidRPr="00E6596E">
                  <w:t>START-UP COSTS – MEDICAL OFFICE</w:t>
                </w:r>
              </w:sdtContent>
            </w:sdt>
          </w:p>
        </w:tc>
      </w:tr>
      <w:tr w:rsidR="004E66BF" w:rsidRPr="00425C02" w14:paraId="27AD906A" w14:textId="77777777" w:rsidTr="004033BC">
        <w:trPr>
          <w:trHeight w:val="283"/>
          <w:tblHeader/>
        </w:trPr>
        <w:tc>
          <w:tcPr>
            <w:tcW w:w="3685" w:type="dxa"/>
            <w:tcBorders>
              <w:top w:val="nil"/>
              <w:left w:val="single" w:sz="4" w:space="0" w:color="404040"/>
              <w:bottom w:val="single" w:sz="4" w:space="0" w:color="404040"/>
              <w:right w:val="single" w:sz="4" w:space="0" w:color="404040"/>
            </w:tcBorders>
            <w:shd w:val="clear" w:color="auto" w:fill="F2F2F2" w:themeFill="background1" w:themeFillShade="F2"/>
            <w:vAlign w:val="center"/>
            <w:hideMark/>
          </w:tcPr>
          <w:p w14:paraId="595E68C5" w14:textId="77777777" w:rsidR="004E66BF" w:rsidRPr="00425C02" w:rsidRDefault="004E66BF" w:rsidP="004033BC">
            <w:pPr>
              <w:pStyle w:val="Titre3"/>
            </w:pPr>
            <w:sdt>
              <w:sdtPr>
                <w:id w:val="1693343492"/>
                <w:placeholder>
                  <w:docPart w:val="AB33EF5E38194F898A2F9F397B3C2BB5"/>
                </w:placeholder>
                <w:temporary/>
                <w:showingPlcHdr/>
                <w15:appearance w15:val="hidden"/>
              </w:sdtPr>
              <w:sdtContent>
                <w:r w:rsidRPr="00425C02">
                  <w:t>COST ITEMS</w:t>
                </w:r>
              </w:sdtContent>
            </w:sdt>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15E637D1" w14:textId="77777777" w:rsidR="004E66BF" w:rsidRPr="00425C02" w:rsidRDefault="004E66BF" w:rsidP="004033BC">
            <w:pPr>
              <w:pStyle w:val="Titre3"/>
            </w:pPr>
            <w:sdt>
              <w:sdtPr>
                <w:id w:val="1999683018"/>
                <w:placeholder>
                  <w:docPart w:val="4FB254EAF43A4D73A6A5D79393F59731"/>
                </w:placeholder>
                <w:temporary/>
                <w:showingPlcHdr/>
                <w15:appearance w15:val="hidden"/>
              </w:sdtPr>
              <w:sdtContent>
                <w:r w:rsidRPr="00425C02">
                  <w:t>DATE DUE</w:t>
                </w:r>
              </w:sdtContent>
            </w:sdt>
          </w:p>
        </w:tc>
        <w:tc>
          <w:tcPr>
            <w:tcW w:w="936"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3BF81622" w14:textId="77777777" w:rsidR="004E66BF" w:rsidRPr="00425C02" w:rsidRDefault="004E66BF" w:rsidP="004033BC">
            <w:pPr>
              <w:pStyle w:val="Titre3"/>
            </w:pPr>
            <w:sdt>
              <w:sdtPr>
                <w:id w:val="1330094168"/>
                <w:placeholder>
                  <w:docPart w:val="93DD672DF7AE41B480DEAA1478B2D731"/>
                </w:placeholder>
                <w:temporary/>
                <w:showingPlcHdr/>
                <w15:appearance w15:val="hidden"/>
              </w:sdtPr>
              <w:sdtContent>
                <w:r w:rsidRPr="00425C02">
                  <w:t>BUDGET</w:t>
                </w:r>
              </w:sdtContent>
            </w:sdt>
          </w:p>
        </w:tc>
        <w:tc>
          <w:tcPr>
            <w:tcW w:w="900"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3775DB96" w14:textId="77777777" w:rsidR="004E66BF" w:rsidRPr="00425C02" w:rsidRDefault="004E66BF" w:rsidP="004033BC">
            <w:pPr>
              <w:pStyle w:val="Titre3"/>
            </w:pPr>
            <w:sdt>
              <w:sdtPr>
                <w:id w:val="-1355801376"/>
                <w:placeholder>
                  <w:docPart w:val="1DDAA0FFE464470982E4259016D9D9B4"/>
                </w:placeholder>
                <w:temporary/>
                <w:showingPlcHdr/>
                <w15:appearance w15:val="hidden"/>
              </w:sdtPr>
              <w:sdtContent>
                <w:r w:rsidRPr="00425C02">
                  <w:t>ACTUAL</w:t>
                </w:r>
              </w:sdtContent>
            </w:sdt>
          </w:p>
        </w:tc>
        <w:tc>
          <w:tcPr>
            <w:tcW w:w="3801"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3F75DD0A" w14:textId="77777777" w:rsidR="004E66BF" w:rsidRPr="00425C02" w:rsidRDefault="004E66BF" w:rsidP="004033BC">
            <w:pPr>
              <w:pStyle w:val="Titre3"/>
            </w:pPr>
            <w:sdt>
              <w:sdtPr>
                <w:id w:val="17832478"/>
                <w:placeholder>
                  <w:docPart w:val="3F79973679F340C49E02075CF83DB37B"/>
                </w:placeholder>
                <w:temporary/>
                <w:showingPlcHdr/>
                <w15:appearance w15:val="hidden"/>
              </w:sdtPr>
              <w:sdtContent>
                <w:r w:rsidRPr="00425C02">
                  <w:t>UNDER/UNDER</w:t>
                </w:r>
              </w:sdtContent>
            </w:sdt>
          </w:p>
        </w:tc>
      </w:tr>
      <w:tr w:rsidR="004E66BF" w:rsidRPr="00425C02" w14:paraId="7319C33A" w14:textId="77777777" w:rsidTr="004033BC">
        <w:trPr>
          <w:trHeight w:val="20"/>
          <w:tblHeader/>
        </w:trPr>
        <w:tc>
          <w:tcPr>
            <w:tcW w:w="10456" w:type="dxa"/>
            <w:gridSpan w:val="5"/>
            <w:tcBorders>
              <w:top w:val="single" w:sz="4" w:space="0" w:color="404040"/>
              <w:left w:val="single" w:sz="4" w:space="0" w:color="404040"/>
              <w:bottom w:val="single" w:sz="4" w:space="0" w:color="404040"/>
              <w:right w:val="single" w:sz="4" w:space="0" w:color="404040"/>
            </w:tcBorders>
            <w:shd w:val="clear" w:color="auto" w:fill="264D2B" w:themeFill="accent1"/>
            <w:vAlign w:val="center"/>
            <w:hideMark/>
          </w:tcPr>
          <w:p w14:paraId="488A0CCC" w14:textId="77777777" w:rsidR="004E66BF" w:rsidRPr="00425C02" w:rsidRDefault="004E66BF" w:rsidP="004033BC">
            <w:pPr>
              <w:pStyle w:val="TableText"/>
            </w:pPr>
            <w:r w:rsidRPr="00425C02">
              <w:t> </w:t>
            </w:r>
          </w:p>
        </w:tc>
      </w:tr>
      <w:tr w:rsidR="004E66BF" w:rsidRPr="00425C02" w14:paraId="1D918C9E" w14:textId="77777777" w:rsidTr="004033BC">
        <w:trPr>
          <w:trHeight w:val="283"/>
        </w:trPr>
        <w:tc>
          <w:tcPr>
            <w:tcW w:w="3685"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3E636F19" w14:textId="77777777" w:rsidR="004E66BF" w:rsidRPr="007237D4" w:rsidRDefault="004E66BF" w:rsidP="004033BC">
            <w:pPr>
              <w:pStyle w:val="Titre3"/>
            </w:pPr>
            <w:sdt>
              <w:sdtPr>
                <w:id w:val="1117795503"/>
                <w:placeholder>
                  <w:docPart w:val="A099D0D8A153487FA8371E92C8086D25"/>
                </w:placeholder>
                <w:temporary/>
                <w:showingPlcHdr/>
                <w15:appearance w15:val="hidden"/>
              </w:sdtPr>
              <w:sdtContent>
                <w:r w:rsidRPr="007237D4">
                  <w:t>ADMINISTRATIVE/GENERAL</w:t>
                </w:r>
              </w:sdtContent>
            </w:sdt>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tcPr>
          <w:p w14:paraId="07A9E2A2" w14:textId="77777777" w:rsidR="004E66BF" w:rsidRPr="00425C02" w:rsidRDefault="004E66BF" w:rsidP="004033BC">
            <w:pPr>
              <w:pStyle w:val="TableText"/>
            </w:pPr>
          </w:p>
        </w:tc>
        <w:tc>
          <w:tcPr>
            <w:tcW w:w="936" w:type="dxa"/>
            <w:tcBorders>
              <w:top w:val="nil"/>
              <w:left w:val="nil"/>
              <w:bottom w:val="single" w:sz="4" w:space="0" w:color="404040"/>
              <w:right w:val="single" w:sz="4" w:space="0" w:color="404040"/>
            </w:tcBorders>
            <w:shd w:val="clear" w:color="auto" w:fill="F2F2F2" w:themeFill="background1" w:themeFillShade="F2"/>
            <w:noWrap/>
            <w:vAlign w:val="center"/>
          </w:tcPr>
          <w:p w14:paraId="1B681E72" w14:textId="77777777" w:rsidR="004E66BF" w:rsidRPr="00425C02" w:rsidRDefault="004E66BF" w:rsidP="004033BC">
            <w:pPr>
              <w:pStyle w:val="TableText"/>
            </w:pPr>
          </w:p>
        </w:tc>
        <w:tc>
          <w:tcPr>
            <w:tcW w:w="900" w:type="dxa"/>
            <w:tcBorders>
              <w:top w:val="nil"/>
              <w:left w:val="nil"/>
              <w:bottom w:val="single" w:sz="4" w:space="0" w:color="404040"/>
              <w:right w:val="single" w:sz="4" w:space="0" w:color="404040"/>
            </w:tcBorders>
            <w:shd w:val="clear" w:color="auto" w:fill="F2F2F2" w:themeFill="background1" w:themeFillShade="F2"/>
            <w:noWrap/>
            <w:vAlign w:val="center"/>
          </w:tcPr>
          <w:p w14:paraId="0464BABC" w14:textId="77777777" w:rsidR="004E66BF" w:rsidRPr="00425C02" w:rsidRDefault="004E66BF" w:rsidP="004033BC">
            <w:pPr>
              <w:pStyle w:val="TableText"/>
            </w:pPr>
          </w:p>
        </w:tc>
        <w:tc>
          <w:tcPr>
            <w:tcW w:w="3801" w:type="dxa"/>
            <w:tcBorders>
              <w:top w:val="nil"/>
              <w:left w:val="nil"/>
              <w:bottom w:val="single" w:sz="4" w:space="0" w:color="404040"/>
              <w:right w:val="single" w:sz="4" w:space="0" w:color="404040"/>
            </w:tcBorders>
            <w:shd w:val="clear" w:color="auto" w:fill="F2F2F2" w:themeFill="background1" w:themeFillShade="F2"/>
            <w:noWrap/>
            <w:vAlign w:val="center"/>
          </w:tcPr>
          <w:p w14:paraId="275C5E11" w14:textId="77777777" w:rsidR="004E66BF" w:rsidRPr="00425C02" w:rsidRDefault="004E66BF" w:rsidP="004033BC">
            <w:pPr>
              <w:pStyle w:val="TableText"/>
            </w:pPr>
          </w:p>
        </w:tc>
      </w:tr>
      <w:tr w:rsidR="004E66BF" w:rsidRPr="00425C02" w14:paraId="0919AFF8" w14:textId="77777777" w:rsidTr="004033BC">
        <w:trPr>
          <w:trHeight w:val="283"/>
        </w:trPr>
        <w:tc>
          <w:tcPr>
            <w:tcW w:w="3685"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73CC4616" w14:textId="77777777" w:rsidR="004E66BF" w:rsidRPr="005235DF" w:rsidRDefault="004E66BF" w:rsidP="004033BC">
            <w:pPr>
              <w:pStyle w:val="TableText"/>
            </w:pPr>
            <w:sdt>
              <w:sdtPr>
                <w:id w:val="2115712519"/>
                <w:placeholder>
                  <w:docPart w:val="E87691B25C644C12A65C195C28F6BD6F"/>
                </w:placeholder>
                <w:temporary/>
                <w:showingPlcHdr/>
                <w15:appearance w15:val="hidden"/>
              </w:sdtPr>
              <w:sdtContent>
                <w:r w:rsidRPr="005235DF">
                  <w:t>Licenses/Registration</w:t>
                </w:r>
              </w:sdtContent>
            </w:sdt>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tcPr>
          <w:p w14:paraId="7EA9BF23" w14:textId="77777777" w:rsidR="004E66BF" w:rsidRPr="00425C02" w:rsidRDefault="004E66BF" w:rsidP="004033BC">
            <w:pPr>
              <w:pStyle w:val="TableText"/>
            </w:pPr>
          </w:p>
        </w:tc>
        <w:tc>
          <w:tcPr>
            <w:tcW w:w="936" w:type="dxa"/>
            <w:tcBorders>
              <w:top w:val="nil"/>
              <w:left w:val="nil"/>
              <w:bottom w:val="single" w:sz="4" w:space="0" w:color="404040"/>
              <w:right w:val="single" w:sz="4" w:space="0" w:color="404040"/>
            </w:tcBorders>
            <w:shd w:val="clear" w:color="auto" w:fill="F2F2F2" w:themeFill="background1" w:themeFillShade="F2"/>
            <w:noWrap/>
            <w:vAlign w:val="center"/>
          </w:tcPr>
          <w:p w14:paraId="51169960" w14:textId="77777777" w:rsidR="004E66BF" w:rsidRPr="00425C02" w:rsidRDefault="004E66BF" w:rsidP="004033BC">
            <w:pPr>
              <w:pStyle w:val="TableText"/>
            </w:pPr>
          </w:p>
        </w:tc>
        <w:tc>
          <w:tcPr>
            <w:tcW w:w="900" w:type="dxa"/>
            <w:tcBorders>
              <w:top w:val="nil"/>
              <w:left w:val="nil"/>
              <w:bottom w:val="single" w:sz="4" w:space="0" w:color="404040"/>
              <w:right w:val="single" w:sz="4" w:space="0" w:color="404040"/>
            </w:tcBorders>
            <w:shd w:val="clear" w:color="auto" w:fill="F2F2F2" w:themeFill="background1" w:themeFillShade="F2"/>
            <w:noWrap/>
            <w:vAlign w:val="center"/>
          </w:tcPr>
          <w:p w14:paraId="6B06D4DC" w14:textId="77777777" w:rsidR="004E66BF" w:rsidRPr="00425C02" w:rsidRDefault="004E66BF" w:rsidP="004033BC">
            <w:pPr>
              <w:pStyle w:val="TableText"/>
            </w:pPr>
          </w:p>
        </w:tc>
        <w:tc>
          <w:tcPr>
            <w:tcW w:w="3801" w:type="dxa"/>
            <w:tcBorders>
              <w:top w:val="nil"/>
              <w:left w:val="nil"/>
              <w:bottom w:val="single" w:sz="4" w:space="0" w:color="404040"/>
              <w:right w:val="single" w:sz="4" w:space="0" w:color="404040"/>
            </w:tcBorders>
            <w:shd w:val="clear" w:color="auto" w:fill="F2F2F2" w:themeFill="background1" w:themeFillShade="F2"/>
            <w:noWrap/>
            <w:vAlign w:val="center"/>
          </w:tcPr>
          <w:p w14:paraId="0020E5BA" w14:textId="77777777" w:rsidR="004E66BF" w:rsidRPr="00425C02" w:rsidRDefault="004E66BF" w:rsidP="004033BC">
            <w:pPr>
              <w:pStyle w:val="TableText"/>
            </w:pPr>
          </w:p>
        </w:tc>
      </w:tr>
      <w:tr w:rsidR="004E66BF" w:rsidRPr="00425C02" w14:paraId="35B491E0" w14:textId="77777777" w:rsidTr="004033BC">
        <w:trPr>
          <w:trHeight w:val="283"/>
        </w:trPr>
        <w:tc>
          <w:tcPr>
            <w:tcW w:w="3685"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398074B1" w14:textId="77777777" w:rsidR="004E66BF" w:rsidRPr="005235DF" w:rsidRDefault="004E66BF" w:rsidP="004033BC">
            <w:pPr>
              <w:pStyle w:val="TableText"/>
            </w:pPr>
            <w:sdt>
              <w:sdtPr>
                <w:id w:val="-194782541"/>
                <w:placeholder>
                  <w:docPart w:val="077576D3C9034A338D429737E4F36C80"/>
                </w:placeholder>
                <w:temporary/>
                <w:showingPlcHdr/>
                <w15:appearance w15:val="hidden"/>
              </w:sdtPr>
              <w:sdtContent>
                <w:r w:rsidRPr="005235DF">
                  <w:t>Permits</w:t>
                </w:r>
              </w:sdtContent>
            </w:sdt>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tcPr>
          <w:p w14:paraId="100989FA" w14:textId="77777777" w:rsidR="004E66BF" w:rsidRPr="00425C02" w:rsidRDefault="004E66BF" w:rsidP="004033BC">
            <w:pPr>
              <w:pStyle w:val="TableText"/>
            </w:pPr>
          </w:p>
        </w:tc>
        <w:tc>
          <w:tcPr>
            <w:tcW w:w="936" w:type="dxa"/>
            <w:tcBorders>
              <w:top w:val="nil"/>
              <w:left w:val="nil"/>
              <w:bottom w:val="single" w:sz="4" w:space="0" w:color="404040"/>
              <w:right w:val="single" w:sz="4" w:space="0" w:color="404040"/>
            </w:tcBorders>
            <w:shd w:val="clear" w:color="auto" w:fill="F2F2F2" w:themeFill="background1" w:themeFillShade="F2"/>
            <w:noWrap/>
            <w:vAlign w:val="center"/>
          </w:tcPr>
          <w:p w14:paraId="58FF04A6" w14:textId="77777777" w:rsidR="004E66BF" w:rsidRPr="00425C02" w:rsidRDefault="004E66BF" w:rsidP="004033BC">
            <w:pPr>
              <w:pStyle w:val="TableText"/>
            </w:pPr>
          </w:p>
        </w:tc>
        <w:tc>
          <w:tcPr>
            <w:tcW w:w="900" w:type="dxa"/>
            <w:tcBorders>
              <w:top w:val="nil"/>
              <w:left w:val="nil"/>
              <w:bottom w:val="single" w:sz="4" w:space="0" w:color="404040"/>
              <w:right w:val="single" w:sz="4" w:space="0" w:color="404040"/>
            </w:tcBorders>
            <w:shd w:val="clear" w:color="auto" w:fill="F2F2F2" w:themeFill="background1" w:themeFillShade="F2"/>
            <w:noWrap/>
            <w:vAlign w:val="center"/>
          </w:tcPr>
          <w:p w14:paraId="4A62436C" w14:textId="77777777" w:rsidR="004E66BF" w:rsidRPr="00425C02" w:rsidRDefault="004E66BF" w:rsidP="004033BC">
            <w:pPr>
              <w:pStyle w:val="TableText"/>
            </w:pPr>
          </w:p>
        </w:tc>
        <w:tc>
          <w:tcPr>
            <w:tcW w:w="3801" w:type="dxa"/>
            <w:tcBorders>
              <w:top w:val="nil"/>
              <w:left w:val="nil"/>
              <w:bottom w:val="single" w:sz="4" w:space="0" w:color="404040"/>
              <w:right w:val="single" w:sz="4" w:space="0" w:color="404040"/>
            </w:tcBorders>
            <w:shd w:val="clear" w:color="auto" w:fill="F2F2F2" w:themeFill="background1" w:themeFillShade="F2"/>
            <w:noWrap/>
            <w:vAlign w:val="center"/>
          </w:tcPr>
          <w:p w14:paraId="36C16E63" w14:textId="77777777" w:rsidR="004E66BF" w:rsidRPr="00425C02" w:rsidRDefault="004E66BF" w:rsidP="004033BC">
            <w:pPr>
              <w:pStyle w:val="TableText"/>
            </w:pPr>
          </w:p>
        </w:tc>
      </w:tr>
      <w:tr w:rsidR="004E66BF" w:rsidRPr="00425C02" w14:paraId="1CF1407B" w14:textId="77777777" w:rsidTr="004033BC">
        <w:trPr>
          <w:trHeight w:val="283"/>
        </w:trPr>
        <w:tc>
          <w:tcPr>
            <w:tcW w:w="3685"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6B4D03E8" w14:textId="77777777" w:rsidR="004E66BF" w:rsidRPr="005235DF" w:rsidRDefault="004E66BF" w:rsidP="004033BC">
            <w:pPr>
              <w:pStyle w:val="TableText"/>
            </w:pPr>
            <w:sdt>
              <w:sdtPr>
                <w:id w:val="1556587111"/>
                <w:placeholder>
                  <w:docPart w:val="BB911276DF5C431B8F6ECFF7DCB7E583"/>
                </w:placeholder>
                <w:temporary/>
                <w:showingPlcHdr/>
                <w15:appearance w15:val="hidden"/>
              </w:sdtPr>
              <w:sdtContent>
                <w:r w:rsidRPr="005235DF">
                  <w:t>Insurance</w:t>
                </w:r>
              </w:sdtContent>
            </w:sdt>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tcPr>
          <w:p w14:paraId="049BCAB4" w14:textId="77777777" w:rsidR="004E66BF" w:rsidRPr="00425C02" w:rsidRDefault="004E66BF" w:rsidP="004033BC">
            <w:pPr>
              <w:pStyle w:val="TableText"/>
            </w:pPr>
          </w:p>
        </w:tc>
        <w:tc>
          <w:tcPr>
            <w:tcW w:w="936" w:type="dxa"/>
            <w:tcBorders>
              <w:top w:val="nil"/>
              <w:left w:val="nil"/>
              <w:bottom w:val="single" w:sz="4" w:space="0" w:color="404040"/>
              <w:right w:val="single" w:sz="4" w:space="0" w:color="404040"/>
            </w:tcBorders>
            <w:shd w:val="clear" w:color="auto" w:fill="F2F2F2" w:themeFill="background1" w:themeFillShade="F2"/>
            <w:noWrap/>
            <w:vAlign w:val="center"/>
          </w:tcPr>
          <w:p w14:paraId="67BC12C3" w14:textId="77777777" w:rsidR="004E66BF" w:rsidRPr="00425C02" w:rsidRDefault="004E66BF" w:rsidP="004033BC">
            <w:pPr>
              <w:pStyle w:val="TableText"/>
            </w:pPr>
          </w:p>
        </w:tc>
        <w:tc>
          <w:tcPr>
            <w:tcW w:w="900" w:type="dxa"/>
            <w:tcBorders>
              <w:top w:val="nil"/>
              <w:left w:val="nil"/>
              <w:bottom w:val="single" w:sz="4" w:space="0" w:color="404040"/>
              <w:right w:val="single" w:sz="4" w:space="0" w:color="404040"/>
            </w:tcBorders>
            <w:shd w:val="clear" w:color="auto" w:fill="F2F2F2" w:themeFill="background1" w:themeFillShade="F2"/>
            <w:noWrap/>
            <w:vAlign w:val="center"/>
          </w:tcPr>
          <w:p w14:paraId="3528A599" w14:textId="77777777" w:rsidR="004E66BF" w:rsidRPr="00425C02" w:rsidRDefault="004E66BF" w:rsidP="004033BC">
            <w:pPr>
              <w:pStyle w:val="TableText"/>
            </w:pPr>
          </w:p>
        </w:tc>
        <w:tc>
          <w:tcPr>
            <w:tcW w:w="3801" w:type="dxa"/>
            <w:tcBorders>
              <w:top w:val="nil"/>
              <w:left w:val="nil"/>
              <w:bottom w:val="single" w:sz="4" w:space="0" w:color="404040"/>
              <w:right w:val="single" w:sz="4" w:space="0" w:color="404040"/>
            </w:tcBorders>
            <w:shd w:val="clear" w:color="auto" w:fill="F2F2F2" w:themeFill="background1" w:themeFillShade="F2"/>
            <w:noWrap/>
            <w:vAlign w:val="center"/>
          </w:tcPr>
          <w:p w14:paraId="7365A17D" w14:textId="77777777" w:rsidR="004E66BF" w:rsidRPr="00425C02" w:rsidRDefault="004E66BF" w:rsidP="004033BC">
            <w:pPr>
              <w:pStyle w:val="TableText"/>
            </w:pPr>
          </w:p>
        </w:tc>
      </w:tr>
      <w:tr w:rsidR="004E66BF" w:rsidRPr="00425C02" w14:paraId="050D9034" w14:textId="77777777" w:rsidTr="004033BC">
        <w:trPr>
          <w:trHeight w:val="283"/>
        </w:trPr>
        <w:tc>
          <w:tcPr>
            <w:tcW w:w="3685"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6E438320" w14:textId="77777777" w:rsidR="004E66BF" w:rsidRPr="005235DF" w:rsidRDefault="004E66BF" w:rsidP="004033BC">
            <w:pPr>
              <w:pStyle w:val="TableText"/>
            </w:pPr>
            <w:sdt>
              <w:sdtPr>
                <w:id w:val="-1233544278"/>
                <w:placeholder>
                  <w:docPart w:val="553657E6670D4620819CDF64E00E3E58"/>
                </w:placeholder>
                <w:temporary/>
                <w:showingPlcHdr/>
                <w15:appearance w15:val="hidden"/>
              </w:sdtPr>
              <w:sdtContent>
                <w:r w:rsidRPr="005235DF">
                  <w:t>Legal</w:t>
                </w:r>
              </w:sdtContent>
            </w:sdt>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tcPr>
          <w:p w14:paraId="2F0A57AA" w14:textId="77777777" w:rsidR="004E66BF" w:rsidRPr="00425C02" w:rsidRDefault="004E66BF" w:rsidP="004033BC">
            <w:pPr>
              <w:pStyle w:val="TableText"/>
            </w:pPr>
          </w:p>
        </w:tc>
        <w:tc>
          <w:tcPr>
            <w:tcW w:w="936" w:type="dxa"/>
            <w:tcBorders>
              <w:top w:val="nil"/>
              <w:left w:val="nil"/>
              <w:bottom w:val="single" w:sz="4" w:space="0" w:color="404040"/>
              <w:right w:val="single" w:sz="4" w:space="0" w:color="404040"/>
            </w:tcBorders>
            <w:shd w:val="clear" w:color="auto" w:fill="F2F2F2" w:themeFill="background1" w:themeFillShade="F2"/>
            <w:noWrap/>
            <w:vAlign w:val="center"/>
          </w:tcPr>
          <w:p w14:paraId="3AD1E41C" w14:textId="77777777" w:rsidR="004E66BF" w:rsidRPr="00425C02" w:rsidRDefault="004E66BF" w:rsidP="004033BC">
            <w:pPr>
              <w:pStyle w:val="TableText"/>
            </w:pPr>
          </w:p>
        </w:tc>
        <w:tc>
          <w:tcPr>
            <w:tcW w:w="900" w:type="dxa"/>
            <w:tcBorders>
              <w:top w:val="nil"/>
              <w:left w:val="nil"/>
              <w:bottom w:val="single" w:sz="4" w:space="0" w:color="404040"/>
              <w:right w:val="single" w:sz="4" w:space="0" w:color="404040"/>
            </w:tcBorders>
            <w:shd w:val="clear" w:color="auto" w:fill="F2F2F2" w:themeFill="background1" w:themeFillShade="F2"/>
            <w:noWrap/>
            <w:vAlign w:val="center"/>
          </w:tcPr>
          <w:p w14:paraId="2128C75D" w14:textId="77777777" w:rsidR="004E66BF" w:rsidRPr="00425C02" w:rsidRDefault="004E66BF" w:rsidP="004033BC">
            <w:pPr>
              <w:pStyle w:val="TableText"/>
            </w:pPr>
          </w:p>
        </w:tc>
        <w:tc>
          <w:tcPr>
            <w:tcW w:w="3801" w:type="dxa"/>
            <w:tcBorders>
              <w:top w:val="nil"/>
              <w:left w:val="nil"/>
              <w:bottom w:val="single" w:sz="4" w:space="0" w:color="404040"/>
              <w:right w:val="single" w:sz="4" w:space="0" w:color="404040"/>
            </w:tcBorders>
            <w:shd w:val="clear" w:color="auto" w:fill="F2F2F2" w:themeFill="background1" w:themeFillShade="F2"/>
            <w:noWrap/>
            <w:vAlign w:val="center"/>
          </w:tcPr>
          <w:p w14:paraId="3474EF50" w14:textId="77777777" w:rsidR="004E66BF" w:rsidRPr="00425C02" w:rsidRDefault="004E66BF" w:rsidP="004033BC">
            <w:pPr>
              <w:pStyle w:val="TableText"/>
            </w:pPr>
          </w:p>
        </w:tc>
      </w:tr>
      <w:tr w:rsidR="004E66BF" w:rsidRPr="00425C02" w14:paraId="3B027B3B" w14:textId="77777777" w:rsidTr="004033BC">
        <w:trPr>
          <w:trHeight w:val="283"/>
        </w:trPr>
        <w:tc>
          <w:tcPr>
            <w:tcW w:w="3685"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7461E0F2" w14:textId="77777777" w:rsidR="004E66BF" w:rsidRPr="005235DF" w:rsidRDefault="004E66BF" w:rsidP="004033BC">
            <w:pPr>
              <w:pStyle w:val="TableText"/>
            </w:pPr>
            <w:sdt>
              <w:sdtPr>
                <w:id w:val="934403638"/>
                <w:placeholder>
                  <w:docPart w:val="A3D954F5554543A4AB87ABB54D4FF704"/>
                </w:placeholder>
                <w:temporary/>
                <w:showingPlcHdr/>
                <w15:appearance w15:val="hidden"/>
              </w:sdtPr>
              <w:sdtContent>
                <w:r w:rsidRPr="005235DF">
                  <w:t>Business Consultant</w:t>
                </w:r>
              </w:sdtContent>
            </w:sdt>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tcPr>
          <w:p w14:paraId="69FF9DBF" w14:textId="77777777" w:rsidR="004E66BF" w:rsidRPr="00425C02" w:rsidRDefault="004E66BF" w:rsidP="004033BC">
            <w:pPr>
              <w:pStyle w:val="TableText"/>
            </w:pPr>
          </w:p>
        </w:tc>
        <w:tc>
          <w:tcPr>
            <w:tcW w:w="936" w:type="dxa"/>
            <w:tcBorders>
              <w:top w:val="nil"/>
              <w:left w:val="nil"/>
              <w:bottom w:val="single" w:sz="4" w:space="0" w:color="404040"/>
              <w:right w:val="single" w:sz="4" w:space="0" w:color="404040"/>
            </w:tcBorders>
            <w:shd w:val="clear" w:color="auto" w:fill="F2F2F2" w:themeFill="background1" w:themeFillShade="F2"/>
            <w:noWrap/>
            <w:vAlign w:val="center"/>
          </w:tcPr>
          <w:p w14:paraId="0E538FB7" w14:textId="77777777" w:rsidR="004E66BF" w:rsidRPr="00425C02" w:rsidRDefault="004E66BF" w:rsidP="004033BC">
            <w:pPr>
              <w:pStyle w:val="TableText"/>
            </w:pPr>
          </w:p>
        </w:tc>
        <w:tc>
          <w:tcPr>
            <w:tcW w:w="900" w:type="dxa"/>
            <w:tcBorders>
              <w:top w:val="nil"/>
              <w:left w:val="nil"/>
              <w:bottom w:val="single" w:sz="4" w:space="0" w:color="404040"/>
              <w:right w:val="single" w:sz="4" w:space="0" w:color="404040"/>
            </w:tcBorders>
            <w:shd w:val="clear" w:color="auto" w:fill="F2F2F2" w:themeFill="background1" w:themeFillShade="F2"/>
            <w:noWrap/>
            <w:vAlign w:val="center"/>
          </w:tcPr>
          <w:p w14:paraId="36BD2577" w14:textId="77777777" w:rsidR="004E66BF" w:rsidRPr="00425C02" w:rsidRDefault="004E66BF" w:rsidP="004033BC">
            <w:pPr>
              <w:pStyle w:val="TableText"/>
            </w:pPr>
          </w:p>
        </w:tc>
        <w:tc>
          <w:tcPr>
            <w:tcW w:w="3801" w:type="dxa"/>
            <w:tcBorders>
              <w:top w:val="nil"/>
              <w:left w:val="nil"/>
              <w:bottom w:val="single" w:sz="4" w:space="0" w:color="404040"/>
              <w:right w:val="single" w:sz="4" w:space="0" w:color="404040"/>
            </w:tcBorders>
            <w:shd w:val="clear" w:color="auto" w:fill="F2F2F2" w:themeFill="background1" w:themeFillShade="F2"/>
            <w:noWrap/>
            <w:vAlign w:val="center"/>
          </w:tcPr>
          <w:p w14:paraId="115312BC" w14:textId="77777777" w:rsidR="004E66BF" w:rsidRPr="00425C02" w:rsidRDefault="004E66BF" w:rsidP="004033BC">
            <w:pPr>
              <w:pStyle w:val="TableText"/>
            </w:pPr>
          </w:p>
        </w:tc>
      </w:tr>
      <w:tr w:rsidR="004E66BF" w:rsidRPr="00425C02" w14:paraId="26C120A6" w14:textId="77777777" w:rsidTr="004033BC">
        <w:trPr>
          <w:trHeight w:val="283"/>
        </w:trPr>
        <w:tc>
          <w:tcPr>
            <w:tcW w:w="3685"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693E6477" w14:textId="77777777" w:rsidR="004E66BF" w:rsidRPr="005235DF" w:rsidRDefault="004E66BF" w:rsidP="004033BC">
            <w:pPr>
              <w:pStyle w:val="TableText"/>
            </w:pPr>
            <w:sdt>
              <w:sdtPr>
                <w:id w:val="903332326"/>
                <w:placeholder>
                  <w:docPart w:val="ADE5ECCEC9044DC7877EA4804BD338C6"/>
                </w:placeholder>
                <w:temporary/>
                <w:showingPlcHdr/>
                <w15:appearance w15:val="hidden"/>
              </w:sdtPr>
              <w:sdtContent>
                <w:r w:rsidRPr="005235DF">
                  <w:t>Training</w:t>
                </w:r>
              </w:sdtContent>
            </w:sdt>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tcPr>
          <w:p w14:paraId="19A127DD" w14:textId="77777777" w:rsidR="004E66BF" w:rsidRPr="00425C02" w:rsidRDefault="004E66BF" w:rsidP="004033BC">
            <w:pPr>
              <w:pStyle w:val="TableText"/>
            </w:pPr>
          </w:p>
        </w:tc>
        <w:tc>
          <w:tcPr>
            <w:tcW w:w="936" w:type="dxa"/>
            <w:tcBorders>
              <w:top w:val="nil"/>
              <w:left w:val="nil"/>
              <w:bottom w:val="single" w:sz="4" w:space="0" w:color="404040"/>
              <w:right w:val="single" w:sz="4" w:space="0" w:color="404040"/>
            </w:tcBorders>
            <w:shd w:val="clear" w:color="auto" w:fill="F2F2F2" w:themeFill="background1" w:themeFillShade="F2"/>
            <w:noWrap/>
            <w:vAlign w:val="center"/>
          </w:tcPr>
          <w:p w14:paraId="5682FBB6" w14:textId="77777777" w:rsidR="004E66BF" w:rsidRPr="00425C02" w:rsidRDefault="004E66BF" w:rsidP="004033BC">
            <w:pPr>
              <w:pStyle w:val="TableText"/>
            </w:pPr>
          </w:p>
        </w:tc>
        <w:tc>
          <w:tcPr>
            <w:tcW w:w="900" w:type="dxa"/>
            <w:tcBorders>
              <w:top w:val="nil"/>
              <w:left w:val="nil"/>
              <w:bottom w:val="single" w:sz="4" w:space="0" w:color="404040"/>
              <w:right w:val="single" w:sz="4" w:space="0" w:color="404040"/>
            </w:tcBorders>
            <w:shd w:val="clear" w:color="auto" w:fill="F2F2F2" w:themeFill="background1" w:themeFillShade="F2"/>
            <w:noWrap/>
            <w:vAlign w:val="center"/>
          </w:tcPr>
          <w:p w14:paraId="79FF5852" w14:textId="77777777" w:rsidR="004E66BF" w:rsidRPr="00425C02" w:rsidRDefault="004E66BF" w:rsidP="004033BC">
            <w:pPr>
              <w:pStyle w:val="TableText"/>
            </w:pPr>
          </w:p>
        </w:tc>
        <w:tc>
          <w:tcPr>
            <w:tcW w:w="3801" w:type="dxa"/>
            <w:tcBorders>
              <w:top w:val="nil"/>
              <w:left w:val="nil"/>
              <w:bottom w:val="single" w:sz="4" w:space="0" w:color="404040"/>
              <w:right w:val="single" w:sz="4" w:space="0" w:color="404040"/>
            </w:tcBorders>
            <w:shd w:val="clear" w:color="auto" w:fill="F2F2F2" w:themeFill="background1" w:themeFillShade="F2"/>
            <w:noWrap/>
            <w:vAlign w:val="center"/>
          </w:tcPr>
          <w:p w14:paraId="53EC2E82" w14:textId="77777777" w:rsidR="004E66BF" w:rsidRPr="00425C02" w:rsidRDefault="004E66BF" w:rsidP="004033BC">
            <w:pPr>
              <w:pStyle w:val="TableText"/>
            </w:pPr>
          </w:p>
        </w:tc>
      </w:tr>
      <w:tr w:rsidR="004E66BF" w:rsidRPr="00425C02" w14:paraId="10D81964" w14:textId="77777777" w:rsidTr="004033BC">
        <w:trPr>
          <w:trHeight w:val="283"/>
        </w:trPr>
        <w:tc>
          <w:tcPr>
            <w:tcW w:w="3685"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5A0E379A" w14:textId="77777777" w:rsidR="004E66BF" w:rsidRPr="005235DF" w:rsidRDefault="004E66BF" w:rsidP="004033BC">
            <w:pPr>
              <w:pStyle w:val="TableText"/>
            </w:pPr>
            <w:sdt>
              <w:sdtPr>
                <w:id w:val="207609151"/>
                <w:placeholder>
                  <w:docPart w:val="D304AF1601D54BD69CE3754019705E9C"/>
                </w:placeholder>
                <w:temporary/>
                <w:showingPlcHdr/>
                <w15:appearance w15:val="hidden"/>
              </w:sdtPr>
              <w:sdtContent>
                <w:r w:rsidRPr="005235DF">
                  <w:t>Software (General)</w:t>
                </w:r>
              </w:sdtContent>
            </w:sdt>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tcPr>
          <w:p w14:paraId="6E77EABB" w14:textId="77777777" w:rsidR="004E66BF" w:rsidRPr="00425C02" w:rsidRDefault="004E66BF" w:rsidP="004033BC">
            <w:pPr>
              <w:pStyle w:val="TableText"/>
            </w:pPr>
          </w:p>
        </w:tc>
        <w:tc>
          <w:tcPr>
            <w:tcW w:w="936" w:type="dxa"/>
            <w:tcBorders>
              <w:top w:val="nil"/>
              <w:left w:val="nil"/>
              <w:bottom w:val="single" w:sz="4" w:space="0" w:color="404040"/>
              <w:right w:val="single" w:sz="4" w:space="0" w:color="404040"/>
            </w:tcBorders>
            <w:shd w:val="clear" w:color="auto" w:fill="F2F2F2" w:themeFill="background1" w:themeFillShade="F2"/>
            <w:noWrap/>
            <w:vAlign w:val="center"/>
          </w:tcPr>
          <w:p w14:paraId="0974F555" w14:textId="77777777" w:rsidR="004E66BF" w:rsidRPr="00425C02" w:rsidRDefault="004E66BF" w:rsidP="004033BC">
            <w:pPr>
              <w:pStyle w:val="TableText"/>
            </w:pPr>
          </w:p>
        </w:tc>
        <w:tc>
          <w:tcPr>
            <w:tcW w:w="900" w:type="dxa"/>
            <w:tcBorders>
              <w:top w:val="nil"/>
              <w:left w:val="nil"/>
              <w:bottom w:val="single" w:sz="4" w:space="0" w:color="404040"/>
              <w:right w:val="single" w:sz="4" w:space="0" w:color="404040"/>
            </w:tcBorders>
            <w:shd w:val="clear" w:color="auto" w:fill="F2F2F2" w:themeFill="background1" w:themeFillShade="F2"/>
            <w:noWrap/>
            <w:vAlign w:val="center"/>
          </w:tcPr>
          <w:p w14:paraId="66F478D8" w14:textId="77777777" w:rsidR="004E66BF" w:rsidRPr="00425C02" w:rsidRDefault="004E66BF" w:rsidP="004033BC">
            <w:pPr>
              <w:pStyle w:val="TableText"/>
            </w:pPr>
          </w:p>
        </w:tc>
        <w:tc>
          <w:tcPr>
            <w:tcW w:w="3801" w:type="dxa"/>
            <w:tcBorders>
              <w:top w:val="nil"/>
              <w:left w:val="nil"/>
              <w:bottom w:val="single" w:sz="4" w:space="0" w:color="404040"/>
              <w:right w:val="single" w:sz="4" w:space="0" w:color="404040"/>
            </w:tcBorders>
            <w:shd w:val="clear" w:color="auto" w:fill="F2F2F2" w:themeFill="background1" w:themeFillShade="F2"/>
            <w:noWrap/>
            <w:vAlign w:val="center"/>
          </w:tcPr>
          <w:p w14:paraId="4BCCF4CC" w14:textId="77777777" w:rsidR="004E66BF" w:rsidRPr="00425C02" w:rsidRDefault="004E66BF" w:rsidP="004033BC">
            <w:pPr>
              <w:pStyle w:val="TableText"/>
            </w:pPr>
          </w:p>
        </w:tc>
      </w:tr>
      <w:tr w:rsidR="004E66BF" w:rsidRPr="00425C02" w14:paraId="3BE46E38" w14:textId="77777777" w:rsidTr="004033BC">
        <w:trPr>
          <w:trHeight w:val="283"/>
        </w:trPr>
        <w:tc>
          <w:tcPr>
            <w:tcW w:w="3685"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4D52DEA7" w14:textId="77777777" w:rsidR="004E66BF" w:rsidRPr="005235DF" w:rsidRDefault="004E66BF" w:rsidP="004033BC">
            <w:pPr>
              <w:pStyle w:val="TableText"/>
            </w:pPr>
            <w:sdt>
              <w:sdtPr>
                <w:id w:val="631140524"/>
                <w:placeholder>
                  <w:docPart w:val="8C5A3A3E9AC3418A8A69C3DE615F3584"/>
                </w:placeholder>
                <w:temporary/>
                <w:showingPlcHdr/>
                <w15:appearance w15:val="hidden"/>
              </w:sdtPr>
              <w:sdtContent>
                <w:r w:rsidRPr="005235DF">
                  <w:t>Miscellaneous</w:t>
                </w:r>
              </w:sdtContent>
            </w:sdt>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tcPr>
          <w:p w14:paraId="7F3497E3" w14:textId="77777777" w:rsidR="004E66BF" w:rsidRPr="00425C02" w:rsidRDefault="004E66BF" w:rsidP="004033BC">
            <w:pPr>
              <w:pStyle w:val="TableText"/>
            </w:pPr>
          </w:p>
        </w:tc>
        <w:tc>
          <w:tcPr>
            <w:tcW w:w="936" w:type="dxa"/>
            <w:tcBorders>
              <w:top w:val="nil"/>
              <w:left w:val="nil"/>
              <w:bottom w:val="single" w:sz="4" w:space="0" w:color="404040"/>
              <w:right w:val="single" w:sz="4" w:space="0" w:color="404040"/>
            </w:tcBorders>
            <w:shd w:val="clear" w:color="auto" w:fill="F2F2F2" w:themeFill="background1" w:themeFillShade="F2"/>
            <w:noWrap/>
            <w:vAlign w:val="center"/>
          </w:tcPr>
          <w:p w14:paraId="1FB3DCE6" w14:textId="77777777" w:rsidR="004E66BF" w:rsidRPr="00425C02" w:rsidRDefault="004E66BF" w:rsidP="004033BC">
            <w:pPr>
              <w:pStyle w:val="TableText"/>
            </w:pPr>
          </w:p>
        </w:tc>
        <w:tc>
          <w:tcPr>
            <w:tcW w:w="900" w:type="dxa"/>
            <w:tcBorders>
              <w:top w:val="nil"/>
              <w:left w:val="nil"/>
              <w:bottom w:val="single" w:sz="4" w:space="0" w:color="404040"/>
              <w:right w:val="single" w:sz="4" w:space="0" w:color="404040"/>
            </w:tcBorders>
            <w:shd w:val="clear" w:color="auto" w:fill="F2F2F2" w:themeFill="background1" w:themeFillShade="F2"/>
            <w:noWrap/>
            <w:vAlign w:val="center"/>
          </w:tcPr>
          <w:p w14:paraId="522E19BA" w14:textId="77777777" w:rsidR="004E66BF" w:rsidRPr="00425C02" w:rsidRDefault="004E66BF" w:rsidP="004033BC">
            <w:pPr>
              <w:pStyle w:val="TableText"/>
            </w:pPr>
          </w:p>
        </w:tc>
        <w:tc>
          <w:tcPr>
            <w:tcW w:w="3801" w:type="dxa"/>
            <w:tcBorders>
              <w:top w:val="nil"/>
              <w:left w:val="nil"/>
              <w:bottom w:val="single" w:sz="4" w:space="0" w:color="404040"/>
              <w:right w:val="single" w:sz="4" w:space="0" w:color="404040"/>
            </w:tcBorders>
            <w:shd w:val="clear" w:color="auto" w:fill="F2F2F2" w:themeFill="background1" w:themeFillShade="F2"/>
            <w:noWrap/>
            <w:vAlign w:val="center"/>
          </w:tcPr>
          <w:p w14:paraId="4D9DDAEC" w14:textId="77777777" w:rsidR="004E66BF" w:rsidRPr="00425C02" w:rsidRDefault="004E66BF" w:rsidP="004033BC">
            <w:pPr>
              <w:pStyle w:val="TableText"/>
            </w:pPr>
          </w:p>
        </w:tc>
      </w:tr>
      <w:tr w:rsidR="004E66BF" w:rsidRPr="00425C02" w14:paraId="674E512D" w14:textId="77777777" w:rsidTr="004033BC">
        <w:trPr>
          <w:trHeight w:val="283"/>
        </w:trPr>
        <w:tc>
          <w:tcPr>
            <w:tcW w:w="3685"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4565360E" w14:textId="77777777" w:rsidR="004E66BF" w:rsidRPr="007237D4" w:rsidRDefault="004E66BF" w:rsidP="004033BC">
            <w:pPr>
              <w:pStyle w:val="Titre3"/>
            </w:pPr>
            <w:sdt>
              <w:sdtPr>
                <w:id w:val="-1065791544"/>
                <w:placeholder>
                  <w:docPart w:val="0596658935A446778AB68DFE1AAF58B2"/>
                </w:placeholder>
                <w:temporary/>
                <w:showingPlcHdr/>
                <w15:appearance w15:val="hidden"/>
              </w:sdtPr>
              <w:sdtContent>
                <w:r w:rsidRPr="007237D4">
                  <w:t>LOCATION/OFFICE</w:t>
                </w:r>
              </w:sdtContent>
            </w:sdt>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tcPr>
          <w:p w14:paraId="56D79D83" w14:textId="77777777" w:rsidR="004E66BF" w:rsidRPr="00425C02" w:rsidRDefault="004E66BF" w:rsidP="004033BC">
            <w:pPr>
              <w:pStyle w:val="TableText"/>
            </w:pPr>
          </w:p>
        </w:tc>
        <w:tc>
          <w:tcPr>
            <w:tcW w:w="936" w:type="dxa"/>
            <w:tcBorders>
              <w:top w:val="nil"/>
              <w:left w:val="nil"/>
              <w:bottom w:val="single" w:sz="4" w:space="0" w:color="404040"/>
              <w:right w:val="single" w:sz="4" w:space="0" w:color="404040"/>
            </w:tcBorders>
            <w:shd w:val="clear" w:color="auto" w:fill="F2F2F2" w:themeFill="background1" w:themeFillShade="F2"/>
            <w:noWrap/>
            <w:vAlign w:val="center"/>
          </w:tcPr>
          <w:p w14:paraId="28C2900B" w14:textId="77777777" w:rsidR="004E66BF" w:rsidRPr="00425C02" w:rsidRDefault="004E66BF" w:rsidP="004033BC">
            <w:pPr>
              <w:pStyle w:val="TableText"/>
            </w:pPr>
          </w:p>
        </w:tc>
        <w:tc>
          <w:tcPr>
            <w:tcW w:w="900" w:type="dxa"/>
            <w:tcBorders>
              <w:top w:val="nil"/>
              <w:left w:val="nil"/>
              <w:bottom w:val="single" w:sz="4" w:space="0" w:color="404040"/>
              <w:right w:val="single" w:sz="4" w:space="0" w:color="404040"/>
            </w:tcBorders>
            <w:shd w:val="clear" w:color="auto" w:fill="F2F2F2" w:themeFill="background1" w:themeFillShade="F2"/>
            <w:noWrap/>
            <w:vAlign w:val="center"/>
          </w:tcPr>
          <w:p w14:paraId="4B1CCD96" w14:textId="77777777" w:rsidR="004E66BF" w:rsidRPr="00425C02" w:rsidRDefault="004E66BF" w:rsidP="004033BC">
            <w:pPr>
              <w:pStyle w:val="TableText"/>
            </w:pPr>
          </w:p>
        </w:tc>
        <w:tc>
          <w:tcPr>
            <w:tcW w:w="3801" w:type="dxa"/>
            <w:tcBorders>
              <w:top w:val="nil"/>
              <w:left w:val="nil"/>
              <w:bottom w:val="single" w:sz="4" w:space="0" w:color="404040"/>
              <w:right w:val="single" w:sz="4" w:space="0" w:color="404040"/>
            </w:tcBorders>
            <w:shd w:val="clear" w:color="auto" w:fill="F2F2F2" w:themeFill="background1" w:themeFillShade="F2"/>
            <w:noWrap/>
            <w:vAlign w:val="center"/>
          </w:tcPr>
          <w:p w14:paraId="2B07DA4C" w14:textId="77777777" w:rsidR="004E66BF" w:rsidRPr="00425C02" w:rsidRDefault="004E66BF" w:rsidP="004033BC">
            <w:pPr>
              <w:pStyle w:val="TableText"/>
            </w:pPr>
          </w:p>
        </w:tc>
      </w:tr>
      <w:tr w:rsidR="004E66BF" w:rsidRPr="00425C02" w14:paraId="4B091C14" w14:textId="77777777" w:rsidTr="004033BC">
        <w:trPr>
          <w:trHeight w:val="283"/>
        </w:trPr>
        <w:tc>
          <w:tcPr>
            <w:tcW w:w="3685"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428D14B2" w14:textId="77777777" w:rsidR="004E66BF" w:rsidRPr="005235DF" w:rsidRDefault="004E66BF" w:rsidP="004033BC">
            <w:pPr>
              <w:pStyle w:val="TableText"/>
            </w:pPr>
            <w:sdt>
              <w:sdtPr>
                <w:id w:val="88902024"/>
                <w:placeholder>
                  <w:docPart w:val="58CE6092B479476BB1DEDA2084A8974D"/>
                </w:placeholder>
                <w:temporary/>
                <w:showingPlcHdr/>
                <w15:appearance w15:val="hidden"/>
              </w:sdtPr>
              <w:sdtContent>
                <w:r w:rsidRPr="005235DF">
                  <w:t>Space Rental/Lease</w:t>
                </w:r>
              </w:sdtContent>
            </w:sdt>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tcPr>
          <w:p w14:paraId="395FD957" w14:textId="77777777" w:rsidR="004E66BF" w:rsidRPr="00425C02" w:rsidRDefault="004E66BF" w:rsidP="004033BC">
            <w:pPr>
              <w:pStyle w:val="TableText"/>
            </w:pPr>
          </w:p>
        </w:tc>
        <w:tc>
          <w:tcPr>
            <w:tcW w:w="936" w:type="dxa"/>
            <w:tcBorders>
              <w:top w:val="nil"/>
              <w:left w:val="nil"/>
              <w:bottom w:val="single" w:sz="4" w:space="0" w:color="404040"/>
              <w:right w:val="single" w:sz="4" w:space="0" w:color="404040"/>
            </w:tcBorders>
            <w:shd w:val="clear" w:color="auto" w:fill="F2F2F2" w:themeFill="background1" w:themeFillShade="F2"/>
            <w:noWrap/>
            <w:vAlign w:val="center"/>
          </w:tcPr>
          <w:p w14:paraId="2D21AEEE" w14:textId="77777777" w:rsidR="004E66BF" w:rsidRPr="00425C02" w:rsidRDefault="004E66BF" w:rsidP="004033BC">
            <w:pPr>
              <w:pStyle w:val="TableText"/>
            </w:pPr>
          </w:p>
        </w:tc>
        <w:tc>
          <w:tcPr>
            <w:tcW w:w="900" w:type="dxa"/>
            <w:tcBorders>
              <w:top w:val="nil"/>
              <w:left w:val="nil"/>
              <w:bottom w:val="single" w:sz="4" w:space="0" w:color="404040"/>
              <w:right w:val="single" w:sz="4" w:space="0" w:color="404040"/>
            </w:tcBorders>
            <w:shd w:val="clear" w:color="auto" w:fill="F2F2F2" w:themeFill="background1" w:themeFillShade="F2"/>
            <w:noWrap/>
            <w:vAlign w:val="center"/>
          </w:tcPr>
          <w:p w14:paraId="0040AF84" w14:textId="77777777" w:rsidR="004E66BF" w:rsidRPr="00425C02" w:rsidRDefault="004E66BF" w:rsidP="004033BC">
            <w:pPr>
              <w:pStyle w:val="TableText"/>
            </w:pPr>
          </w:p>
        </w:tc>
        <w:tc>
          <w:tcPr>
            <w:tcW w:w="3801" w:type="dxa"/>
            <w:tcBorders>
              <w:top w:val="nil"/>
              <w:left w:val="nil"/>
              <w:bottom w:val="single" w:sz="4" w:space="0" w:color="404040"/>
              <w:right w:val="single" w:sz="4" w:space="0" w:color="404040"/>
            </w:tcBorders>
            <w:shd w:val="clear" w:color="auto" w:fill="F2F2F2" w:themeFill="background1" w:themeFillShade="F2"/>
            <w:noWrap/>
            <w:vAlign w:val="center"/>
          </w:tcPr>
          <w:p w14:paraId="4C9A0044" w14:textId="77777777" w:rsidR="004E66BF" w:rsidRPr="00425C02" w:rsidRDefault="004E66BF" w:rsidP="004033BC">
            <w:pPr>
              <w:pStyle w:val="TableText"/>
            </w:pPr>
          </w:p>
        </w:tc>
      </w:tr>
      <w:tr w:rsidR="004E66BF" w:rsidRPr="00425C02" w14:paraId="6426D1FF" w14:textId="77777777" w:rsidTr="004033BC">
        <w:trPr>
          <w:trHeight w:val="283"/>
        </w:trPr>
        <w:tc>
          <w:tcPr>
            <w:tcW w:w="3685"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3786F84B" w14:textId="77777777" w:rsidR="004E66BF" w:rsidRPr="005235DF" w:rsidRDefault="004E66BF" w:rsidP="004033BC">
            <w:pPr>
              <w:pStyle w:val="TableText"/>
            </w:pPr>
            <w:sdt>
              <w:sdtPr>
                <w:id w:val="-1788185206"/>
                <w:placeholder>
                  <w:docPart w:val="22FA9C9A853845C0A4904978F7117D53"/>
                </w:placeholder>
                <w:temporary/>
                <w:showingPlcHdr/>
                <w15:appearance w15:val="hidden"/>
              </w:sdtPr>
              <w:sdtContent>
                <w:r w:rsidRPr="005235DF">
                  <w:t>Utility Costs</w:t>
                </w:r>
              </w:sdtContent>
            </w:sdt>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tcPr>
          <w:p w14:paraId="4FF02498" w14:textId="77777777" w:rsidR="004E66BF" w:rsidRPr="00425C02" w:rsidRDefault="004E66BF" w:rsidP="004033BC">
            <w:pPr>
              <w:pStyle w:val="TableText"/>
            </w:pPr>
          </w:p>
        </w:tc>
        <w:tc>
          <w:tcPr>
            <w:tcW w:w="936" w:type="dxa"/>
            <w:tcBorders>
              <w:top w:val="nil"/>
              <w:left w:val="nil"/>
              <w:bottom w:val="single" w:sz="4" w:space="0" w:color="404040"/>
              <w:right w:val="single" w:sz="4" w:space="0" w:color="404040"/>
            </w:tcBorders>
            <w:shd w:val="clear" w:color="auto" w:fill="F2F2F2" w:themeFill="background1" w:themeFillShade="F2"/>
            <w:noWrap/>
            <w:vAlign w:val="center"/>
          </w:tcPr>
          <w:p w14:paraId="4AB8C2C5" w14:textId="77777777" w:rsidR="004E66BF" w:rsidRPr="00425C02" w:rsidRDefault="004E66BF" w:rsidP="004033BC">
            <w:pPr>
              <w:pStyle w:val="TableText"/>
            </w:pPr>
          </w:p>
        </w:tc>
        <w:tc>
          <w:tcPr>
            <w:tcW w:w="900" w:type="dxa"/>
            <w:tcBorders>
              <w:top w:val="nil"/>
              <w:left w:val="nil"/>
              <w:bottom w:val="single" w:sz="4" w:space="0" w:color="404040"/>
              <w:right w:val="single" w:sz="4" w:space="0" w:color="404040"/>
            </w:tcBorders>
            <w:shd w:val="clear" w:color="auto" w:fill="F2F2F2" w:themeFill="background1" w:themeFillShade="F2"/>
            <w:noWrap/>
            <w:vAlign w:val="center"/>
          </w:tcPr>
          <w:p w14:paraId="2D14DA75" w14:textId="77777777" w:rsidR="004E66BF" w:rsidRPr="00425C02" w:rsidRDefault="004E66BF" w:rsidP="004033BC">
            <w:pPr>
              <w:pStyle w:val="TableText"/>
            </w:pPr>
          </w:p>
        </w:tc>
        <w:tc>
          <w:tcPr>
            <w:tcW w:w="3801" w:type="dxa"/>
            <w:tcBorders>
              <w:top w:val="nil"/>
              <w:left w:val="nil"/>
              <w:bottom w:val="single" w:sz="4" w:space="0" w:color="404040"/>
              <w:right w:val="single" w:sz="4" w:space="0" w:color="404040"/>
            </w:tcBorders>
            <w:shd w:val="clear" w:color="auto" w:fill="F2F2F2" w:themeFill="background1" w:themeFillShade="F2"/>
            <w:noWrap/>
            <w:vAlign w:val="center"/>
          </w:tcPr>
          <w:p w14:paraId="140D7AA5" w14:textId="77777777" w:rsidR="004E66BF" w:rsidRPr="00425C02" w:rsidRDefault="004E66BF" w:rsidP="004033BC">
            <w:pPr>
              <w:pStyle w:val="TableText"/>
            </w:pPr>
          </w:p>
        </w:tc>
      </w:tr>
      <w:tr w:rsidR="004E66BF" w:rsidRPr="00425C02" w14:paraId="61D3D000" w14:textId="77777777" w:rsidTr="004033BC">
        <w:trPr>
          <w:trHeight w:val="283"/>
        </w:trPr>
        <w:tc>
          <w:tcPr>
            <w:tcW w:w="3685"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40531D78" w14:textId="77777777" w:rsidR="004E66BF" w:rsidRPr="005235DF" w:rsidRDefault="004E66BF" w:rsidP="004033BC">
            <w:pPr>
              <w:pStyle w:val="TableText"/>
            </w:pPr>
            <w:sdt>
              <w:sdtPr>
                <w:id w:val="2122796758"/>
                <w:placeholder>
                  <w:docPart w:val="3B9F42633F3F474FA40861C0058B0561"/>
                </w:placeholder>
                <w:temporary/>
                <w:showingPlcHdr/>
                <w15:appearance w15:val="hidden"/>
              </w:sdtPr>
              <w:sdtContent>
                <w:r w:rsidRPr="005235DF">
                  <w:t>Telephone Set up &amp; Annual Cost</w:t>
                </w:r>
              </w:sdtContent>
            </w:sdt>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tcPr>
          <w:p w14:paraId="4F9E6BC5" w14:textId="77777777" w:rsidR="004E66BF" w:rsidRPr="00425C02" w:rsidRDefault="004E66BF" w:rsidP="004033BC">
            <w:pPr>
              <w:pStyle w:val="TableText"/>
            </w:pPr>
          </w:p>
        </w:tc>
        <w:tc>
          <w:tcPr>
            <w:tcW w:w="936" w:type="dxa"/>
            <w:tcBorders>
              <w:top w:val="nil"/>
              <w:left w:val="nil"/>
              <w:bottom w:val="single" w:sz="4" w:space="0" w:color="404040"/>
              <w:right w:val="single" w:sz="4" w:space="0" w:color="404040"/>
            </w:tcBorders>
            <w:shd w:val="clear" w:color="auto" w:fill="F2F2F2" w:themeFill="background1" w:themeFillShade="F2"/>
            <w:noWrap/>
            <w:vAlign w:val="center"/>
          </w:tcPr>
          <w:p w14:paraId="0B9942FB" w14:textId="77777777" w:rsidR="004E66BF" w:rsidRPr="00425C02" w:rsidRDefault="004E66BF" w:rsidP="004033BC">
            <w:pPr>
              <w:pStyle w:val="TableText"/>
            </w:pPr>
          </w:p>
        </w:tc>
        <w:tc>
          <w:tcPr>
            <w:tcW w:w="900" w:type="dxa"/>
            <w:tcBorders>
              <w:top w:val="nil"/>
              <w:left w:val="nil"/>
              <w:bottom w:val="single" w:sz="4" w:space="0" w:color="404040"/>
              <w:right w:val="single" w:sz="4" w:space="0" w:color="404040"/>
            </w:tcBorders>
            <w:shd w:val="clear" w:color="auto" w:fill="F2F2F2" w:themeFill="background1" w:themeFillShade="F2"/>
            <w:noWrap/>
            <w:vAlign w:val="center"/>
          </w:tcPr>
          <w:p w14:paraId="11AB4591" w14:textId="77777777" w:rsidR="004E66BF" w:rsidRPr="00425C02" w:rsidRDefault="004E66BF" w:rsidP="004033BC">
            <w:pPr>
              <w:pStyle w:val="TableText"/>
            </w:pPr>
          </w:p>
        </w:tc>
        <w:tc>
          <w:tcPr>
            <w:tcW w:w="3801" w:type="dxa"/>
            <w:tcBorders>
              <w:top w:val="nil"/>
              <w:left w:val="nil"/>
              <w:bottom w:val="single" w:sz="4" w:space="0" w:color="404040"/>
              <w:right w:val="single" w:sz="4" w:space="0" w:color="404040"/>
            </w:tcBorders>
            <w:shd w:val="clear" w:color="auto" w:fill="F2F2F2" w:themeFill="background1" w:themeFillShade="F2"/>
            <w:noWrap/>
            <w:vAlign w:val="center"/>
          </w:tcPr>
          <w:p w14:paraId="72988FDC" w14:textId="77777777" w:rsidR="004E66BF" w:rsidRPr="00425C02" w:rsidRDefault="004E66BF" w:rsidP="004033BC">
            <w:pPr>
              <w:pStyle w:val="TableText"/>
            </w:pPr>
          </w:p>
        </w:tc>
      </w:tr>
      <w:tr w:rsidR="004E66BF" w:rsidRPr="00425C02" w14:paraId="4D3D895D" w14:textId="77777777" w:rsidTr="004033BC">
        <w:trPr>
          <w:trHeight w:val="283"/>
        </w:trPr>
        <w:tc>
          <w:tcPr>
            <w:tcW w:w="3685"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15DF6B31" w14:textId="77777777" w:rsidR="004E66BF" w:rsidRPr="005235DF" w:rsidRDefault="004E66BF" w:rsidP="004033BC">
            <w:pPr>
              <w:pStyle w:val="TableText"/>
            </w:pPr>
            <w:sdt>
              <w:sdtPr>
                <w:id w:val="-1427882286"/>
                <w:placeholder>
                  <w:docPart w:val="12949C41D66D457596C12731DA8B2B34"/>
                </w:placeholder>
                <w:temporary/>
                <w:showingPlcHdr/>
                <w15:appearance w15:val="hidden"/>
              </w:sdtPr>
              <w:sdtContent>
                <w:r w:rsidRPr="005235DF">
                  <w:t>Furniture</w:t>
                </w:r>
              </w:sdtContent>
            </w:sdt>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tcPr>
          <w:p w14:paraId="371FEC73" w14:textId="77777777" w:rsidR="004E66BF" w:rsidRPr="00425C02" w:rsidRDefault="004E66BF" w:rsidP="004033BC">
            <w:pPr>
              <w:pStyle w:val="TableText"/>
            </w:pPr>
          </w:p>
        </w:tc>
        <w:tc>
          <w:tcPr>
            <w:tcW w:w="936" w:type="dxa"/>
            <w:tcBorders>
              <w:top w:val="nil"/>
              <w:left w:val="nil"/>
              <w:bottom w:val="single" w:sz="4" w:space="0" w:color="404040"/>
              <w:right w:val="single" w:sz="4" w:space="0" w:color="404040"/>
            </w:tcBorders>
            <w:shd w:val="clear" w:color="auto" w:fill="F2F2F2" w:themeFill="background1" w:themeFillShade="F2"/>
            <w:noWrap/>
            <w:vAlign w:val="center"/>
          </w:tcPr>
          <w:p w14:paraId="5EBED3B6" w14:textId="77777777" w:rsidR="004E66BF" w:rsidRPr="00425C02" w:rsidRDefault="004E66BF" w:rsidP="004033BC">
            <w:pPr>
              <w:pStyle w:val="TableText"/>
            </w:pPr>
          </w:p>
        </w:tc>
        <w:tc>
          <w:tcPr>
            <w:tcW w:w="900" w:type="dxa"/>
            <w:tcBorders>
              <w:top w:val="nil"/>
              <w:left w:val="nil"/>
              <w:bottom w:val="single" w:sz="4" w:space="0" w:color="404040"/>
              <w:right w:val="single" w:sz="4" w:space="0" w:color="404040"/>
            </w:tcBorders>
            <w:shd w:val="clear" w:color="auto" w:fill="F2F2F2" w:themeFill="background1" w:themeFillShade="F2"/>
            <w:noWrap/>
            <w:vAlign w:val="center"/>
          </w:tcPr>
          <w:p w14:paraId="59CCE873" w14:textId="77777777" w:rsidR="004E66BF" w:rsidRPr="00425C02" w:rsidRDefault="004E66BF" w:rsidP="004033BC">
            <w:pPr>
              <w:pStyle w:val="TableText"/>
            </w:pPr>
          </w:p>
        </w:tc>
        <w:tc>
          <w:tcPr>
            <w:tcW w:w="3801" w:type="dxa"/>
            <w:tcBorders>
              <w:top w:val="nil"/>
              <w:left w:val="nil"/>
              <w:bottom w:val="single" w:sz="4" w:space="0" w:color="404040"/>
              <w:right w:val="single" w:sz="4" w:space="0" w:color="404040"/>
            </w:tcBorders>
            <w:shd w:val="clear" w:color="auto" w:fill="F2F2F2" w:themeFill="background1" w:themeFillShade="F2"/>
            <w:noWrap/>
            <w:vAlign w:val="center"/>
          </w:tcPr>
          <w:p w14:paraId="24FE5CDE" w14:textId="77777777" w:rsidR="004E66BF" w:rsidRPr="00425C02" w:rsidRDefault="004E66BF" w:rsidP="004033BC">
            <w:pPr>
              <w:pStyle w:val="TableText"/>
            </w:pPr>
          </w:p>
        </w:tc>
      </w:tr>
      <w:tr w:rsidR="004E66BF" w:rsidRPr="00425C02" w14:paraId="1014DC24" w14:textId="77777777" w:rsidTr="004033BC">
        <w:trPr>
          <w:trHeight w:val="283"/>
        </w:trPr>
        <w:tc>
          <w:tcPr>
            <w:tcW w:w="3685"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4CCB9105" w14:textId="77777777" w:rsidR="004E66BF" w:rsidRPr="005235DF" w:rsidRDefault="004E66BF" w:rsidP="004033BC">
            <w:pPr>
              <w:pStyle w:val="TableText"/>
            </w:pPr>
            <w:sdt>
              <w:sdtPr>
                <w:id w:val="1295028382"/>
                <w:placeholder>
                  <w:docPart w:val="D5C65EA9A63E4D5C9431F6C6AB36F9DF"/>
                </w:placeholder>
                <w:temporary/>
                <w:showingPlcHdr/>
                <w15:appearance w15:val="hidden"/>
              </w:sdtPr>
              <w:sdtContent>
                <w:r w:rsidRPr="005235DF">
                  <w:t>Medical Equipment</w:t>
                </w:r>
              </w:sdtContent>
            </w:sdt>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tcPr>
          <w:p w14:paraId="38875DA9" w14:textId="77777777" w:rsidR="004E66BF" w:rsidRPr="00425C02" w:rsidRDefault="004E66BF" w:rsidP="004033BC">
            <w:pPr>
              <w:pStyle w:val="TableText"/>
            </w:pPr>
          </w:p>
        </w:tc>
        <w:tc>
          <w:tcPr>
            <w:tcW w:w="936" w:type="dxa"/>
            <w:tcBorders>
              <w:top w:val="nil"/>
              <w:left w:val="nil"/>
              <w:bottom w:val="single" w:sz="4" w:space="0" w:color="404040"/>
              <w:right w:val="single" w:sz="4" w:space="0" w:color="404040"/>
            </w:tcBorders>
            <w:shd w:val="clear" w:color="auto" w:fill="F2F2F2" w:themeFill="background1" w:themeFillShade="F2"/>
            <w:noWrap/>
            <w:vAlign w:val="center"/>
          </w:tcPr>
          <w:p w14:paraId="3C20E500" w14:textId="77777777" w:rsidR="004E66BF" w:rsidRPr="00425C02" w:rsidRDefault="004E66BF" w:rsidP="004033BC">
            <w:pPr>
              <w:pStyle w:val="TableText"/>
            </w:pPr>
          </w:p>
        </w:tc>
        <w:tc>
          <w:tcPr>
            <w:tcW w:w="900" w:type="dxa"/>
            <w:tcBorders>
              <w:top w:val="nil"/>
              <w:left w:val="nil"/>
              <w:bottom w:val="single" w:sz="4" w:space="0" w:color="404040"/>
              <w:right w:val="single" w:sz="4" w:space="0" w:color="404040"/>
            </w:tcBorders>
            <w:shd w:val="clear" w:color="auto" w:fill="F2F2F2" w:themeFill="background1" w:themeFillShade="F2"/>
            <w:noWrap/>
            <w:vAlign w:val="center"/>
          </w:tcPr>
          <w:p w14:paraId="54FE0B36" w14:textId="77777777" w:rsidR="004E66BF" w:rsidRPr="00425C02" w:rsidRDefault="004E66BF" w:rsidP="004033BC">
            <w:pPr>
              <w:pStyle w:val="TableText"/>
            </w:pPr>
          </w:p>
        </w:tc>
        <w:tc>
          <w:tcPr>
            <w:tcW w:w="3801" w:type="dxa"/>
            <w:tcBorders>
              <w:top w:val="nil"/>
              <w:left w:val="nil"/>
              <w:bottom w:val="single" w:sz="4" w:space="0" w:color="404040"/>
              <w:right w:val="single" w:sz="4" w:space="0" w:color="404040"/>
            </w:tcBorders>
            <w:shd w:val="clear" w:color="auto" w:fill="F2F2F2" w:themeFill="background1" w:themeFillShade="F2"/>
            <w:noWrap/>
            <w:vAlign w:val="center"/>
          </w:tcPr>
          <w:p w14:paraId="31010B22" w14:textId="77777777" w:rsidR="004E66BF" w:rsidRPr="00425C02" w:rsidRDefault="004E66BF" w:rsidP="004033BC">
            <w:pPr>
              <w:pStyle w:val="TableText"/>
            </w:pPr>
          </w:p>
        </w:tc>
      </w:tr>
      <w:tr w:rsidR="004E66BF" w:rsidRPr="00425C02" w14:paraId="028A3A60" w14:textId="77777777" w:rsidTr="004033BC">
        <w:trPr>
          <w:trHeight w:val="283"/>
        </w:trPr>
        <w:tc>
          <w:tcPr>
            <w:tcW w:w="3685"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0B4DFAD1" w14:textId="77777777" w:rsidR="004E66BF" w:rsidRPr="005235DF" w:rsidRDefault="004E66BF" w:rsidP="004033BC">
            <w:pPr>
              <w:pStyle w:val="TableText"/>
            </w:pPr>
            <w:sdt>
              <w:sdtPr>
                <w:id w:val="1793549982"/>
                <w:placeholder>
                  <w:docPart w:val="1D48B9D8B0994CE6823D2C68CAAE7631"/>
                </w:placeholder>
                <w:temporary/>
                <w:showingPlcHdr/>
                <w15:appearance w15:val="hidden"/>
              </w:sdtPr>
              <w:sdtContent>
                <w:r w:rsidRPr="005235DF">
                  <w:t>Hardware</w:t>
                </w:r>
              </w:sdtContent>
            </w:sdt>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tcPr>
          <w:p w14:paraId="499BDE12" w14:textId="77777777" w:rsidR="004E66BF" w:rsidRPr="00425C02" w:rsidRDefault="004E66BF" w:rsidP="004033BC">
            <w:pPr>
              <w:pStyle w:val="TableText"/>
            </w:pPr>
          </w:p>
        </w:tc>
        <w:tc>
          <w:tcPr>
            <w:tcW w:w="936" w:type="dxa"/>
            <w:tcBorders>
              <w:top w:val="nil"/>
              <w:left w:val="nil"/>
              <w:bottom w:val="single" w:sz="4" w:space="0" w:color="404040"/>
              <w:right w:val="single" w:sz="4" w:space="0" w:color="404040"/>
            </w:tcBorders>
            <w:shd w:val="clear" w:color="auto" w:fill="F2F2F2" w:themeFill="background1" w:themeFillShade="F2"/>
            <w:noWrap/>
            <w:vAlign w:val="center"/>
          </w:tcPr>
          <w:p w14:paraId="7BA33094" w14:textId="77777777" w:rsidR="004E66BF" w:rsidRPr="00425C02" w:rsidRDefault="004E66BF" w:rsidP="004033BC">
            <w:pPr>
              <w:pStyle w:val="TableText"/>
            </w:pPr>
          </w:p>
        </w:tc>
        <w:tc>
          <w:tcPr>
            <w:tcW w:w="900" w:type="dxa"/>
            <w:tcBorders>
              <w:top w:val="nil"/>
              <w:left w:val="nil"/>
              <w:bottom w:val="single" w:sz="4" w:space="0" w:color="404040"/>
              <w:right w:val="single" w:sz="4" w:space="0" w:color="404040"/>
            </w:tcBorders>
            <w:shd w:val="clear" w:color="auto" w:fill="F2F2F2" w:themeFill="background1" w:themeFillShade="F2"/>
            <w:noWrap/>
            <w:vAlign w:val="center"/>
          </w:tcPr>
          <w:p w14:paraId="3E8B8804" w14:textId="77777777" w:rsidR="004E66BF" w:rsidRPr="00425C02" w:rsidRDefault="004E66BF" w:rsidP="004033BC">
            <w:pPr>
              <w:pStyle w:val="TableText"/>
            </w:pPr>
          </w:p>
        </w:tc>
        <w:tc>
          <w:tcPr>
            <w:tcW w:w="3801" w:type="dxa"/>
            <w:tcBorders>
              <w:top w:val="nil"/>
              <w:left w:val="nil"/>
              <w:bottom w:val="single" w:sz="4" w:space="0" w:color="404040"/>
              <w:right w:val="single" w:sz="4" w:space="0" w:color="404040"/>
            </w:tcBorders>
            <w:shd w:val="clear" w:color="auto" w:fill="F2F2F2" w:themeFill="background1" w:themeFillShade="F2"/>
            <w:noWrap/>
            <w:vAlign w:val="center"/>
          </w:tcPr>
          <w:p w14:paraId="09EDCAD0" w14:textId="77777777" w:rsidR="004E66BF" w:rsidRPr="00425C02" w:rsidRDefault="004E66BF" w:rsidP="004033BC">
            <w:pPr>
              <w:pStyle w:val="TableText"/>
            </w:pPr>
          </w:p>
        </w:tc>
      </w:tr>
      <w:tr w:rsidR="004E66BF" w:rsidRPr="00425C02" w14:paraId="32E6F0FE" w14:textId="77777777" w:rsidTr="004033BC">
        <w:trPr>
          <w:trHeight w:val="283"/>
        </w:trPr>
        <w:tc>
          <w:tcPr>
            <w:tcW w:w="3685"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0BEE19D1" w14:textId="77777777" w:rsidR="004E66BF" w:rsidRPr="005235DF" w:rsidRDefault="004E66BF" w:rsidP="004033BC">
            <w:pPr>
              <w:pStyle w:val="TableText"/>
            </w:pPr>
            <w:sdt>
              <w:sdtPr>
                <w:id w:val="520899603"/>
                <w:placeholder>
                  <w:docPart w:val="5D8EAE2D46804004B2E33A36693EDA88"/>
                </w:placeholder>
                <w:temporary/>
                <w:showingPlcHdr/>
                <w15:appearance w15:val="hidden"/>
              </w:sdtPr>
              <w:sdtContent>
                <w:r w:rsidRPr="005235DF">
                  <w:t>Software (CRM, imaging etc.)</w:t>
                </w:r>
              </w:sdtContent>
            </w:sdt>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tcPr>
          <w:p w14:paraId="48612F75" w14:textId="77777777" w:rsidR="004E66BF" w:rsidRPr="00425C02" w:rsidRDefault="004E66BF" w:rsidP="004033BC">
            <w:pPr>
              <w:pStyle w:val="TableText"/>
            </w:pPr>
          </w:p>
        </w:tc>
        <w:tc>
          <w:tcPr>
            <w:tcW w:w="936" w:type="dxa"/>
            <w:tcBorders>
              <w:top w:val="nil"/>
              <w:left w:val="nil"/>
              <w:bottom w:val="single" w:sz="4" w:space="0" w:color="404040"/>
              <w:right w:val="single" w:sz="4" w:space="0" w:color="404040"/>
            </w:tcBorders>
            <w:shd w:val="clear" w:color="auto" w:fill="F2F2F2" w:themeFill="background1" w:themeFillShade="F2"/>
            <w:noWrap/>
            <w:vAlign w:val="center"/>
          </w:tcPr>
          <w:p w14:paraId="536685BE" w14:textId="77777777" w:rsidR="004E66BF" w:rsidRPr="00425C02" w:rsidRDefault="004E66BF" w:rsidP="004033BC">
            <w:pPr>
              <w:pStyle w:val="TableText"/>
            </w:pPr>
          </w:p>
        </w:tc>
        <w:tc>
          <w:tcPr>
            <w:tcW w:w="900" w:type="dxa"/>
            <w:tcBorders>
              <w:top w:val="nil"/>
              <w:left w:val="nil"/>
              <w:bottom w:val="single" w:sz="4" w:space="0" w:color="404040"/>
              <w:right w:val="single" w:sz="4" w:space="0" w:color="404040"/>
            </w:tcBorders>
            <w:shd w:val="clear" w:color="auto" w:fill="F2F2F2" w:themeFill="background1" w:themeFillShade="F2"/>
            <w:noWrap/>
            <w:vAlign w:val="center"/>
          </w:tcPr>
          <w:p w14:paraId="1F25AA4F" w14:textId="77777777" w:rsidR="004E66BF" w:rsidRPr="00425C02" w:rsidRDefault="004E66BF" w:rsidP="004033BC">
            <w:pPr>
              <w:pStyle w:val="TableText"/>
            </w:pPr>
          </w:p>
        </w:tc>
        <w:tc>
          <w:tcPr>
            <w:tcW w:w="3801" w:type="dxa"/>
            <w:tcBorders>
              <w:top w:val="nil"/>
              <w:left w:val="nil"/>
              <w:bottom w:val="single" w:sz="4" w:space="0" w:color="404040"/>
              <w:right w:val="single" w:sz="4" w:space="0" w:color="404040"/>
            </w:tcBorders>
            <w:shd w:val="clear" w:color="auto" w:fill="F2F2F2" w:themeFill="background1" w:themeFillShade="F2"/>
            <w:noWrap/>
            <w:vAlign w:val="center"/>
          </w:tcPr>
          <w:p w14:paraId="03035BD7" w14:textId="77777777" w:rsidR="004E66BF" w:rsidRPr="00425C02" w:rsidRDefault="004E66BF" w:rsidP="004033BC">
            <w:pPr>
              <w:pStyle w:val="TableText"/>
            </w:pPr>
          </w:p>
        </w:tc>
      </w:tr>
      <w:tr w:rsidR="004E66BF" w:rsidRPr="00425C02" w14:paraId="23E5C34F" w14:textId="77777777" w:rsidTr="004033BC">
        <w:trPr>
          <w:trHeight w:val="283"/>
        </w:trPr>
        <w:tc>
          <w:tcPr>
            <w:tcW w:w="3685"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60B8085B" w14:textId="77777777" w:rsidR="004E66BF" w:rsidRPr="005235DF" w:rsidRDefault="004E66BF" w:rsidP="004033BC">
            <w:pPr>
              <w:pStyle w:val="TableText"/>
            </w:pPr>
            <w:sdt>
              <w:sdtPr>
                <w:id w:val="-896511823"/>
                <w:placeholder>
                  <w:docPart w:val="11F3CCD4CC7640678C378EE903D65A70"/>
                </w:placeholder>
                <w:temporary/>
                <w:showingPlcHdr/>
                <w15:appearance w15:val="hidden"/>
              </w:sdtPr>
              <w:sdtContent>
                <w:r w:rsidRPr="005235DF">
                  <w:t>Installation Fees</w:t>
                </w:r>
              </w:sdtContent>
            </w:sdt>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tcPr>
          <w:p w14:paraId="0F2571DD" w14:textId="77777777" w:rsidR="004E66BF" w:rsidRPr="00425C02" w:rsidRDefault="004E66BF" w:rsidP="004033BC">
            <w:pPr>
              <w:pStyle w:val="TableText"/>
            </w:pPr>
          </w:p>
        </w:tc>
        <w:tc>
          <w:tcPr>
            <w:tcW w:w="936" w:type="dxa"/>
            <w:tcBorders>
              <w:top w:val="nil"/>
              <w:left w:val="nil"/>
              <w:bottom w:val="single" w:sz="4" w:space="0" w:color="404040"/>
              <w:right w:val="single" w:sz="4" w:space="0" w:color="404040"/>
            </w:tcBorders>
            <w:shd w:val="clear" w:color="auto" w:fill="F2F2F2" w:themeFill="background1" w:themeFillShade="F2"/>
            <w:noWrap/>
            <w:vAlign w:val="center"/>
          </w:tcPr>
          <w:p w14:paraId="2A8DE6DB" w14:textId="77777777" w:rsidR="004E66BF" w:rsidRPr="00425C02" w:rsidRDefault="004E66BF" w:rsidP="004033BC">
            <w:pPr>
              <w:pStyle w:val="TableText"/>
            </w:pPr>
          </w:p>
        </w:tc>
        <w:tc>
          <w:tcPr>
            <w:tcW w:w="900" w:type="dxa"/>
            <w:tcBorders>
              <w:top w:val="nil"/>
              <w:left w:val="nil"/>
              <w:bottom w:val="single" w:sz="4" w:space="0" w:color="404040"/>
              <w:right w:val="single" w:sz="4" w:space="0" w:color="404040"/>
            </w:tcBorders>
            <w:shd w:val="clear" w:color="auto" w:fill="F2F2F2" w:themeFill="background1" w:themeFillShade="F2"/>
            <w:noWrap/>
            <w:vAlign w:val="center"/>
          </w:tcPr>
          <w:p w14:paraId="20DE228C" w14:textId="77777777" w:rsidR="004E66BF" w:rsidRPr="00425C02" w:rsidRDefault="004E66BF" w:rsidP="004033BC">
            <w:pPr>
              <w:pStyle w:val="TableText"/>
            </w:pPr>
          </w:p>
        </w:tc>
        <w:tc>
          <w:tcPr>
            <w:tcW w:w="3801" w:type="dxa"/>
            <w:tcBorders>
              <w:top w:val="nil"/>
              <w:left w:val="nil"/>
              <w:bottom w:val="single" w:sz="4" w:space="0" w:color="404040"/>
              <w:right w:val="single" w:sz="4" w:space="0" w:color="404040"/>
            </w:tcBorders>
            <w:shd w:val="clear" w:color="auto" w:fill="F2F2F2" w:themeFill="background1" w:themeFillShade="F2"/>
            <w:noWrap/>
            <w:vAlign w:val="center"/>
          </w:tcPr>
          <w:p w14:paraId="04E0172D" w14:textId="77777777" w:rsidR="004E66BF" w:rsidRPr="00425C02" w:rsidRDefault="004E66BF" w:rsidP="004033BC">
            <w:pPr>
              <w:pStyle w:val="TableText"/>
            </w:pPr>
          </w:p>
        </w:tc>
      </w:tr>
      <w:tr w:rsidR="004E66BF" w:rsidRPr="00425C02" w14:paraId="6203253C" w14:textId="77777777" w:rsidTr="004033BC">
        <w:trPr>
          <w:trHeight w:val="283"/>
        </w:trPr>
        <w:tc>
          <w:tcPr>
            <w:tcW w:w="3685"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40827CC0" w14:textId="77777777" w:rsidR="004E66BF" w:rsidRPr="005235DF" w:rsidRDefault="004E66BF" w:rsidP="004033BC">
            <w:pPr>
              <w:pStyle w:val="TableText"/>
            </w:pPr>
            <w:sdt>
              <w:sdtPr>
                <w:id w:val="-365375767"/>
                <w:placeholder>
                  <w:docPart w:val="1E8CEC14E6AD470D8D5F3EAE56581AF9"/>
                </w:placeholder>
                <w:temporary/>
                <w:showingPlcHdr/>
                <w15:appearance w15:val="hidden"/>
              </w:sdtPr>
              <w:sdtContent>
                <w:r w:rsidRPr="005235DF">
                  <w:t>Start Up Inventory (pharmaceuticals)</w:t>
                </w:r>
              </w:sdtContent>
            </w:sdt>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tcPr>
          <w:p w14:paraId="68F89D6D" w14:textId="77777777" w:rsidR="004E66BF" w:rsidRPr="00425C02" w:rsidRDefault="004E66BF" w:rsidP="004033BC">
            <w:pPr>
              <w:pStyle w:val="TableText"/>
            </w:pPr>
          </w:p>
        </w:tc>
        <w:tc>
          <w:tcPr>
            <w:tcW w:w="936" w:type="dxa"/>
            <w:tcBorders>
              <w:top w:val="nil"/>
              <w:left w:val="nil"/>
              <w:bottom w:val="single" w:sz="4" w:space="0" w:color="404040"/>
              <w:right w:val="single" w:sz="4" w:space="0" w:color="404040"/>
            </w:tcBorders>
            <w:shd w:val="clear" w:color="auto" w:fill="F2F2F2" w:themeFill="background1" w:themeFillShade="F2"/>
            <w:noWrap/>
            <w:vAlign w:val="center"/>
          </w:tcPr>
          <w:p w14:paraId="24BC49F9" w14:textId="77777777" w:rsidR="004E66BF" w:rsidRPr="00425C02" w:rsidRDefault="004E66BF" w:rsidP="004033BC">
            <w:pPr>
              <w:pStyle w:val="TableText"/>
            </w:pPr>
          </w:p>
        </w:tc>
        <w:tc>
          <w:tcPr>
            <w:tcW w:w="900" w:type="dxa"/>
            <w:tcBorders>
              <w:top w:val="nil"/>
              <w:left w:val="nil"/>
              <w:bottom w:val="single" w:sz="4" w:space="0" w:color="404040"/>
              <w:right w:val="single" w:sz="4" w:space="0" w:color="404040"/>
            </w:tcBorders>
            <w:shd w:val="clear" w:color="auto" w:fill="F2F2F2" w:themeFill="background1" w:themeFillShade="F2"/>
            <w:noWrap/>
            <w:vAlign w:val="center"/>
          </w:tcPr>
          <w:p w14:paraId="666E9418" w14:textId="77777777" w:rsidR="004E66BF" w:rsidRPr="00425C02" w:rsidRDefault="004E66BF" w:rsidP="004033BC">
            <w:pPr>
              <w:pStyle w:val="TableText"/>
            </w:pPr>
          </w:p>
        </w:tc>
        <w:tc>
          <w:tcPr>
            <w:tcW w:w="3801" w:type="dxa"/>
            <w:tcBorders>
              <w:top w:val="nil"/>
              <w:left w:val="nil"/>
              <w:bottom w:val="single" w:sz="4" w:space="0" w:color="404040"/>
              <w:right w:val="single" w:sz="4" w:space="0" w:color="404040"/>
            </w:tcBorders>
            <w:shd w:val="clear" w:color="auto" w:fill="F2F2F2" w:themeFill="background1" w:themeFillShade="F2"/>
            <w:noWrap/>
            <w:vAlign w:val="center"/>
          </w:tcPr>
          <w:p w14:paraId="3B34573A" w14:textId="77777777" w:rsidR="004E66BF" w:rsidRPr="00425C02" w:rsidRDefault="004E66BF" w:rsidP="004033BC">
            <w:pPr>
              <w:pStyle w:val="TableText"/>
            </w:pPr>
          </w:p>
        </w:tc>
      </w:tr>
      <w:tr w:rsidR="004E66BF" w:rsidRPr="00425C02" w14:paraId="57414A9C" w14:textId="77777777" w:rsidTr="004033BC">
        <w:trPr>
          <w:trHeight w:val="283"/>
        </w:trPr>
        <w:tc>
          <w:tcPr>
            <w:tcW w:w="3685"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2DB84E7B" w14:textId="77777777" w:rsidR="004E66BF" w:rsidRPr="005235DF" w:rsidRDefault="004E66BF" w:rsidP="004033BC">
            <w:pPr>
              <w:pStyle w:val="TableText"/>
            </w:pPr>
            <w:sdt>
              <w:sdtPr>
                <w:id w:val="766965403"/>
                <w:placeholder>
                  <w:docPart w:val="DE4286D507014D278428B0A902B48ED5"/>
                </w:placeholder>
                <w:temporary/>
                <w:showingPlcHdr/>
                <w15:appearance w15:val="hidden"/>
              </w:sdtPr>
              <w:sdtContent>
                <w:r w:rsidRPr="005235DF">
                  <w:t>Nurse Supplies (gloves, etc.)</w:t>
                </w:r>
              </w:sdtContent>
            </w:sdt>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tcPr>
          <w:p w14:paraId="12A79CCD" w14:textId="77777777" w:rsidR="004E66BF" w:rsidRPr="00425C02" w:rsidRDefault="004E66BF" w:rsidP="004033BC">
            <w:pPr>
              <w:pStyle w:val="TableText"/>
            </w:pPr>
          </w:p>
        </w:tc>
        <w:tc>
          <w:tcPr>
            <w:tcW w:w="936" w:type="dxa"/>
            <w:tcBorders>
              <w:top w:val="nil"/>
              <w:left w:val="nil"/>
              <w:bottom w:val="single" w:sz="4" w:space="0" w:color="404040"/>
              <w:right w:val="single" w:sz="4" w:space="0" w:color="404040"/>
            </w:tcBorders>
            <w:shd w:val="clear" w:color="auto" w:fill="F2F2F2" w:themeFill="background1" w:themeFillShade="F2"/>
            <w:noWrap/>
            <w:vAlign w:val="center"/>
          </w:tcPr>
          <w:p w14:paraId="43372F53" w14:textId="77777777" w:rsidR="004E66BF" w:rsidRPr="00425C02" w:rsidRDefault="004E66BF" w:rsidP="004033BC">
            <w:pPr>
              <w:pStyle w:val="TableText"/>
            </w:pPr>
          </w:p>
        </w:tc>
        <w:tc>
          <w:tcPr>
            <w:tcW w:w="900" w:type="dxa"/>
            <w:tcBorders>
              <w:top w:val="nil"/>
              <w:left w:val="nil"/>
              <w:bottom w:val="single" w:sz="4" w:space="0" w:color="404040"/>
              <w:right w:val="single" w:sz="4" w:space="0" w:color="404040"/>
            </w:tcBorders>
            <w:shd w:val="clear" w:color="auto" w:fill="F2F2F2" w:themeFill="background1" w:themeFillShade="F2"/>
            <w:noWrap/>
            <w:vAlign w:val="center"/>
          </w:tcPr>
          <w:p w14:paraId="371F6E9A" w14:textId="77777777" w:rsidR="004E66BF" w:rsidRPr="00425C02" w:rsidRDefault="004E66BF" w:rsidP="004033BC">
            <w:pPr>
              <w:pStyle w:val="TableText"/>
            </w:pPr>
          </w:p>
        </w:tc>
        <w:tc>
          <w:tcPr>
            <w:tcW w:w="3801" w:type="dxa"/>
            <w:tcBorders>
              <w:top w:val="nil"/>
              <w:left w:val="nil"/>
              <w:bottom w:val="single" w:sz="4" w:space="0" w:color="404040"/>
              <w:right w:val="single" w:sz="4" w:space="0" w:color="404040"/>
            </w:tcBorders>
            <w:shd w:val="clear" w:color="auto" w:fill="F2F2F2" w:themeFill="background1" w:themeFillShade="F2"/>
            <w:noWrap/>
            <w:vAlign w:val="center"/>
          </w:tcPr>
          <w:p w14:paraId="4BE2CF8E" w14:textId="77777777" w:rsidR="004E66BF" w:rsidRPr="00425C02" w:rsidRDefault="004E66BF" w:rsidP="004033BC">
            <w:pPr>
              <w:pStyle w:val="TableText"/>
            </w:pPr>
          </w:p>
        </w:tc>
      </w:tr>
      <w:tr w:rsidR="004E66BF" w:rsidRPr="00425C02" w14:paraId="09682311" w14:textId="77777777" w:rsidTr="004033BC">
        <w:trPr>
          <w:trHeight w:val="283"/>
        </w:trPr>
        <w:tc>
          <w:tcPr>
            <w:tcW w:w="3685"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7ED81C35" w14:textId="77777777" w:rsidR="004E66BF" w:rsidRPr="005235DF" w:rsidRDefault="004E66BF" w:rsidP="004033BC">
            <w:pPr>
              <w:pStyle w:val="TableText"/>
            </w:pPr>
            <w:sdt>
              <w:sdtPr>
                <w:id w:val="-31737914"/>
                <w:placeholder>
                  <w:docPart w:val="9538572351244BDD8AD9BD4E0DA73AFF"/>
                </w:placeholder>
                <w:temporary/>
                <w:showingPlcHdr/>
                <w15:appearance w15:val="hidden"/>
              </w:sdtPr>
              <w:sdtContent>
                <w:r w:rsidRPr="005235DF">
                  <w:t>Miscellaneous</w:t>
                </w:r>
              </w:sdtContent>
            </w:sdt>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tcPr>
          <w:p w14:paraId="43BF1FC7" w14:textId="77777777" w:rsidR="004E66BF" w:rsidRPr="00425C02" w:rsidRDefault="004E66BF" w:rsidP="004033BC">
            <w:pPr>
              <w:pStyle w:val="TableText"/>
            </w:pPr>
          </w:p>
        </w:tc>
        <w:tc>
          <w:tcPr>
            <w:tcW w:w="936" w:type="dxa"/>
            <w:tcBorders>
              <w:top w:val="nil"/>
              <w:left w:val="nil"/>
              <w:bottom w:val="single" w:sz="4" w:space="0" w:color="404040"/>
              <w:right w:val="single" w:sz="4" w:space="0" w:color="404040"/>
            </w:tcBorders>
            <w:shd w:val="clear" w:color="auto" w:fill="F2F2F2" w:themeFill="background1" w:themeFillShade="F2"/>
            <w:noWrap/>
            <w:vAlign w:val="center"/>
          </w:tcPr>
          <w:p w14:paraId="1632FF52" w14:textId="77777777" w:rsidR="004E66BF" w:rsidRPr="00425C02" w:rsidRDefault="004E66BF" w:rsidP="004033BC">
            <w:pPr>
              <w:pStyle w:val="TableText"/>
            </w:pPr>
          </w:p>
        </w:tc>
        <w:tc>
          <w:tcPr>
            <w:tcW w:w="900" w:type="dxa"/>
            <w:tcBorders>
              <w:top w:val="nil"/>
              <w:left w:val="nil"/>
              <w:bottom w:val="single" w:sz="4" w:space="0" w:color="404040"/>
              <w:right w:val="single" w:sz="4" w:space="0" w:color="404040"/>
            </w:tcBorders>
            <w:shd w:val="clear" w:color="auto" w:fill="F2F2F2" w:themeFill="background1" w:themeFillShade="F2"/>
            <w:noWrap/>
            <w:vAlign w:val="center"/>
          </w:tcPr>
          <w:p w14:paraId="3D79A117" w14:textId="77777777" w:rsidR="004E66BF" w:rsidRPr="00425C02" w:rsidRDefault="004E66BF" w:rsidP="004033BC">
            <w:pPr>
              <w:pStyle w:val="TableText"/>
            </w:pPr>
          </w:p>
        </w:tc>
        <w:tc>
          <w:tcPr>
            <w:tcW w:w="3801" w:type="dxa"/>
            <w:tcBorders>
              <w:top w:val="nil"/>
              <w:left w:val="nil"/>
              <w:bottom w:val="single" w:sz="4" w:space="0" w:color="404040"/>
              <w:right w:val="single" w:sz="4" w:space="0" w:color="404040"/>
            </w:tcBorders>
            <w:shd w:val="clear" w:color="auto" w:fill="F2F2F2" w:themeFill="background1" w:themeFillShade="F2"/>
            <w:noWrap/>
            <w:vAlign w:val="center"/>
          </w:tcPr>
          <w:p w14:paraId="7E25C0F3" w14:textId="77777777" w:rsidR="004E66BF" w:rsidRPr="00425C02" w:rsidRDefault="004E66BF" w:rsidP="004033BC">
            <w:pPr>
              <w:pStyle w:val="TableText"/>
            </w:pPr>
          </w:p>
        </w:tc>
      </w:tr>
      <w:tr w:rsidR="004E66BF" w:rsidRPr="00425C02" w14:paraId="3CFC6F5F" w14:textId="77777777" w:rsidTr="004033BC">
        <w:trPr>
          <w:trHeight w:val="283"/>
        </w:trPr>
        <w:tc>
          <w:tcPr>
            <w:tcW w:w="3685"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7B15EF28" w14:textId="77777777" w:rsidR="004E66BF" w:rsidRPr="007237D4" w:rsidRDefault="004E66BF" w:rsidP="004033BC">
            <w:pPr>
              <w:pStyle w:val="Titre3"/>
            </w:pPr>
            <w:sdt>
              <w:sdtPr>
                <w:id w:val="-1981214868"/>
                <w:placeholder>
                  <w:docPart w:val="04F8EAD67CDA4A4EA8EB5A8BE8D92794"/>
                </w:placeholder>
                <w:temporary/>
                <w:showingPlcHdr/>
                <w15:appearance w15:val="hidden"/>
              </w:sdtPr>
              <w:sdtContent>
                <w:r w:rsidRPr="007237D4">
                  <w:t>MARKETING</w:t>
                </w:r>
              </w:sdtContent>
            </w:sdt>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tcPr>
          <w:p w14:paraId="1384C347" w14:textId="77777777" w:rsidR="004E66BF" w:rsidRPr="00425C02" w:rsidRDefault="004E66BF" w:rsidP="004033BC">
            <w:pPr>
              <w:pStyle w:val="TableText"/>
            </w:pPr>
          </w:p>
        </w:tc>
        <w:tc>
          <w:tcPr>
            <w:tcW w:w="936" w:type="dxa"/>
            <w:tcBorders>
              <w:top w:val="nil"/>
              <w:left w:val="nil"/>
              <w:bottom w:val="single" w:sz="4" w:space="0" w:color="404040"/>
              <w:right w:val="single" w:sz="4" w:space="0" w:color="404040"/>
            </w:tcBorders>
            <w:shd w:val="clear" w:color="auto" w:fill="F2F2F2" w:themeFill="background1" w:themeFillShade="F2"/>
            <w:noWrap/>
            <w:vAlign w:val="center"/>
          </w:tcPr>
          <w:p w14:paraId="67442414" w14:textId="77777777" w:rsidR="004E66BF" w:rsidRPr="00425C02" w:rsidRDefault="004E66BF" w:rsidP="004033BC">
            <w:pPr>
              <w:pStyle w:val="TableText"/>
            </w:pPr>
          </w:p>
        </w:tc>
        <w:tc>
          <w:tcPr>
            <w:tcW w:w="900" w:type="dxa"/>
            <w:tcBorders>
              <w:top w:val="nil"/>
              <w:left w:val="nil"/>
              <w:bottom w:val="single" w:sz="4" w:space="0" w:color="404040"/>
              <w:right w:val="single" w:sz="4" w:space="0" w:color="404040"/>
            </w:tcBorders>
            <w:shd w:val="clear" w:color="auto" w:fill="F2F2F2" w:themeFill="background1" w:themeFillShade="F2"/>
            <w:noWrap/>
            <w:vAlign w:val="center"/>
          </w:tcPr>
          <w:p w14:paraId="3C28F054" w14:textId="77777777" w:rsidR="004E66BF" w:rsidRPr="00425C02" w:rsidRDefault="004E66BF" w:rsidP="004033BC">
            <w:pPr>
              <w:pStyle w:val="TableText"/>
            </w:pPr>
          </w:p>
        </w:tc>
        <w:tc>
          <w:tcPr>
            <w:tcW w:w="3801" w:type="dxa"/>
            <w:tcBorders>
              <w:top w:val="nil"/>
              <w:left w:val="nil"/>
              <w:bottom w:val="single" w:sz="4" w:space="0" w:color="404040"/>
              <w:right w:val="single" w:sz="4" w:space="0" w:color="404040"/>
            </w:tcBorders>
            <w:shd w:val="clear" w:color="auto" w:fill="F2F2F2" w:themeFill="background1" w:themeFillShade="F2"/>
            <w:noWrap/>
            <w:vAlign w:val="center"/>
          </w:tcPr>
          <w:p w14:paraId="099890EC" w14:textId="77777777" w:rsidR="004E66BF" w:rsidRPr="00425C02" w:rsidRDefault="004E66BF" w:rsidP="004033BC">
            <w:pPr>
              <w:pStyle w:val="TableText"/>
            </w:pPr>
          </w:p>
        </w:tc>
      </w:tr>
      <w:tr w:rsidR="004E66BF" w:rsidRPr="00425C02" w14:paraId="16D443B7" w14:textId="77777777" w:rsidTr="004033BC">
        <w:trPr>
          <w:trHeight w:val="283"/>
        </w:trPr>
        <w:tc>
          <w:tcPr>
            <w:tcW w:w="3685"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3B496DD9" w14:textId="77777777" w:rsidR="004E66BF" w:rsidRPr="005235DF" w:rsidRDefault="004E66BF" w:rsidP="004033BC">
            <w:pPr>
              <w:pStyle w:val="TableText"/>
            </w:pPr>
            <w:sdt>
              <w:sdtPr>
                <w:id w:val="-92469154"/>
                <w:placeholder>
                  <w:docPart w:val="5659F1C7E0B746108B269351B3939B65"/>
                </w:placeholder>
                <w:temporary/>
                <w:showingPlcHdr/>
                <w15:appearance w15:val="hidden"/>
              </w:sdtPr>
              <w:sdtContent>
                <w:r w:rsidRPr="005235DF">
                  <w:t>Logo, branding, website</w:t>
                </w:r>
              </w:sdtContent>
            </w:sdt>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tcPr>
          <w:p w14:paraId="0B07EB9C" w14:textId="77777777" w:rsidR="004E66BF" w:rsidRPr="00425C02" w:rsidRDefault="004E66BF" w:rsidP="004033BC">
            <w:pPr>
              <w:pStyle w:val="TableText"/>
            </w:pPr>
          </w:p>
        </w:tc>
        <w:tc>
          <w:tcPr>
            <w:tcW w:w="936" w:type="dxa"/>
            <w:tcBorders>
              <w:top w:val="nil"/>
              <w:left w:val="nil"/>
              <w:bottom w:val="single" w:sz="4" w:space="0" w:color="404040"/>
              <w:right w:val="single" w:sz="4" w:space="0" w:color="404040"/>
            </w:tcBorders>
            <w:shd w:val="clear" w:color="auto" w:fill="F2F2F2" w:themeFill="background1" w:themeFillShade="F2"/>
            <w:noWrap/>
            <w:vAlign w:val="center"/>
          </w:tcPr>
          <w:p w14:paraId="49E687FA" w14:textId="77777777" w:rsidR="004E66BF" w:rsidRPr="00425C02" w:rsidRDefault="004E66BF" w:rsidP="004033BC">
            <w:pPr>
              <w:pStyle w:val="TableText"/>
            </w:pPr>
          </w:p>
        </w:tc>
        <w:tc>
          <w:tcPr>
            <w:tcW w:w="900" w:type="dxa"/>
            <w:tcBorders>
              <w:top w:val="nil"/>
              <w:left w:val="nil"/>
              <w:bottom w:val="single" w:sz="4" w:space="0" w:color="404040"/>
              <w:right w:val="single" w:sz="4" w:space="0" w:color="404040"/>
            </w:tcBorders>
            <w:shd w:val="clear" w:color="auto" w:fill="F2F2F2" w:themeFill="background1" w:themeFillShade="F2"/>
            <w:noWrap/>
            <w:vAlign w:val="center"/>
          </w:tcPr>
          <w:p w14:paraId="2BFB6687" w14:textId="77777777" w:rsidR="004E66BF" w:rsidRPr="00425C02" w:rsidRDefault="004E66BF" w:rsidP="004033BC">
            <w:pPr>
              <w:pStyle w:val="TableText"/>
            </w:pPr>
          </w:p>
        </w:tc>
        <w:tc>
          <w:tcPr>
            <w:tcW w:w="3801" w:type="dxa"/>
            <w:tcBorders>
              <w:top w:val="nil"/>
              <w:left w:val="nil"/>
              <w:bottom w:val="single" w:sz="4" w:space="0" w:color="404040"/>
              <w:right w:val="single" w:sz="4" w:space="0" w:color="404040"/>
            </w:tcBorders>
            <w:shd w:val="clear" w:color="auto" w:fill="F2F2F2" w:themeFill="background1" w:themeFillShade="F2"/>
            <w:noWrap/>
            <w:vAlign w:val="center"/>
          </w:tcPr>
          <w:p w14:paraId="66990150" w14:textId="77777777" w:rsidR="004E66BF" w:rsidRPr="00425C02" w:rsidRDefault="004E66BF" w:rsidP="004033BC">
            <w:pPr>
              <w:pStyle w:val="TableText"/>
            </w:pPr>
          </w:p>
        </w:tc>
      </w:tr>
      <w:tr w:rsidR="004E66BF" w:rsidRPr="00425C02" w14:paraId="4DD52A65" w14:textId="77777777" w:rsidTr="004033BC">
        <w:trPr>
          <w:trHeight w:val="283"/>
        </w:trPr>
        <w:tc>
          <w:tcPr>
            <w:tcW w:w="3685"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68367B4D" w14:textId="77777777" w:rsidR="004E66BF" w:rsidRPr="005235DF" w:rsidRDefault="004E66BF" w:rsidP="004033BC">
            <w:pPr>
              <w:pStyle w:val="TableText"/>
            </w:pPr>
            <w:sdt>
              <w:sdtPr>
                <w:id w:val="1359779888"/>
                <w:placeholder>
                  <w:docPart w:val="E1DBE95C93EB4199A23CB2A96760FDD8"/>
                </w:placeholder>
                <w:temporary/>
                <w:showingPlcHdr/>
                <w15:appearance w15:val="hidden"/>
              </w:sdtPr>
              <w:sdtContent>
                <w:r w:rsidRPr="005235DF">
                  <w:t>Advertising/listing fees</w:t>
                </w:r>
              </w:sdtContent>
            </w:sdt>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tcPr>
          <w:p w14:paraId="0D251F2E" w14:textId="77777777" w:rsidR="004E66BF" w:rsidRPr="00425C02" w:rsidRDefault="004E66BF" w:rsidP="004033BC">
            <w:pPr>
              <w:pStyle w:val="TableText"/>
            </w:pPr>
          </w:p>
        </w:tc>
        <w:tc>
          <w:tcPr>
            <w:tcW w:w="936" w:type="dxa"/>
            <w:tcBorders>
              <w:top w:val="nil"/>
              <w:left w:val="nil"/>
              <w:bottom w:val="single" w:sz="4" w:space="0" w:color="404040"/>
              <w:right w:val="single" w:sz="4" w:space="0" w:color="404040"/>
            </w:tcBorders>
            <w:shd w:val="clear" w:color="auto" w:fill="F2F2F2" w:themeFill="background1" w:themeFillShade="F2"/>
            <w:noWrap/>
            <w:vAlign w:val="center"/>
          </w:tcPr>
          <w:p w14:paraId="6429D1E5" w14:textId="77777777" w:rsidR="004E66BF" w:rsidRPr="00425C02" w:rsidRDefault="004E66BF" w:rsidP="004033BC">
            <w:pPr>
              <w:pStyle w:val="TableText"/>
            </w:pPr>
          </w:p>
        </w:tc>
        <w:tc>
          <w:tcPr>
            <w:tcW w:w="900" w:type="dxa"/>
            <w:tcBorders>
              <w:top w:val="nil"/>
              <w:left w:val="nil"/>
              <w:bottom w:val="single" w:sz="4" w:space="0" w:color="404040"/>
              <w:right w:val="single" w:sz="4" w:space="0" w:color="404040"/>
            </w:tcBorders>
            <w:shd w:val="clear" w:color="auto" w:fill="F2F2F2" w:themeFill="background1" w:themeFillShade="F2"/>
            <w:noWrap/>
            <w:vAlign w:val="center"/>
          </w:tcPr>
          <w:p w14:paraId="33662226" w14:textId="77777777" w:rsidR="004E66BF" w:rsidRPr="00425C02" w:rsidRDefault="004E66BF" w:rsidP="004033BC">
            <w:pPr>
              <w:pStyle w:val="TableText"/>
            </w:pPr>
          </w:p>
        </w:tc>
        <w:tc>
          <w:tcPr>
            <w:tcW w:w="3801" w:type="dxa"/>
            <w:tcBorders>
              <w:top w:val="nil"/>
              <w:left w:val="nil"/>
              <w:bottom w:val="single" w:sz="4" w:space="0" w:color="404040"/>
              <w:right w:val="single" w:sz="4" w:space="0" w:color="404040"/>
            </w:tcBorders>
            <w:shd w:val="clear" w:color="auto" w:fill="F2F2F2" w:themeFill="background1" w:themeFillShade="F2"/>
            <w:noWrap/>
            <w:vAlign w:val="center"/>
          </w:tcPr>
          <w:p w14:paraId="7038CB1E" w14:textId="77777777" w:rsidR="004E66BF" w:rsidRPr="00425C02" w:rsidRDefault="004E66BF" w:rsidP="004033BC">
            <w:pPr>
              <w:pStyle w:val="TableText"/>
            </w:pPr>
          </w:p>
        </w:tc>
      </w:tr>
      <w:tr w:rsidR="004E66BF" w:rsidRPr="00425C02" w14:paraId="7F9519EC" w14:textId="77777777" w:rsidTr="004033BC">
        <w:trPr>
          <w:trHeight w:val="283"/>
        </w:trPr>
        <w:tc>
          <w:tcPr>
            <w:tcW w:w="3685"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05C83F22" w14:textId="77777777" w:rsidR="004E66BF" w:rsidRPr="005235DF" w:rsidRDefault="004E66BF" w:rsidP="004033BC">
            <w:pPr>
              <w:pStyle w:val="TableText"/>
            </w:pPr>
            <w:sdt>
              <w:sdtPr>
                <w:id w:val="-745735472"/>
                <w:placeholder>
                  <w:docPart w:val="328C4F97BEFD4711B5C3E676362ADBE3"/>
                </w:placeholder>
                <w:temporary/>
                <w:showingPlcHdr/>
                <w15:appearance w15:val="hidden"/>
              </w:sdtPr>
              <w:sdtContent>
                <w:r w:rsidRPr="005235DF">
                  <w:t>Printed Marketing materials</w:t>
                </w:r>
              </w:sdtContent>
            </w:sdt>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tcPr>
          <w:p w14:paraId="6E2AB80A" w14:textId="77777777" w:rsidR="004E66BF" w:rsidRPr="00425C02" w:rsidRDefault="004E66BF" w:rsidP="004033BC">
            <w:pPr>
              <w:pStyle w:val="TableText"/>
            </w:pPr>
          </w:p>
        </w:tc>
        <w:tc>
          <w:tcPr>
            <w:tcW w:w="936" w:type="dxa"/>
            <w:tcBorders>
              <w:top w:val="nil"/>
              <w:left w:val="nil"/>
              <w:bottom w:val="single" w:sz="4" w:space="0" w:color="404040"/>
              <w:right w:val="single" w:sz="4" w:space="0" w:color="404040"/>
            </w:tcBorders>
            <w:shd w:val="clear" w:color="auto" w:fill="F2F2F2" w:themeFill="background1" w:themeFillShade="F2"/>
            <w:noWrap/>
            <w:vAlign w:val="center"/>
          </w:tcPr>
          <w:p w14:paraId="77E35CC7" w14:textId="77777777" w:rsidR="004E66BF" w:rsidRPr="00425C02" w:rsidRDefault="004E66BF" w:rsidP="004033BC">
            <w:pPr>
              <w:pStyle w:val="TableText"/>
            </w:pPr>
          </w:p>
        </w:tc>
        <w:tc>
          <w:tcPr>
            <w:tcW w:w="900" w:type="dxa"/>
            <w:tcBorders>
              <w:top w:val="nil"/>
              <w:left w:val="nil"/>
              <w:bottom w:val="single" w:sz="4" w:space="0" w:color="404040"/>
              <w:right w:val="single" w:sz="4" w:space="0" w:color="404040"/>
            </w:tcBorders>
            <w:shd w:val="clear" w:color="auto" w:fill="F2F2F2" w:themeFill="background1" w:themeFillShade="F2"/>
            <w:noWrap/>
            <w:vAlign w:val="center"/>
          </w:tcPr>
          <w:p w14:paraId="686B35F4" w14:textId="77777777" w:rsidR="004E66BF" w:rsidRPr="00425C02" w:rsidRDefault="004E66BF" w:rsidP="004033BC">
            <w:pPr>
              <w:pStyle w:val="TableText"/>
            </w:pPr>
          </w:p>
        </w:tc>
        <w:tc>
          <w:tcPr>
            <w:tcW w:w="3801" w:type="dxa"/>
            <w:tcBorders>
              <w:top w:val="nil"/>
              <w:left w:val="nil"/>
              <w:bottom w:val="single" w:sz="4" w:space="0" w:color="404040"/>
              <w:right w:val="single" w:sz="4" w:space="0" w:color="404040"/>
            </w:tcBorders>
            <w:shd w:val="clear" w:color="auto" w:fill="F2F2F2" w:themeFill="background1" w:themeFillShade="F2"/>
            <w:noWrap/>
            <w:vAlign w:val="center"/>
          </w:tcPr>
          <w:p w14:paraId="7401AEA0" w14:textId="77777777" w:rsidR="004E66BF" w:rsidRPr="00425C02" w:rsidRDefault="004E66BF" w:rsidP="004033BC">
            <w:pPr>
              <w:pStyle w:val="TableText"/>
            </w:pPr>
          </w:p>
        </w:tc>
      </w:tr>
      <w:tr w:rsidR="004E66BF" w:rsidRPr="00425C02" w14:paraId="29B169A3" w14:textId="77777777" w:rsidTr="004033BC">
        <w:trPr>
          <w:trHeight w:val="283"/>
        </w:trPr>
        <w:tc>
          <w:tcPr>
            <w:tcW w:w="3685"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16105EDC" w14:textId="77777777" w:rsidR="004E66BF" w:rsidRPr="005235DF" w:rsidRDefault="004E66BF" w:rsidP="004033BC">
            <w:pPr>
              <w:pStyle w:val="TableText"/>
            </w:pPr>
            <w:sdt>
              <w:sdtPr>
                <w:id w:val="1675140582"/>
                <w:placeholder>
                  <w:docPart w:val="A4B7E15ACCF84A8EA4616C9EEE30857B"/>
                </w:placeholder>
                <w:temporary/>
                <w:showingPlcHdr/>
                <w15:appearance w15:val="hidden"/>
              </w:sdtPr>
              <w:sdtContent>
                <w:r w:rsidRPr="005235DF">
                  <w:t>Internet/Web marketing</w:t>
                </w:r>
              </w:sdtContent>
            </w:sdt>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tcPr>
          <w:p w14:paraId="0D13D599" w14:textId="77777777" w:rsidR="004E66BF" w:rsidRPr="00425C02" w:rsidRDefault="004E66BF" w:rsidP="004033BC">
            <w:pPr>
              <w:pStyle w:val="TableText"/>
            </w:pPr>
          </w:p>
        </w:tc>
        <w:tc>
          <w:tcPr>
            <w:tcW w:w="936" w:type="dxa"/>
            <w:tcBorders>
              <w:top w:val="nil"/>
              <w:left w:val="nil"/>
              <w:bottom w:val="single" w:sz="4" w:space="0" w:color="404040"/>
              <w:right w:val="single" w:sz="4" w:space="0" w:color="404040"/>
            </w:tcBorders>
            <w:shd w:val="clear" w:color="auto" w:fill="F2F2F2" w:themeFill="background1" w:themeFillShade="F2"/>
            <w:noWrap/>
            <w:vAlign w:val="center"/>
          </w:tcPr>
          <w:p w14:paraId="4CF6007C" w14:textId="77777777" w:rsidR="004E66BF" w:rsidRPr="00425C02" w:rsidRDefault="004E66BF" w:rsidP="004033BC">
            <w:pPr>
              <w:pStyle w:val="TableText"/>
            </w:pPr>
          </w:p>
        </w:tc>
        <w:tc>
          <w:tcPr>
            <w:tcW w:w="900" w:type="dxa"/>
            <w:tcBorders>
              <w:top w:val="nil"/>
              <w:left w:val="nil"/>
              <w:bottom w:val="single" w:sz="4" w:space="0" w:color="404040"/>
              <w:right w:val="single" w:sz="4" w:space="0" w:color="404040"/>
            </w:tcBorders>
            <w:shd w:val="clear" w:color="auto" w:fill="F2F2F2" w:themeFill="background1" w:themeFillShade="F2"/>
            <w:noWrap/>
            <w:vAlign w:val="center"/>
          </w:tcPr>
          <w:p w14:paraId="147D6DD7" w14:textId="77777777" w:rsidR="004E66BF" w:rsidRPr="00425C02" w:rsidRDefault="004E66BF" w:rsidP="004033BC">
            <w:pPr>
              <w:pStyle w:val="TableText"/>
            </w:pPr>
          </w:p>
        </w:tc>
        <w:tc>
          <w:tcPr>
            <w:tcW w:w="3801" w:type="dxa"/>
            <w:tcBorders>
              <w:top w:val="nil"/>
              <w:left w:val="nil"/>
              <w:bottom w:val="single" w:sz="4" w:space="0" w:color="404040"/>
              <w:right w:val="single" w:sz="4" w:space="0" w:color="404040"/>
            </w:tcBorders>
            <w:shd w:val="clear" w:color="auto" w:fill="F2F2F2" w:themeFill="background1" w:themeFillShade="F2"/>
            <w:noWrap/>
            <w:vAlign w:val="center"/>
          </w:tcPr>
          <w:p w14:paraId="2AEB8DF3" w14:textId="77777777" w:rsidR="004E66BF" w:rsidRPr="00425C02" w:rsidRDefault="004E66BF" w:rsidP="004033BC">
            <w:pPr>
              <w:pStyle w:val="TableText"/>
            </w:pPr>
          </w:p>
        </w:tc>
      </w:tr>
      <w:tr w:rsidR="004E66BF" w:rsidRPr="00425C02" w14:paraId="5B5657E3" w14:textId="77777777" w:rsidTr="004033BC">
        <w:trPr>
          <w:trHeight w:val="283"/>
        </w:trPr>
        <w:tc>
          <w:tcPr>
            <w:tcW w:w="3685"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162E5B33" w14:textId="77777777" w:rsidR="004E66BF" w:rsidRPr="005235DF" w:rsidRDefault="004E66BF" w:rsidP="004033BC">
            <w:pPr>
              <w:pStyle w:val="TableText"/>
            </w:pPr>
            <w:sdt>
              <w:sdtPr>
                <w:id w:val="-602799716"/>
                <w:placeholder>
                  <w:docPart w:val="3BC9F5EA9CC8428DB331D3825EAADF24"/>
                </w:placeholder>
                <w:temporary/>
                <w:showingPlcHdr/>
                <w15:appearance w15:val="hidden"/>
              </w:sdtPr>
              <w:sdtContent>
                <w:r w:rsidRPr="005235DF">
                  <w:t>Trade Shows</w:t>
                </w:r>
              </w:sdtContent>
            </w:sdt>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tcPr>
          <w:p w14:paraId="0B6D63DC" w14:textId="77777777" w:rsidR="004E66BF" w:rsidRPr="00425C02" w:rsidRDefault="004E66BF" w:rsidP="004033BC">
            <w:pPr>
              <w:pStyle w:val="TableText"/>
            </w:pPr>
          </w:p>
        </w:tc>
        <w:tc>
          <w:tcPr>
            <w:tcW w:w="936" w:type="dxa"/>
            <w:tcBorders>
              <w:top w:val="nil"/>
              <w:left w:val="nil"/>
              <w:bottom w:val="single" w:sz="4" w:space="0" w:color="404040"/>
              <w:right w:val="single" w:sz="4" w:space="0" w:color="404040"/>
            </w:tcBorders>
            <w:shd w:val="clear" w:color="auto" w:fill="F2F2F2" w:themeFill="background1" w:themeFillShade="F2"/>
            <w:noWrap/>
            <w:vAlign w:val="center"/>
          </w:tcPr>
          <w:p w14:paraId="7E9CA877" w14:textId="77777777" w:rsidR="004E66BF" w:rsidRPr="00425C02" w:rsidRDefault="004E66BF" w:rsidP="004033BC">
            <w:pPr>
              <w:pStyle w:val="TableText"/>
            </w:pPr>
          </w:p>
        </w:tc>
        <w:tc>
          <w:tcPr>
            <w:tcW w:w="900" w:type="dxa"/>
            <w:tcBorders>
              <w:top w:val="nil"/>
              <w:left w:val="nil"/>
              <w:bottom w:val="single" w:sz="4" w:space="0" w:color="404040"/>
              <w:right w:val="single" w:sz="4" w:space="0" w:color="404040"/>
            </w:tcBorders>
            <w:shd w:val="clear" w:color="auto" w:fill="F2F2F2" w:themeFill="background1" w:themeFillShade="F2"/>
            <w:noWrap/>
            <w:vAlign w:val="center"/>
          </w:tcPr>
          <w:p w14:paraId="5AF7CA40" w14:textId="77777777" w:rsidR="004E66BF" w:rsidRPr="00425C02" w:rsidRDefault="004E66BF" w:rsidP="004033BC">
            <w:pPr>
              <w:pStyle w:val="TableText"/>
            </w:pPr>
          </w:p>
        </w:tc>
        <w:tc>
          <w:tcPr>
            <w:tcW w:w="3801" w:type="dxa"/>
            <w:tcBorders>
              <w:top w:val="nil"/>
              <w:left w:val="nil"/>
              <w:bottom w:val="single" w:sz="4" w:space="0" w:color="404040"/>
              <w:right w:val="single" w:sz="4" w:space="0" w:color="404040"/>
            </w:tcBorders>
            <w:shd w:val="clear" w:color="auto" w:fill="F2F2F2" w:themeFill="background1" w:themeFillShade="F2"/>
            <w:noWrap/>
            <w:vAlign w:val="center"/>
          </w:tcPr>
          <w:p w14:paraId="6F16DE2D" w14:textId="77777777" w:rsidR="004E66BF" w:rsidRPr="00425C02" w:rsidRDefault="004E66BF" w:rsidP="004033BC">
            <w:pPr>
              <w:pStyle w:val="TableText"/>
            </w:pPr>
          </w:p>
        </w:tc>
      </w:tr>
      <w:tr w:rsidR="004E66BF" w:rsidRPr="00425C02" w14:paraId="325015BA" w14:textId="77777777" w:rsidTr="004033BC">
        <w:trPr>
          <w:trHeight w:val="283"/>
        </w:trPr>
        <w:tc>
          <w:tcPr>
            <w:tcW w:w="3685"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1A767CE7" w14:textId="77777777" w:rsidR="004E66BF" w:rsidRPr="005235DF" w:rsidRDefault="004E66BF" w:rsidP="004033BC">
            <w:pPr>
              <w:pStyle w:val="TableText"/>
            </w:pPr>
            <w:sdt>
              <w:sdtPr>
                <w:id w:val="354390565"/>
                <w:placeholder>
                  <w:docPart w:val="D2EE9ED47A9A463D92B5B311DFE824E6"/>
                </w:placeholder>
                <w:temporary/>
                <w:showingPlcHdr/>
                <w15:appearance w15:val="hidden"/>
              </w:sdtPr>
              <w:sdtContent>
                <w:r w:rsidRPr="005235DF">
                  <w:t>Networking events</w:t>
                </w:r>
              </w:sdtContent>
            </w:sdt>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tcPr>
          <w:p w14:paraId="4EA270CD" w14:textId="77777777" w:rsidR="004E66BF" w:rsidRPr="00425C02" w:rsidRDefault="004E66BF" w:rsidP="004033BC">
            <w:pPr>
              <w:pStyle w:val="TableText"/>
            </w:pPr>
          </w:p>
        </w:tc>
        <w:tc>
          <w:tcPr>
            <w:tcW w:w="936" w:type="dxa"/>
            <w:tcBorders>
              <w:top w:val="nil"/>
              <w:left w:val="nil"/>
              <w:bottom w:val="single" w:sz="4" w:space="0" w:color="404040"/>
              <w:right w:val="single" w:sz="4" w:space="0" w:color="404040"/>
            </w:tcBorders>
            <w:shd w:val="clear" w:color="auto" w:fill="F2F2F2" w:themeFill="background1" w:themeFillShade="F2"/>
            <w:noWrap/>
            <w:vAlign w:val="center"/>
          </w:tcPr>
          <w:p w14:paraId="48CE3BDE" w14:textId="77777777" w:rsidR="004E66BF" w:rsidRPr="00425C02" w:rsidRDefault="004E66BF" w:rsidP="004033BC">
            <w:pPr>
              <w:pStyle w:val="TableText"/>
            </w:pPr>
          </w:p>
        </w:tc>
        <w:tc>
          <w:tcPr>
            <w:tcW w:w="900" w:type="dxa"/>
            <w:tcBorders>
              <w:top w:val="nil"/>
              <w:left w:val="nil"/>
              <w:bottom w:val="single" w:sz="4" w:space="0" w:color="404040"/>
              <w:right w:val="single" w:sz="4" w:space="0" w:color="404040"/>
            </w:tcBorders>
            <w:shd w:val="clear" w:color="auto" w:fill="F2F2F2" w:themeFill="background1" w:themeFillShade="F2"/>
            <w:noWrap/>
            <w:vAlign w:val="center"/>
          </w:tcPr>
          <w:p w14:paraId="2ADB93DC" w14:textId="77777777" w:rsidR="004E66BF" w:rsidRPr="00425C02" w:rsidRDefault="004E66BF" w:rsidP="004033BC">
            <w:pPr>
              <w:pStyle w:val="TableText"/>
            </w:pPr>
          </w:p>
        </w:tc>
        <w:tc>
          <w:tcPr>
            <w:tcW w:w="3801" w:type="dxa"/>
            <w:tcBorders>
              <w:top w:val="nil"/>
              <w:left w:val="nil"/>
              <w:bottom w:val="single" w:sz="4" w:space="0" w:color="404040"/>
              <w:right w:val="single" w:sz="4" w:space="0" w:color="404040"/>
            </w:tcBorders>
            <w:shd w:val="clear" w:color="auto" w:fill="F2F2F2" w:themeFill="background1" w:themeFillShade="F2"/>
            <w:noWrap/>
            <w:vAlign w:val="center"/>
          </w:tcPr>
          <w:p w14:paraId="44C41B17" w14:textId="77777777" w:rsidR="004E66BF" w:rsidRPr="00425C02" w:rsidRDefault="004E66BF" w:rsidP="004033BC">
            <w:pPr>
              <w:pStyle w:val="TableText"/>
            </w:pPr>
          </w:p>
        </w:tc>
      </w:tr>
      <w:tr w:rsidR="004E66BF" w:rsidRPr="00425C02" w14:paraId="0BCD84DB" w14:textId="77777777" w:rsidTr="004033BC">
        <w:trPr>
          <w:trHeight w:val="283"/>
        </w:trPr>
        <w:tc>
          <w:tcPr>
            <w:tcW w:w="3685"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455E4847" w14:textId="77777777" w:rsidR="004E66BF" w:rsidRPr="005235DF" w:rsidRDefault="004E66BF" w:rsidP="004033BC">
            <w:pPr>
              <w:pStyle w:val="TableText"/>
            </w:pPr>
            <w:sdt>
              <w:sdtPr>
                <w:id w:val="-285659327"/>
                <w:placeholder>
                  <w:docPart w:val="230A72FA90C746D3B88EFDB01C529C2A"/>
                </w:placeholder>
                <w:temporary/>
                <w:showingPlcHdr/>
                <w15:appearance w15:val="hidden"/>
              </w:sdtPr>
              <w:sdtContent>
                <w:r w:rsidRPr="005235DF">
                  <w:t>Miscellaneous</w:t>
                </w:r>
              </w:sdtContent>
            </w:sdt>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tcPr>
          <w:p w14:paraId="4D079F1D" w14:textId="77777777" w:rsidR="004E66BF" w:rsidRPr="00425C02" w:rsidRDefault="004E66BF" w:rsidP="004033BC">
            <w:pPr>
              <w:pStyle w:val="TableText"/>
            </w:pPr>
          </w:p>
        </w:tc>
        <w:tc>
          <w:tcPr>
            <w:tcW w:w="936" w:type="dxa"/>
            <w:tcBorders>
              <w:top w:val="nil"/>
              <w:left w:val="nil"/>
              <w:bottom w:val="single" w:sz="4" w:space="0" w:color="404040"/>
              <w:right w:val="single" w:sz="4" w:space="0" w:color="404040"/>
            </w:tcBorders>
            <w:shd w:val="clear" w:color="auto" w:fill="F2F2F2" w:themeFill="background1" w:themeFillShade="F2"/>
            <w:noWrap/>
            <w:vAlign w:val="center"/>
          </w:tcPr>
          <w:p w14:paraId="386FF4C7" w14:textId="77777777" w:rsidR="004E66BF" w:rsidRPr="00425C02" w:rsidRDefault="004E66BF" w:rsidP="004033BC">
            <w:pPr>
              <w:pStyle w:val="TableText"/>
            </w:pPr>
          </w:p>
        </w:tc>
        <w:tc>
          <w:tcPr>
            <w:tcW w:w="900" w:type="dxa"/>
            <w:tcBorders>
              <w:top w:val="nil"/>
              <w:left w:val="nil"/>
              <w:bottom w:val="single" w:sz="4" w:space="0" w:color="404040"/>
              <w:right w:val="single" w:sz="4" w:space="0" w:color="404040"/>
            </w:tcBorders>
            <w:shd w:val="clear" w:color="auto" w:fill="F2F2F2" w:themeFill="background1" w:themeFillShade="F2"/>
            <w:noWrap/>
            <w:vAlign w:val="center"/>
          </w:tcPr>
          <w:p w14:paraId="3A0E3695" w14:textId="77777777" w:rsidR="004E66BF" w:rsidRPr="00425C02" w:rsidRDefault="004E66BF" w:rsidP="004033BC">
            <w:pPr>
              <w:pStyle w:val="TableText"/>
            </w:pPr>
          </w:p>
        </w:tc>
        <w:tc>
          <w:tcPr>
            <w:tcW w:w="3801" w:type="dxa"/>
            <w:tcBorders>
              <w:top w:val="nil"/>
              <w:left w:val="nil"/>
              <w:bottom w:val="single" w:sz="4" w:space="0" w:color="404040"/>
              <w:right w:val="single" w:sz="4" w:space="0" w:color="404040"/>
            </w:tcBorders>
            <w:shd w:val="clear" w:color="auto" w:fill="F2F2F2" w:themeFill="background1" w:themeFillShade="F2"/>
            <w:noWrap/>
            <w:vAlign w:val="center"/>
          </w:tcPr>
          <w:p w14:paraId="4E50C61F" w14:textId="77777777" w:rsidR="004E66BF" w:rsidRPr="00425C02" w:rsidRDefault="004E66BF" w:rsidP="004033BC">
            <w:pPr>
              <w:pStyle w:val="TableText"/>
            </w:pPr>
          </w:p>
        </w:tc>
      </w:tr>
      <w:tr w:rsidR="004E66BF" w:rsidRPr="00425C02" w14:paraId="0ABBC0C0" w14:textId="77777777" w:rsidTr="004033BC">
        <w:trPr>
          <w:trHeight w:val="283"/>
        </w:trPr>
        <w:tc>
          <w:tcPr>
            <w:tcW w:w="3685"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666E871E" w14:textId="77777777" w:rsidR="004E66BF" w:rsidRPr="007237D4" w:rsidRDefault="004E66BF" w:rsidP="004033BC">
            <w:pPr>
              <w:pStyle w:val="Titre3"/>
            </w:pPr>
            <w:sdt>
              <w:sdtPr>
                <w:id w:val="622744012"/>
                <w:placeholder>
                  <w:docPart w:val="FED2BAA0CD1045D0BB916CE0DA6FECC7"/>
                </w:placeholder>
                <w:temporary/>
                <w:showingPlcHdr/>
                <w15:appearance w15:val="hidden"/>
              </w:sdtPr>
              <w:sdtContent>
                <w:r w:rsidRPr="007237D4">
                  <w:t>LABOR EXPENSES</w:t>
                </w:r>
              </w:sdtContent>
            </w:sdt>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tcPr>
          <w:p w14:paraId="394287A1" w14:textId="77777777" w:rsidR="004E66BF" w:rsidRPr="00425C02" w:rsidRDefault="004E66BF" w:rsidP="004033BC">
            <w:pPr>
              <w:pStyle w:val="TableText"/>
            </w:pPr>
          </w:p>
        </w:tc>
        <w:tc>
          <w:tcPr>
            <w:tcW w:w="936" w:type="dxa"/>
            <w:tcBorders>
              <w:top w:val="nil"/>
              <w:left w:val="nil"/>
              <w:bottom w:val="single" w:sz="4" w:space="0" w:color="404040"/>
              <w:right w:val="single" w:sz="4" w:space="0" w:color="404040"/>
            </w:tcBorders>
            <w:shd w:val="clear" w:color="auto" w:fill="F2F2F2" w:themeFill="background1" w:themeFillShade="F2"/>
            <w:noWrap/>
            <w:vAlign w:val="center"/>
          </w:tcPr>
          <w:p w14:paraId="4859FD62" w14:textId="77777777" w:rsidR="004E66BF" w:rsidRPr="00425C02" w:rsidRDefault="004E66BF" w:rsidP="004033BC">
            <w:pPr>
              <w:pStyle w:val="TableText"/>
            </w:pPr>
          </w:p>
        </w:tc>
        <w:tc>
          <w:tcPr>
            <w:tcW w:w="900" w:type="dxa"/>
            <w:tcBorders>
              <w:top w:val="nil"/>
              <w:left w:val="nil"/>
              <w:bottom w:val="single" w:sz="4" w:space="0" w:color="404040"/>
              <w:right w:val="single" w:sz="4" w:space="0" w:color="404040"/>
            </w:tcBorders>
            <w:shd w:val="clear" w:color="auto" w:fill="F2F2F2" w:themeFill="background1" w:themeFillShade="F2"/>
            <w:noWrap/>
            <w:vAlign w:val="center"/>
          </w:tcPr>
          <w:p w14:paraId="3F5A86E5" w14:textId="77777777" w:rsidR="004E66BF" w:rsidRPr="00425C02" w:rsidRDefault="004E66BF" w:rsidP="004033BC">
            <w:pPr>
              <w:pStyle w:val="TableText"/>
            </w:pPr>
          </w:p>
        </w:tc>
        <w:tc>
          <w:tcPr>
            <w:tcW w:w="3801" w:type="dxa"/>
            <w:tcBorders>
              <w:top w:val="nil"/>
              <w:left w:val="nil"/>
              <w:bottom w:val="single" w:sz="4" w:space="0" w:color="404040"/>
              <w:right w:val="single" w:sz="4" w:space="0" w:color="404040"/>
            </w:tcBorders>
            <w:shd w:val="clear" w:color="auto" w:fill="F2F2F2" w:themeFill="background1" w:themeFillShade="F2"/>
            <w:noWrap/>
            <w:vAlign w:val="center"/>
          </w:tcPr>
          <w:p w14:paraId="0EF5E76C" w14:textId="77777777" w:rsidR="004E66BF" w:rsidRPr="00425C02" w:rsidRDefault="004E66BF" w:rsidP="004033BC">
            <w:pPr>
              <w:pStyle w:val="TableText"/>
            </w:pPr>
          </w:p>
        </w:tc>
      </w:tr>
      <w:tr w:rsidR="004E66BF" w:rsidRPr="00425C02" w14:paraId="781C8E2F" w14:textId="77777777" w:rsidTr="004033BC">
        <w:trPr>
          <w:trHeight w:val="283"/>
        </w:trPr>
        <w:tc>
          <w:tcPr>
            <w:tcW w:w="3685"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5FDE4729" w14:textId="77777777" w:rsidR="004E66BF" w:rsidRPr="005235DF" w:rsidRDefault="004E66BF" w:rsidP="004033BC">
            <w:pPr>
              <w:pStyle w:val="TableText"/>
            </w:pPr>
            <w:sdt>
              <w:sdtPr>
                <w:id w:val="1429239221"/>
                <w:placeholder>
                  <w:docPart w:val="233EBF6979024955866C3FE0671F0576"/>
                </w:placeholder>
                <w:temporary/>
                <w:showingPlcHdr/>
                <w15:appearance w15:val="hidden"/>
              </w:sdtPr>
              <w:sdtContent>
                <w:r w:rsidRPr="005235DF">
                  <w:t>Payroll</w:t>
                </w:r>
              </w:sdtContent>
            </w:sdt>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tcPr>
          <w:p w14:paraId="6D5CDFAF" w14:textId="77777777" w:rsidR="004E66BF" w:rsidRPr="00425C02" w:rsidRDefault="004E66BF" w:rsidP="004033BC">
            <w:pPr>
              <w:pStyle w:val="TableText"/>
            </w:pPr>
          </w:p>
        </w:tc>
        <w:tc>
          <w:tcPr>
            <w:tcW w:w="936" w:type="dxa"/>
            <w:tcBorders>
              <w:top w:val="nil"/>
              <w:left w:val="nil"/>
              <w:bottom w:val="single" w:sz="4" w:space="0" w:color="404040"/>
              <w:right w:val="single" w:sz="4" w:space="0" w:color="404040"/>
            </w:tcBorders>
            <w:shd w:val="clear" w:color="auto" w:fill="F2F2F2" w:themeFill="background1" w:themeFillShade="F2"/>
            <w:noWrap/>
            <w:vAlign w:val="center"/>
          </w:tcPr>
          <w:p w14:paraId="1EFE3D14" w14:textId="77777777" w:rsidR="004E66BF" w:rsidRPr="00425C02" w:rsidRDefault="004E66BF" w:rsidP="004033BC">
            <w:pPr>
              <w:pStyle w:val="TableText"/>
            </w:pPr>
          </w:p>
        </w:tc>
        <w:tc>
          <w:tcPr>
            <w:tcW w:w="900" w:type="dxa"/>
            <w:tcBorders>
              <w:top w:val="nil"/>
              <w:left w:val="nil"/>
              <w:bottom w:val="single" w:sz="4" w:space="0" w:color="404040"/>
              <w:right w:val="single" w:sz="4" w:space="0" w:color="404040"/>
            </w:tcBorders>
            <w:shd w:val="clear" w:color="auto" w:fill="F2F2F2" w:themeFill="background1" w:themeFillShade="F2"/>
            <w:noWrap/>
            <w:vAlign w:val="center"/>
          </w:tcPr>
          <w:p w14:paraId="1A79EF86" w14:textId="77777777" w:rsidR="004E66BF" w:rsidRPr="00425C02" w:rsidRDefault="004E66BF" w:rsidP="004033BC">
            <w:pPr>
              <w:pStyle w:val="TableText"/>
            </w:pPr>
          </w:p>
        </w:tc>
        <w:tc>
          <w:tcPr>
            <w:tcW w:w="3801" w:type="dxa"/>
            <w:tcBorders>
              <w:top w:val="nil"/>
              <w:left w:val="nil"/>
              <w:bottom w:val="single" w:sz="4" w:space="0" w:color="404040"/>
              <w:right w:val="single" w:sz="4" w:space="0" w:color="404040"/>
            </w:tcBorders>
            <w:shd w:val="clear" w:color="auto" w:fill="F2F2F2" w:themeFill="background1" w:themeFillShade="F2"/>
            <w:noWrap/>
            <w:vAlign w:val="center"/>
          </w:tcPr>
          <w:p w14:paraId="52E6B78D" w14:textId="77777777" w:rsidR="004E66BF" w:rsidRPr="00425C02" w:rsidRDefault="004E66BF" w:rsidP="004033BC">
            <w:pPr>
              <w:pStyle w:val="TableText"/>
            </w:pPr>
          </w:p>
        </w:tc>
      </w:tr>
      <w:tr w:rsidR="004E66BF" w:rsidRPr="00425C02" w14:paraId="703D91BE" w14:textId="77777777" w:rsidTr="004033BC">
        <w:trPr>
          <w:trHeight w:val="283"/>
        </w:trPr>
        <w:tc>
          <w:tcPr>
            <w:tcW w:w="3685"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7A87ABD7" w14:textId="77777777" w:rsidR="004E66BF" w:rsidRPr="005235DF" w:rsidRDefault="004E66BF" w:rsidP="004033BC">
            <w:pPr>
              <w:pStyle w:val="TableText"/>
            </w:pPr>
            <w:sdt>
              <w:sdtPr>
                <w:id w:val="-242423858"/>
                <w:placeholder>
                  <w:docPart w:val="19C01C6F4F27418E8CC23A47F6D015C2"/>
                </w:placeholder>
                <w:temporary/>
                <w:showingPlcHdr/>
                <w15:appearance w15:val="hidden"/>
              </w:sdtPr>
              <w:sdtContent>
                <w:r w:rsidRPr="005235DF">
                  <w:t>Training</w:t>
                </w:r>
              </w:sdtContent>
            </w:sdt>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tcPr>
          <w:p w14:paraId="41D8403B" w14:textId="77777777" w:rsidR="004E66BF" w:rsidRPr="00425C02" w:rsidRDefault="004E66BF" w:rsidP="004033BC">
            <w:pPr>
              <w:pStyle w:val="TableText"/>
            </w:pPr>
          </w:p>
        </w:tc>
        <w:tc>
          <w:tcPr>
            <w:tcW w:w="936" w:type="dxa"/>
            <w:tcBorders>
              <w:top w:val="nil"/>
              <w:left w:val="nil"/>
              <w:bottom w:val="single" w:sz="4" w:space="0" w:color="404040"/>
              <w:right w:val="single" w:sz="4" w:space="0" w:color="404040"/>
            </w:tcBorders>
            <w:shd w:val="clear" w:color="auto" w:fill="F2F2F2" w:themeFill="background1" w:themeFillShade="F2"/>
            <w:noWrap/>
            <w:vAlign w:val="center"/>
          </w:tcPr>
          <w:p w14:paraId="2024EB48" w14:textId="77777777" w:rsidR="004E66BF" w:rsidRPr="00425C02" w:rsidRDefault="004E66BF" w:rsidP="004033BC">
            <w:pPr>
              <w:pStyle w:val="TableText"/>
            </w:pPr>
          </w:p>
        </w:tc>
        <w:tc>
          <w:tcPr>
            <w:tcW w:w="900" w:type="dxa"/>
            <w:tcBorders>
              <w:top w:val="nil"/>
              <w:left w:val="nil"/>
              <w:bottom w:val="single" w:sz="4" w:space="0" w:color="404040"/>
              <w:right w:val="single" w:sz="4" w:space="0" w:color="404040"/>
            </w:tcBorders>
            <w:shd w:val="clear" w:color="auto" w:fill="F2F2F2" w:themeFill="background1" w:themeFillShade="F2"/>
            <w:noWrap/>
            <w:vAlign w:val="center"/>
          </w:tcPr>
          <w:p w14:paraId="4362E673" w14:textId="77777777" w:rsidR="004E66BF" w:rsidRPr="00425C02" w:rsidRDefault="004E66BF" w:rsidP="004033BC">
            <w:pPr>
              <w:pStyle w:val="TableText"/>
            </w:pPr>
          </w:p>
        </w:tc>
        <w:tc>
          <w:tcPr>
            <w:tcW w:w="3801" w:type="dxa"/>
            <w:tcBorders>
              <w:top w:val="nil"/>
              <w:left w:val="nil"/>
              <w:bottom w:val="single" w:sz="4" w:space="0" w:color="404040"/>
              <w:right w:val="single" w:sz="4" w:space="0" w:color="404040"/>
            </w:tcBorders>
            <w:shd w:val="clear" w:color="auto" w:fill="F2F2F2" w:themeFill="background1" w:themeFillShade="F2"/>
            <w:noWrap/>
            <w:vAlign w:val="center"/>
          </w:tcPr>
          <w:p w14:paraId="442F9395" w14:textId="77777777" w:rsidR="004E66BF" w:rsidRPr="00425C02" w:rsidRDefault="004E66BF" w:rsidP="004033BC">
            <w:pPr>
              <w:pStyle w:val="TableText"/>
            </w:pPr>
          </w:p>
        </w:tc>
      </w:tr>
      <w:tr w:rsidR="004E66BF" w:rsidRPr="00425C02" w14:paraId="09DF8511" w14:textId="77777777" w:rsidTr="004033BC">
        <w:trPr>
          <w:trHeight w:val="283"/>
        </w:trPr>
        <w:tc>
          <w:tcPr>
            <w:tcW w:w="3685"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050D2555" w14:textId="77777777" w:rsidR="004E66BF" w:rsidRPr="005235DF" w:rsidRDefault="004E66BF" w:rsidP="004033BC">
            <w:pPr>
              <w:pStyle w:val="TableText"/>
            </w:pPr>
            <w:sdt>
              <w:sdtPr>
                <w:id w:val="1039630964"/>
                <w:placeholder>
                  <w:docPart w:val="3C8DC3A679494BC3996B0D72E01A0437"/>
                </w:placeholder>
                <w:temporary/>
                <w:showingPlcHdr/>
                <w15:appearance w15:val="hidden"/>
              </w:sdtPr>
              <w:sdtContent>
                <w:r w:rsidRPr="005235DF">
                  <w:t>Miscellaneous</w:t>
                </w:r>
              </w:sdtContent>
            </w:sdt>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tcPr>
          <w:p w14:paraId="645DD25E" w14:textId="77777777" w:rsidR="004E66BF" w:rsidRPr="00425C02" w:rsidRDefault="004E66BF" w:rsidP="004033BC">
            <w:pPr>
              <w:pStyle w:val="TableText"/>
            </w:pPr>
          </w:p>
        </w:tc>
        <w:tc>
          <w:tcPr>
            <w:tcW w:w="936" w:type="dxa"/>
            <w:tcBorders>
              <w:top w:val="nil"/>
              <w:left w:val="nil"/>
              <w:bottom w:val="single" w:sz="4" w:space="0" w:color="404040"/>
              <w:right w:val="single" w:sz="4" w:space="0" w:color="404040"/>
            </w:tcBorders>
            <w:shd w:val="clear" w:color="auto" w:fill="F2F2F2" w:themeFill="background1" w:themeFillShade="F2"/>
            <w:noWrap/>
            <w:vAlign w:val="center"/>
          </w:tcPr>
          <w:p w14:paraId="7E5C4B98" w14:textId="77777777" w:rsidR="004E66BF" w:rsidRPr="00425C02" w:rsidRDefault="004E66BF" w:rsidP="004033BC">
            <w:pPr>
              <w:pStyle w:val="TableText"/>
            </w:pPr>
          </w:p>
        </w:tc>
        <w:tc>
          <w:tcPr>
            <w:tcW w:w="900" w:type="dxa"/>
            <w:tcBorders>
              <w:top w:val="nil"/>
              <w:left w:val="nil"/>
              <w:bottom w:val="single" w:sz="4" w:space="0" w:color="404040"/>
              <w:right w:val="single" w:sz="4" w:space="0" w:color="404040"/>
            </w:tcBorders>
            <w:shd w:val="clear" w:color="auto" w:fill="F2F2F2" w:themeFill="background1" w:themeFillShade="F2"/>
            <w:noWrap/>
            <w:vAlign w:val="center"/>
          </w:tcPr>
          <w:p w14:paraId="35CCF231" w14:textId="77777777" w:rsidR="004E66BF" w:rsidRPr="00425C02" w:rsidRDefault="004E66BF" w:rsidP="004033BC">
            <w:pPr>
              <w:pStyle w:val="TableText"/>
            </w:pPr>
          </w:p>
        </w:tc>
        <w:tc>
          <w:tcPr>
            <w:tcW w:w="3801" w:type="dxa"/>
            <w:tcBorders>
              <w:top w:val="nil"/>
              <w:left w:val="nil"/>
              <w:bottom w:val="single" w:sz="4" w:space="0" w:color="404040"/>
              <w:right w:val="single" w:sz="4" w:space="0" w:color="404040"/>
            </w:tcBorders>
            <w:shd w:val="clear" w:color="auto" w:fill="F2F2F2" w:themeFill="background1" w:themeFillShade="F2"/>
            <w:noWrap/>
            <w:vAlign w:val="center"/>
          </w:tcPr>
          <w:p w14:paraId="127411E7" w14:textId="77777777" w:rsidR="004E66BF" w:rsidRPr="002B602D" w:rsidRDefault="004E66BF" w:rsidP="004033BC">
            <w:pPr>
              <w:pStyle w:val="TableText"/>
              <w:rPr>
                <w:b/>
                <w:bCs/>
              </w:rPr>
            </w:pPr>
          </w:p>
        </w:tc>
      </w:tr>
      <w:tr w:rsidR="004E66BF" w:rsidRPr="00425C02" w14:paraId="2A083DDB" w14:textId="77777777" w:rsidTr="004033BC">
        <w:trPr>
          <w:trHeight w:val="283"/>
        </w:trPr>
        <w:tc>
          <w:tcPr>
            <w:tcW w:w="3685" w:type="dxa"/>
            <w:tcBorders>
              <w:top w:val="nil"/>
              <w:left w:val="single" w:sz="4" w:space="0" w:color="404040"/>
              <w:bottom w:val="single" w:sz="4" w:space="0" w:color="404040"/>
              <w:right w:val="single" w:sz="4" w:space="0" w:color="404040"/>
            </w:tcBorders>
            <w:shd w:val="clear" w:color="auto" w:fill="F2F2F2" w:themeFill="background1" w:themeFillShade="F2"/>
            <w:vAlign w:val="center"/>
            <w:hideMark/>
          </w:tcPr>
          <w:p w14:paraId="5F008EDA" w14:textId="77777777" w:rsidR="004E66BF" w:rsidRPr="007237D4" w:rsidRDefault="004E66BF" w:rsidP="004033BC">
            <w:pPr>
              <w:pStyle w:val="Titre3"/>
            </w:pPr>
            <w:sdt>
              <w:sdtPr>
                <w:id w:val="-301775041"/>
                <w:placeholder>
                  <w:docPart w:val="76334131A6334F08A8E34369E2F532E3"/>
                </w:placeholder>
                <w:temporary/>
                <w:showingPlcHdr/>
                <w15:appearance w15:val="hidden"/>
              </w:sdtPr>
              <w:sdtContent>
                <w:r w:rsidRPr="007237D4">
                  <w:t>OTHER</w:t>
                </w:r>
              </w:sdtContent>
            </w:sdt>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33752B72" w14:textId="77777777" w:rsidR="004E66BF" w:rsidRPr="00425C02" w:rsidRDefault="004E66BF" w:rsidP="004033BC">
            <w:pPr>
              <w:pStyle w:val="TableText"/>
            </w:pPr>
            <w:r w:rsidRPr="00425C02">
              <w:t> </w:t>
            </w:r>
          </w:p>
        </w:tc>
        <w:tc>
          <w:tcPr>
            <w:tcW w:w="936" w:type="dxa"/>
            <w:tcBorders>
              <w:top w:val="nil"/>
              <w:left w:val="nil"/>
              <w:bottom w:val="single" w:sz="4" w:space="0" w:color="404040"/>
              <w:right w:val="single" w:sz="4" w:space="0" w:color="404040"/>
            </w:tcBorders>
            <w:shd w:val="clear" w:color="auto" w:fill="F2F2F2" w:themeFill="background1" w:themeFillShade="F2"/>
            <w:noWrap/>
            <w:vAlign w:val="center"/>
          </w:tcPr>
          <w:p w14:paraId="31107D9F" w14:textId="77777777" w:rsidR="004E66BF" w:rsidRPr="00425C02" w:rsidRDefault="004E66BF" w:rsidP="004033BC">
            <w:pPr>
              <w:pStyle w:val="TableText"/>
            </w:pPr>
          </w:p>
        </w:tc>
        <w:tc>
          <w:tcPr>
            <w:tcW w:w="900" w:type="dxa"/>
            <w:tcBorders>
              <w:top w:val="nil"/>
              <w:left w:val="nil"/>
              <w:bottom w:val="single" w:sz="4" w:space="0" w:color="404040"/>
              <w:right w:val="single" w:sz="4" w:space="0" w:color="404040"/>
            </w:tcBorders>
            <w:shd w:val="clear" w:color="auto" w:fill="F2F2F2" w:themeFill="background1" w:themeFillShade="F2"/>
            <w:noWrap/>
            <w:vAlign w:val="center"/>
          </w:tcPr>
          <w:p w14:paraId="60B001FE" w14:textId="77777777" w:rsidR="004E66BF" w:rsidRPr="00425C02" w:rsidRDefault="004E66BF" w:rsidP="004033BC">
            <w:pPr>
              <w:pStyle w:val="TableText"/>
            </w:pPr>
          </w:p>
        </w:tc>
        <w:tc>
          <w:tcPr>
            <w:tcW w:w="3801" w:type="dxa"/>
            <w:tcBorders>
              <w:top w:val="nil"/>
              <w:left w:val="nil"/>
              <w:bottom w:val="single" w:sz="4" w:space="0" w:color="404040"/>
              <w:right w:val="single" w:sz="4" w:space="0" w:color="404040"/>
            </w:tcBorders>
            <w:shd w:val="clear" w:color="auto" w:fill="F2F2F2" w:themeFill="background1" w:themeFillShade="F2"/>
            <w:noWrap/>
            <w:vAlign w:val="center"/>
          </w:tcPr>
          <w:p w14:paraId="5B49672E" w14:textId="77777777" w:rsidR="004E66BF" w:rsidRPr="00425C02" w:rsidRDefault="004E66BF" w:rsidP="004033BC">
            <w:pPr>
              <w:pStyle w:val="TableText"/>
            </w:pPr>
          </w:p>
        </w:tc>
      </w:tr>
      <w:tr w:rsidR="004E66BF" w:rsidRPr="00425C02" w14:paraId="259A10F3" w14:textId="77777777" w:rsidTr="004033BC">
        <w:trPr>
          <w:trHeight w:val="283"/>
        </w:trPr>
        <w:tc>
          <w:tcPr>
            <w:tcW w:w="3685" w:type="dxa"/>
            <w:tcBorders>
              <w:top w:val="nil"/>
              <w:left w:val="single" w:sz="4" w:space="0" w:color="404040"/>
              <w:bottom w:val="single" w:sz="4" w:space="0" w:color="404040"/>
              <w:right w:val="single" w:sz="4" w:space="0" w:color="404040"/>
            </w:tcBorders>
            <w:shd w:val="clear" w:color="auto" w:fill="F2F2F2" w:themeFill="background1" w:themeFillShade="F2"/>
            <w:vAlign w:val="center"/>
            <w:hideMark/>
          </w:tcPr>
          <w:p w14:paraId="1939D4DA" w14:textId="77777777" w:rsidR="004E66BF" w:rsidRPr="007237D4" w:rsidRDefault="004E66BF" w:rsidP="004033BC">
            <w:pPr>
              <w:pStyle w:val="TableText"/>
            </w:pPr>
            <w:sdt>
              <w:sdtPr>
                <w:id w:val="-2013899912"/>
                <w:placeholder>
                  <w:docPart w:val="6F6EC8798AC048F28CD5069568C4728F"/>
                </w:placeholder>
                <w:temporary/>
                <w:showingPlcHdr/>
                <w15:appearance w15:val="hidden"/>
              </w:sdtPr>
              <w:sdtContent>
                <w:r w:rsidRPr="007237D4">
                  <w:t>Miscellaneous (Contingency reserve/launch party/etc.)</w:t>
                </w:r>
              </w:sdtContent>
            </w:sdt>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5AA75DF3" w14:textId="77777777" w:rsidR="004E66BF" w:rsidRPr="00425C02" w:rsidRDefault="004E66BF" w:rsidP="004033BC">
            <w:pPr>
              <w:pStyle w:val="TableText"/>
            </w:pPr>
            <w:r w:rsidRPr="00425C02">
              <w:t> </w:t>
            </w:r>
          </w:p>
        </w:tc>
        <w:tc>
          <w:tcPr>
            <w:tcW w:w="936" w:type="dxa"/>
            <w:tcBorders>
              <w:top w:val="nil"/>
              <w:left w:val="nil"/>
              <w:bottom w:val="single" w:sz="4" w:space="0" w:color="404040"/>
              <w:right w:val="single" w:sz="4" w:space="0" w:color="404040"/>
            </w:tcBorders>
            <w:shd w:val="clear" w:color="auto" w:fill="F2F2F2" w:themeFill="background1" w:themeFillShade="F2"/>
            <w:noWrap/>
            <w:vAlign w:val="center"/>
          </w:tcPr>
          <w:p w14:paraId="61CC1A4D" w14:textId="77777777" w:rsidR="004E66BF" w:rsidRPr="00425C02" w:rsidRDefault="004E66BF" w:rsidP="004033BC">
            <w:pPr>
              <w:pStyle w:val="TableText"/>
            </w:pPr>
          </w:p>
        </w:tc>
        <w:tc>
          <w:tcPr>
            <w:tcW w:w="900"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6E19F2CE" w14:textId="77777777" w:rsidR="004E66BF" w:rsidRPr="00425C02" w:rsidRDefault="004E66BF" w:rsidP="004033BC">
            <w:pPr>
              <w:pStyle w:val="TableText"/>
            </w:pPr>
          </w:p>
        </w:tc>
        <w:tc>
          <w:tcPr>
            <w:tcW w:w="3801"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7484CC2F" w14:textId="77777777" w:rsidR="004E66BF" w:rsidRPr="00425C02" w:rsidRDefault="004E66BF" w:rsidP="004033BC">
            <w:pPr>
              <w:pStyle w:val="TableText"/>
            </w:pPr>
          </w:p>
        </w:tc>
      </w:tr>
      <w:tr w:rsidR="004E66BF" w:rsidRPr="00425C02" w14:paraId="04328CF4" w14:textId="77777777" w:rsidTr="004033BC">
        <w:trPr>
          <w:trHeight w:val="20"/>
        </w:trPr>
        <w:tc>
          <w:tcPr>
            <w:tcW w:w="3685" w:type="dxa"/>
            <w:tcBorders>
              <w:top w:val="nil"/>
              <w:left w:val="single" w:sz="4" w:space="0" w:color="404040"/>
              <w:bottom w:val="single" w:sz="4" w:space="0" w:color="404040"/>
              <w:right w:val="single" w:sz="4" w:space="0" w:color="404040"/>
            </w:tcBorders>
            <w:shd w:val="clear" w:color="auto" w:fill="264D2B" w:themeFill="accent1"/>
            <w:vAlign w:val="center"/>
            <w:hideMark/>
          </w:tcPr>
          <w:p w14:paraId="22890715" w14:textId="77777777" w:rsidR="004E66BF" w:rsidRPr="00425C02" w:rsidRDefault="004E66BF" w:rsidP="004033BC">
            <w:pPr>
              <w:pStyle w:val="Tabletotal"/>
            </w:pPr>
            <w:sdt>
              <w:sdtPr>
                <w:rPr>
                  <w:rStyle w:val="lev"/>
                  <w:b/>
                  <w:bCs w:val="0"/>
                  <w:color w:val="FFFFFF" w:themeColor="background1"/>
                </w:rPr>
                <w:id w:val="1885514990"/>
                <w:placeholder>
                  <w:docPart w:val="8039C3BC3049456A9204F9AFAD298D77"/>
                </w:placeholder>
                <w:temporary/>
                <w:showingPlcHdr/>
                <w15:appearance w15:val="hidden"/>
              </w:sdtPr>
              <w:sdtContent>
                <w:r w:rsidRPr="00425C02">
                  <w:t>ESTIMATED START-UP BUDGET</w:t>
                </w:r>
              </w:sdtContent>
            </w:sdt>
          </w:p>
        </w:tc>
        <w:tc>
          <w:tcPr>
            <w:tcW w:w="1134" w:type="dxa"/>
            <w:tcBorders>
              <w:top w:val="nil"/>
              <w:left w:val="nil"/>
              <w:bottom w:val="single" w:sz="4" w:space="0" w:color="404040"/>
              <w:right w:val="single" w:sz="4" w:space="0" w:color="404040"/>
            </w:tcBorders>
            <w:shd w:val="clear" w:color="auto" w:fill="264D2B" w:themeFill="accent1"/>
            <w:noWrap/>
            <w:vAlign w:val="center"/>
            <w:hideMark/>
          </w:tcPr>
          <w:p w14:paraId="7DE16B12" w14:textId="77777777" w:rsidR="004E66BF" w:rsidRPr="00425C02" w:rsidRDefault="004E66BF" w:rsidP="004033BC">
            <w:pPr>
              <w:pStyle w:val="Tabletotal"/>
            </w:pPr>
            <w:r w:rsidRPr="00425C02">
              <w:t> </w:t>
            </w:r>
          </w:p>
        </w:tc>
        <w:tc>
          <w:tcPr>
            <w:tcW w:w="936" w:type="dxa"/>
            <w:tcBorders>
              <w:top w:val="nil"/>
              <w:left w:val="nil"/>
              <w:bottom w:val="single" w:sz="4" w:space="0" w:color="404040"/>
              <w:right w:val="single" w:sz="4" w:space="0" w:color="404040"/>
            </w:tcBorders>
            <w:shd w:val="clear" w:color="auto" w:fill="264D2B" w:themeFill="accent1"/>
            <w:noWrap/>
            <w:vAlign w:val="center"/>
            <w:hideMark/>
          </w:tcPr>
          <w:p w14:paraId="4BD58574" w14:textId="77777777" w:rsidR="004E66BF" w:rsidRPr="00425C02" w:rsidRDefault="004E66BF" w:rsidP="004033BC">
            <w:pPr>
              <w:pStyle w:val="Tabletotal"/>
            </w:pPr>
          </w:p>
        </w:tc>
        <w:tc>
          <w:tcPr>
            <w:tcW w:w="900" w:type="dxa"/>
            <w:tcBorders>
              <w:top w:val="nil"/>
              <w:left w:val="nil"/>
              <w:bottom w:val="single" w:sz="4" w:space="0" w:color="404040"/>
              <w:right w:val="single" w:sz="4" w:space="0" w:color="404040"/>
            </w:tcBorders>
            <w:shd w:val="clear" w:color="auto" w:fill="264D2B" w:themeFill="accent1"/>
            <w:noWrap/>
            <w:vAlign w:val="center"/>
            <w:hideMark/>
          </w:tcPr>
          <w:p w14:paraId="596D8CFA" w14:textId="77777777" w:rsidR="004E66BF" w:rsidRPr="00425C02" w:rsidRDefault="004E66BF" w:rsidP="004033BC">
            <w:pPr>
              <w:pStyle w:val="Tabletotal"/>
            </w:pPr>
            <w:r w:rsidRPr="00425C02">
              <w:t> </w:t>
            </w:r>
          </w:p>
        </w:tc>
        <w:tc>
          <w:tcPr>
            <w:tcW w:w="3801" w:type="dxa"/>
            <w:tcBorders>
              <w:top w:val="nil"/>
              <w:left w:val="nil"/>
              <w:bottom w:val="single" w:sz="4" w:space="0" w:color="404040"/>
              <w:right w:val="single" w:sz="4" w:space="0" w:color="404040"/>
            </w:tcBorders>
            <w:shd w:val="clear" w:color="auto" w:fill="264D2B" w:themeFill="accent1"/>
            <w:noWrap/>
            <w:vAlign w:val="center"/>
            <w:hideMark/>
          </w:tcPr>
          <w:p w14:paraId="5AC64ADB" w14:textId="77777777" w:rsidR="004E66BF" w:rsidRPr="00425C02" w:rsidRDefault="004E66BF" w:rsidP="004033BC">
            <w:pPr>
              <w:pStyle w:val="Tabletotal"/>
            </w:pPr>
          </w:p>
        </w:tc>
      </w:tr>
    </w:tbl>
    <w:p w14:paraId="7BAB3512" w14:textId="77777777" w:rsidR="004E66BF" w:rsidRPr="004E66BF" w:rsidRDefault="004E66BF" w:rsidP="004E66BF">
      <w:pPr>
        <w:rPr>
          <w:lang w:val="fr-CA"/>
        </w:rPr>
      </w:pPr>
    </w:p>
    <w:p w14:paraId="73F51292" w14:textId="534573C4" w:rsidR="004E66BF" w:rsidRPr="00495014" w:rsidRDefault="004E66BF" w:rsidP="004E66BF">
      <w:pPr>
        <w:pStyle w:val="Titre1"/>
      </w:pPr>
      <w:r>
        <w:lastRenderedPageBreak/>
        <w:t xml:space="preserve">Sources </w:t>
      </w:r>
      <w:proofErr w:type="spellStart"/>
      <w:r>
        <w:t>d’information</w:t>
      </w:r>
      <w:proofErr w:type="spellEnd"/>
    </w:p>
    <w:p w14:paraId="1BD66374" w14:textId="77777777" w:rsidR="004E66BF" w:rsidRDefault="004E66BF" w:rsidP="00582D5F">
      <w:pPr>
        <w:pStyle w:val="Paragraphedeliste"/>
        <w:numPr>
          <w:ilvl w:val="0"/>
          <w:numId w:val="9"/>
        </w:numPr>
      </w:pPr>
      <w:hyperlink r:id="rId16" w:history="1">
        <w:r w:rsidRPr="000C5398">
          <w:rPr>
            <w:rStyle w:val="Lienhypertexte"/>
          </w:rPr>
          <w:t>https://www.statc</w:t>
        </w:r>
        <w:r w:rsidRPr="000C5398">
          <w:rPr>
            <w:rStyle w:val="Lienhypertexte"/>
          </w:rPr>
          <w:t>a</w:t>
        </w:r>
        <w:r w:rsidRPr="000C5398">
          <w:rPr>
            <w:rStyle w:val="Lienhypertexte"/>
          </w:rPr>
          <w:t>n.gc.ca/fra/sujets-debut/aines_et_vieillissement</w:t>
        </w:r>
      </w:hyperlink>
    </w:p>
    <w:p w14:paraId="0AB208B9" w14:textId="77777777" w:rsidR="004E66BF" w:rsidRDefault="004E66BF" w:rsidP="00582D5F">
      <w:pPr>
        <w:pStyle w:val="Paragraphedeliste"/>
        <w:numPr>
          <w:ilvl w:val="0"/>
          <w:numId w:val="9"/>
        </w:numPr>
      </w:pPr>
      <w:hyperlink r:id="rId17" w:history="1">
        <w:r>
          <w:rPr>
            <w:rStyle w:val="Lienhypertexte"/>
          </w:rPr>
          <w:t>https://publications.msss.gouv.qc.ca/msss/fichiers/ainee/aines-quebec-chiffres.pdf</w:t>
        </w:r>
      </w:hyperlink>
    </w:p>
    <w:p w14:paraId="6B0561CB" w14:textId="77777777" w:rsidR="004E66BF" w:rsidRDefault="004E66BF" w:rsidP="00582D5F">
      <w:pPr>
        <w:pStyle w:val="Paragraphedeliste"/>
        <w:numPr>
          <w:ilvl w:val="0"/>
          <w:numId w:val="9"/>
        </w:numPr>
      </w:pPr>
      <w:hyperlink r:id="rId18" w:history="1">
        <w:r>
          <w:rPr>
            <w:rStyle w:val="Lienhypertexte"/>
          </w:rPr>
          <w:t>https://www150.statcan.gc.ca/n1/daily-quotidi</w:t>
        </w:r>
        <w:r>
          <w:rPr>
            <w:rStyle w:val="Lienhypertexte"/>
          </w:rPr>
          <w:t>e</w:t>
        </w:r>
        <w:r>
          <w:rPr>
            <w:rStyle w:val="Lienhypertexte"/>
          </w:rPr>
          <w:t>n/190917/dq190917b-fra.</w:t>
        </w:r>
        <w:r>
          <w:rPr>
            <w:rStyle w:val="Lienhypertexte"/>
          </w:rPr>
          <w:t>h</w:t>
        </w:r>
        <w:r>
          <w:rPr>
            <w:rStyle w:val="Lienhypertexte"/>
          </w:rPr>
          <w:t>tm</w:t>
        </w:r>
      </w:hyperlink>
    </w:p>
    <w:p w14:paraId="500DADCE" w14:textId="40C0D19C" w:rsidR="00B86DBD" w:rsidRPr="00495014" w:rsidRDefault="00B86DBD">
      <w:pPr>
        <w:spacing w:after="160" w:line="259" w:lineRule="auto"/>
      </w:pPr>
    </w:p>
    <w:sectPr w:rsidR="00B86DBD" w:rsidRPr="00495014" w:rsidSect="004E66BF">
      <w:headerReference w:type="default" r:id="rId19"/>
      <w:footerReference w:type="default" r:id="rId20"/>
      <w:type w:val="continuous"/>
      <w:pgSz w:w="12240" w:h="15840" w:code="1"/>
      <w:pgMar w:top="1701" w:right="720" w:bottom="1673" w:left="720" w:header="432"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0A6027" w14:textId="77777777" w:rsidR="00582D5F" w:rsidRDefault="00582D5F" w:rsidP="008F1194">
      <w:pPr>
        <w:spacing w:after="0" w:line="240" w:lineRule="auto"/>
      </w:pPr>
      <w:r>
        <w:separator/>
      </w:r>
    </w:p>
  </w:endnote>
  <w:endnote w:type="continuationSeparator" w:id="0">
    <w:p w14:paraId="482D17BB" w14:textId="77777777" w:rsidR="00582D5F" w:rsidRDefault="00582D5F" w:rsidP="008F11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New Roman (Body CS)">
    <w:altName w:val="Times New Roman"/>
    <w:charset w:val="00"/>
    <w:family w:val="roman"/>
    <w:pitch w:val="default"/>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5077175"/>
      <w:docPartObj>
        <w:docPartGallery w:val="Page Numbers (Bottom of Page)"/>
        <w:docPartUnique/>
      </w:docPartObj>
    </w:sdtPr>
    <w:sdtEndPr>
      <w:rPr>
        <w:noProof/>
      </w:rPr>
    </w:sdtEndPr>
    <w:sdtContent>
      <w:p w14:paraId="5BE369D2" w14:textId="77777777" w:rsidR="00BA6AEB" w:rsidRDefault="00BA6AEB" w:rsidP="009544F4">
        <w:pPr>
          <w:pStyle w:val="Pieddepage"/>
          <w:jc w:val="center"/>
        </w:pPr>
        <w:r>
          <w:rPr>
            <w:noProof/>
          </w:rPr>
          <mc:AlternateContent>
            <mc:Choice Requires="wps">
              <w:drawing>
                <wp:anchor distT="0" distB="0" distL="114300" distR="114300" simplePos="0" relativeHeight="251633661" behindDoc="1" locked="0" layoutInCell="1" allowOverlap="1" wp14:anchorId="6C78DA2B" wp14:editId="7356986E">
                  <wp:simplePos x="0" y="0"/>
                  <wp:positionH relativeFrom="margin">
                    <wp:align>center</wp:align>
                  </wp:positionH>
                  <wp:positionV relativeFrom="page">
                    <wp:align>bottom</wp:align>
                  </wp:positionV>
                  <wp:extent cx="6858000" cy="859536"/>
                  <wp:effectExtent l="0" t="0" r="2540" b="0"/>
                  <wp:wrapNone/>
                  <wp:docPr id="36" name="Rectangl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858000" cy="859536"/>
                          </a:xfrm>
                          <a:prstGeom prst="rect">
                            <a:avLst/>
                          </a:prstGeom>
                          <a:solidFill>
                            <a:schemeClr val="accent1"/>
                          </a:solidFill>
                          <a:ln w="12700">
                            <a:miter lim="400000"/>
                          </a:ln>
                        </wps:spPr>
                        <wps:bodyPr lIns="38100" tIns="38100" rIns="38100" bIns="38100" anchor="ctr"/>
                      </wps:wsp>
                    </a:graphicData>
                  </a:graphic>
                  <wp14:sizeRelH relativeFrom="margin">
                    <wp14:pctWidth>100000</wp14:pctWidth>
                  </wp14:sizeRelH>
                  <wp14:sizeRelV relativeFrom="margin">
                    <wp14:pctHeight>0</wp14:pctHeight>
                  </wp14:sizeRelV>
                </wp:anchor>
              </w:drawing>
            </mc:Choice>
            <mc:Fallback>
              <w:pict>
                <v:rect w14:anchorId="3DB8A21A" id="Rectangle" o:spid="_x0000_s1026" style="position:absolute;margin-left:0;margin-top:0;width:540pt;height:67.7pt;z-index:-251682819;visibility:visible;mso-wrap-style:square;mso-width-percent:1000;mso-height-percent:0;mso-wrap-distance-left:9pt;mso-wrap-distance-top:0;mso-wrap-distance-right:9pt;mso-wrap-distance-bottom:0;mso-position-horizontal:center;mso-position-horizontal-relative:margin;mso-position-vertical:bottom;mso-position-vertical-relative:page;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" fillcolor="#264d2b [3204]" stroked="f" strokeweight="1pt">
                  <v:stroke miterlimit="4"/>
                  <v:textbox inset="3pt,3pt,3pt,3pt"/>
                  <w10:wrap anchorx="margin" anchory="page"/>
                </v:rect>
              </w:pict>
            </mc:Fallback>
          </mc:AlternateContent>
        </w:r>
        <w:r>
          <w:rPr>
            <w:noProof/>
          </w:rPr>
          <mc:AlternateContent>
            <mc:Choice Requires="wps">
              <w:drawing>
                <wp:anchor distT="0" distB="0" distL="114300" distR="114300" simplePos="0" relativeHeight="251634685" behindDoc="1" locked="0" layoutInCell="1" allowOverlap="1" wp14:anchorId="5C22BB0E" wp14:editId="3B6EF51B">
                  <wp:simplePos x="0" y="0"/>
                  <wp:positionH relativeFrom="margin">
                    <wp:align>center</wp:align>
                  </wp:positionH>
                  <wp:positionV relativeFrom="page">
                    <wp:align>bottom</wp:align>
                  </wp:positionV>
                  <wp:extent cx="6858000" cy="914664"/>
                  <wp:effectExtent l="0" t="0" r="2540" b="0"/>
                  <wp:wrapNone/>
                  <wp:docPr id="37"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858000" cy="914664"/>
                          </a:xfrm>
                          <a:custGeom>
                            <a:avLst/>
                            <a:gdLst/>
                            <a:ahLst/>
                            <a:cxnLst>
                              <a:cxn ang="0">
                                <a:pos x="wd2" y="hd2"/>
                              </a:cxn>
                              <a:cxn ang="5400000">
                                <a:pos x="wd2" y="hd2"/>
                              </a:cxn>
                              <a:cxn ang="10800000">
                                <a:pos x="wd2" y="hd2"/>
                              </a:cxn>
                              <a:cxn ang="16200000">
                                <a:pos x="wd2" y="hd2"/>
                              </a:cxn>
                            </a:cxnLst>
                            <a:rect l="0" t="0" r="r" b="b"/>
                            <a:pathLst>
                              <a:path w="21600" h="21600" extrusionOk="0">
                                <a:moveTo>
                                  <a:pt x="18904" y="14889"/>
                                </a:moveTo>
                                <a:lnTo>
                                  <a:pt x="18836" y="14889"/>
                                </a:lnTo>
                                <a:lnTo>
                                  <a:pt x="18836" y="14380"/>
                                </a:lnTo>
                                <a:cubicBezTo>
                                  <a:pt x="18836" y="14320"/>
                                  <a:pt x="18828" y="14260"/>
                                  <a:pt x="18820" y="14260"/>
                                </a:cubicBezTo>
                                <a:lnTo>
                                  <a:pt x="18700" y="14260"/>
                                </a:lnTo>
                                <a:cubicBezTo>
                                  <a:pt x="18692" y="14260"/>
                                  <a:pt x="18684" y="14320"/>
                                  <a:pt x="18684" y="14380"/>
                                </a:cubicBezTo>
                                <a:lnTo>
                                  <a:pt x="18684" y="14889"/>
                                </a:lnTo>
                                <a:lnTo>
                                  <a:pt x="18616" y="14889"/>
                                </a:lnTo>
                                <a:cubicBezTo>
                                  <a:pt x="18608" y="14889"/>
                                  <a:pt x="18600" y="14949"/>
                                  <a:pt x="18600" y="15009"/>
                                </a:cubicBezTo>
                                <a:lnTo>
                                  <a:pt x="18600" y="15908"/>
                                </a:lnTo>
                                <a:cubicBezTo>
                                  <a:pt x="18600" y="15968"/>
                                  <a:pt x="18608" y="16028"/>
                                  <a:pt x="18616" y="16028"/>
                                </a:cubicBezTo>
                                <a:lnTo>
                                  <a:pt x="18684" y="16028"/>
                                </a:lnTo>
                                <a:lnTo>
                                  <a:pt x="18684" y="16537"/>
                                </a:lnTo>
                                <a:cubicBezTo>
                                  <a:pt x="18684" y="16597"/>
                                  <a:pt x="18692" y="16657"/>
                                  <a:pt x="18700" y="16657"/>
                                </a:cubicBezTo>
                                <a:lnTo>
                                  <a:pt x="18820" y="16657"/>
                                </a:lnTo>
                                <a:cubicBezTo>
                                  <a:pt x="18828" y="16657"/>
                                  <a:pt x="18836" y="16597"/>
                                  <a:pt x="18836" y="16537"/>
                                </a:cubicBezTo>
                                <a:lnTo>
                                  <a:pt x="18836" y="16028"/>
                                </a:lnTo>
                                <a:lnTo>
                                  <a:pt x="18904" y="16028"/>
                                </a:lnTo>
                                <a:cubicBezTo>
                                  <a:pt x="18912" y="16028"/>
                                  <a:pt x="18920" y="15968"/>
                                  <a:pt x="18920" y="15908"/>
                                </a:cubicBezTo>
                                <a:lnTo>
                                  <a:pt x="18920" y="15009"/>
                                </a:lnTo>
                                <a:cubicBezTo>
                                  <a:pt x="18916" y="14919"/>
                                  <a:pt x="18912" y="14889"/>
                                  <a:pt x="18904" y="14889"/>
                                </a:cubicBezTo>
                                <a:close/>
                                <a:moveTo>
                                  <a:pt x="18484" y="6022"/>
                                </a:moveTo>
                                <a:lnTo>
                                  <a:pt x="18420" y="6022"/>
                                </a:lnTo>
                                <a:lnTo>
                                  <a:pt x="18420" y="5542"/>
                                </a:lnTo>
                                <a:cubicBezTo>
                                  <a:pt x="18420" y="5482"/>
                                  <a:pt x="18416" y="5452"/>
                                  <a:pt x="18408" y="5452"/>
                                </a:cubicBezTo>
                                <a:lnTo>
                                  <a:pt x="18300" y="5452"/>
                                </a:lnTo>
                                <a:cubicBezTo>
                                  <a:pt x="18292" y="5452"/>
                                  <a:pt x="18288" y="5482"/>
                                  <a:pt x="18288" y="5542"/>
                                </a:cubicBezTo>
                                <a:lnTo>
                                  <a:pt x="18288" y="6022"/>
                                </a:lnTo>
                                <a:lnTo>
                                  <a:pt x="18224" y="6022"/>
                                </a:lnTo>
                                <a:cubicBezTo>
                                  <a:pt x="18216" y="6022"/>
                                  <a:pt x="18212" y="6052"/>
                                  <a:pt x="18212" y="6111"/>
                                </a:cubicBezTo>
                                <a:lnTo>
                                  <a:pt x="18212" y="6920"/>
                                </a:lnTo>
                                <a:cubicBezTo>
                                  <a:pt x="18212" y="6980"/>
                                  <a:pt x="18216" y="7010"/>
                                  <a:pt x="18224" y="7010"/>
                                </a:cubicBezTo>
                                <a:lnTo>
                                  <a:pt x="18288" y="7010"/>
                                </a:lnTo>
                                <a:lnTo>
                                  <a:pt x="18288" y="7490"/>
                                </a:lnTo>
                                <a:cubicBezTo>
                                  <a:pt x="18288" y="7549"/>
                                  <a:pt x="18292" y="7579"/>
                                  <a:pt x="18300" y="7579"/>
                                </a:cubicBezTo>
                                <a:lnTo>
                                  <a:pt x="18408" y="7579"/>
                                </a:lnTo>
                                <a:cubicBezTo>
                                  <a:pt x="18416" y="7579"/>
                                  <a:pt x="18420" y="7549"/>
                                  <a:pt x="18420" y="7490"/>
                                </a:cubicBezTo>
                                <a:lnTo>
                                  <a:pt x="18420" y="7010"/>
                                </a:lnTo>
                                <a:lnTo>
                                  <a:pt x="18484" y="7010"/>
                                </a:lnTo>
                                <a:cubicBezTo>
                                  <a:pt x="18492" y="7010"/>
                                  <a:pt x="18496" y="6980"/>
                                  <a:pt x="18496" y="6920"/>
                                </a:cubicBezTo>
                                <a:lnTo>
                                  <a:pt x="18496" y="6111"/>
                                </a:lnTo>
                                <a:cubicBezTo>
                                  <a:pt x="18500" y="6052"/>
                                  <a:pt x="18492" y="6022"/>
                                  <a:pt x="18484" y="6022"/>
                                </a:cubicBezTo>
                                <a:close/>
                                <a:moveTo>
                                  <a:pt x="18904" y="20761"/>
                                </a:moveTo>
                                <a:lnTo>
                                  <a:pt x="18836" y="20761"/>
                                </a:lnTo>
                                <a:lnTo>
                                  <a:pt x="18836" y="20252"/>
                                </a:lnTo>
                                <a:cubicBezTo>
                                  <a:pt x="18836" y="20192"/>
                                  <a:pt x="18828" y="20132"/>
                                  <a:pt x="18820" y="20132"/>
                                </a:cubicBezTo>
                                <a:lnTo>
                                  <a:pt x="18700" y="20132"/>
                                </a:lnTo>
                                <a:cubicBezTo>
                                  <a:pt x="18692" y="20132"/>
                                  <a:pt x="18684" y="20192"/>
                                  <a:pt x="18684" y="20252"/>
                                </a:cubicBezTo>
                                <a:lnTo>
                                  <a:pt x="18684" y="20761"/>
                                </a:lnTo>
                                <a:lnTo>
                                  <a:pt x="18616" y="20761"/>
                                </a:lnTo>
                                <a:cubicBezTo>
                                  <a:pt x="18608" y="20761"/>
                                  <a:pt x="18600" y="20821"/>
                                  <a:pt x="18600" y="20881"/>
                                </a:cubicBezTo>
                                <a:lnTo>
                                  <a:pt x="18600" y="21600"/>
                                </a:lnTo>
                                <a:lnTo>
                                  <a:pt x="18916" y="21600"/>
                                </a:lnTo>
                                <a:lnTo>
                                  <a:pt x="18916" y="20881"/>
                                </a:lnTo>
                                <a:cubicBezTo>
                                  <a:pt x="18916" y="20821"/>
                                  <a:pt x="18912" y="20761"/>
                                  <a:pt x="18904" y="20761"/>
                                </a:cubicBezTo>
                                <a:close/>
                                <a:moveTo>
                                  <a:pt x="18904" y="9017"/>
                                </a:moveTo>
                                <a:lnTo>
                                  <a:pt x="18836" y="9017"/>
                                </a:lnTo>
                                <a:lnTo>
                                  <a:pt x="18836" y="8508"/>
                                </a:lnTo>
                                <a:cubicBezTo>
                                  <a:pt x="18836" y="8448"/>
                                  <a:pt x="18828" y="8388"/>
                                  <a:pt x="18820" y="8388"/>
                                </a:cubicBezTo>
                                <a:lnTo>
                                  <a:pt x="18700" y="8388"/>
                                </a:lnTo>
                                <a:cubicBezTo>
                                  <a:pt x="18692" y="8388"/>
                                  <a:pt x="18684" y="8448"/>
                                  <a:pt x="18684" y="8508"/>
                                </a:cubicBezTo>
                                <a:lnTo>
                                  <a:pt x="18684" y="9017"/>
                                </a:lnTo>
                                <a:lnTo>
                                  <a:pt x="18616" y="9017"/>
                                </a:lnTo>
                                <a:cubicBezTo>
                                  <a:pt x="18608" y="9017"/>
                                  <a:pt x="18600" y="9077"/>
                                  <a:pt x="18600" y="9137"/>
                                </a:cubicBezTo>
                                <a:lnTo>
                                  <a:pt x="18600" y="10036"/>
                                </a:lnTo>
                                <a:cubicBezTo>
                                  <a:pt x="18600" y="10096"/>
                                  <a:pt x="18608" y="10156"/>
                                  <a:pt x="18616" y="10156"/>
                                </a:cubicBezTo>
                                <a:lnTo>
                                  <a:pt x="18684" y="10156"/>
                                </a:lnTo>
                                <a:lnTo>
                                  <a:pt x="18684" y="10665"/>
                                </a:lnTo>
                                <a:cubicBezTo>
                                  <a:pt x="18684" y="10725"/>
                                  <a:pt x="18692" y="10785"/>
                                  <a:pt x="18700" y="10785"/>
                                </a:cubicBezTo>
                                <a:lnTo>
                                  <a:pt x="18820" y="10785"/>
                                </a:lnTo>
                                <a:cubicBezTo>
                                  <a:pt x="18828" y="10785"/>
                                  <a:pt x="18836" y="10725"/>
                                  <a:pt x="18836" y="10665"/>
                                </a:cubicBezTo>
                                <a:lnTo>
                                  <a:pt x="18836" y="10156"/>
                                </a:lnTo>
                                <a:lnTo>
                                  <a:pt x="18904" y="10156"/>
                                </a:lnTo>
                                <a:cubicBezTo>
                                  <a:pt x="18912" y="10156"/>
                                  <a:pt x="18920" y="10096"/>
                                  <a:pt x="18920" y="10036"/>
                                </a:cubicBezTo>
                                <a:lnTo>
                                  <a:pt x="18920" y="9137"/>
                                </a:lnTo>
                                <a:cubicBezTo>
                                  <a:pt x="18916" y="9047"/>
                                  <a:pt x="18912" y="9017"/>
                                  <a:pt x="18904" y="9017"/>
                                </a:cubicBezTo>
                                <a:close/>
                                <a:moveTo>
                                  <a:pt x="18904" y="3116"/>
                                </a:moveTo>
                                <a:lnTo>
                                  <a:pt x="18836" y="3116"/>
                                </a:lnTo>
                                <a:lnTo>
                                  <a:pt x="18836" y="2606"/>
                                </a:lnTo>
                                <a:cubicBezTo>
                                  <a:pt x="18836" y="2546"/>
                                  <a:pt x="18828" y="2487"/>
                                  <a:pt x="18820" y="2487"/>
                                </a:cubicBezTo>
                                <a:lnTo>
                                  <a:pt x="18700" y="2487"/>
                                </a:lnTo>
                                <a:cubicBezTo>
                                  <a:pt x="18692" y="2487"/>
                                  <a:pt x="18684" y="2546"/>
                                  <a:pt x="18684" y="2606"/>
                                </a:cubicBezTo>
                                <a:lnTo>
                                  <a:pt x="18684" y="3116"/>
                                </a:lnTo>
                                <a:lnTo>
                                  <a:pt x="18616" y="3116"/>
                                </a:lnTo>
                                <a:cubicBezTo>
                                  <a:pt x="18608" y="3116"/>
                                  <a:pt x="18600" y="3176"/>
                                  <a:pt x="18600" y="3236"/>
                                </a:cubicBezTo>
                                <a:lnTo>
                                  <a:pt x="18600" y="4134"/>
                                </a:lnTo>
                                <a:cubicBezTo>
                                  <a:pt x="18600" y="4194"/>
                                  <a:pt x="18608" y="4254"/>
                                  <a:pt x="18616" y="4254"/>
                                </a:cubicBezTo>
                                <a:lnTo>
                                  <a:pt x="18684" y="4254"/>
                                </a:lnTo>
                                <a:lnTo>
                                  <a:pt x="18684" y="4763"/>
                                </a:lnTo>
                                <a:cubicBezTo>
                                  <a:pt x="18684" y="4823"/>
                                  <a:pt x="18692" y="4883"/>
                                  <a:pt x="18700" y="4883"/>
                                </a:cubicBezTo>
                                <a:lnTo>
                                  <a:pt x="18820" y="4883"/>
                                </a:lnTo>
                                <a:cubicBezTo>
                                  <a:pt x="18828" y="4883"/>
                                  <a:pt x="18836" y="4823"/>
                                  <a:pt x="18836" y="4763"/>
                                </a:cubicBezTo>
                                <a:lnTo>
                                  <a:pt x="18836" y="4254"/>
                                </a:lnTo>
                                <a:lnTo>
                                  <a:pt x="18904" y="4254"/>
                                </a:lnTo>
                                <a:cubicBezTo>
                                  <a:pt x="18912" y="4254"/>
                                  <a:pt x="18920" y="4194"/>
                                  <a:pt x="18920" y="4134"/>
                                </a:cubicBezTo>
                                <a:lnTo>
                                  <a:pt x="18920" y="3236"/>
                                </a:lnTo>
                                <a:cubicBezTo>
                                  <a:pt x="18916" y="3176"/>
                                  <a:pt x="18912" y="3116"/>
                                  <a:pt x="18904" y="3116"/>
                                </a:cubicBezTo>
                                <a:close/>
                                <a:moveTo>
                                  <a:pt x="18484" y="17825"/>
                                </a:moveTo>
                                <a:lnTo>
                                  <a:pt x="18420" y="17825"/>
                                </a:lnTo>
                                <a:lnTo>
                                  <a:pt x="18420" y="17346"/>
                                </a:lnTo>
                                <a:cubicBezTo>
                                  <a:pt x="18420" y="17286"/>
                                  <a:pt x="18416" y="17256"/>
                                  <a:pt x="18408" y="17256"/>
                                </a:cubicBezTo>
                                <a:lnTo>
                                  <a:pt x="18300" y="17256"/>
                                </a:lnTo>
                                <a:cubicBezTo>
                                  <a:pt x="18292" y="17256"/>
                                  <a:pt x="18288" y="17286"/>
                                  <a:pt x="18288" y="17346"/>
                                </a:cubicBezTo>
                                <a:lnTo>
                                  <a:pt x="18288" y="17825"/>
                                </a:lnTo>
                                <a:lnTo>
                                  <a:pt x="18224" y="17825"/>
                                </a:lnTo>
                                <a:cubicBezTo>
                                  <a:pt x="18216" y="17825"/>
                                  <a:pt x="18212" y="17855"/>
                                  <a:pt x="18212" y="17915"/>
                                </a:cubicBezTo>
                                <a:lnTo>
                                  <a:pt x="18212" y="18724"/>
                                </a:lnTo>
                                <a:cubicBezTo>
                                  <a:pt x="18212" y="18784"/>
                                  <a:pt x="18216" y="18814"/>
                                  <a:pt x="18224" y="18814"/>
                                </a:cubicBezTo>
                                <a:lnTo>
                                  <a:pt x="18288" y="18814"/>
                                </a:lnTo>
                                <a:lnTo>
                                  <a:pt x="18288" y="19293"/>
                                </a:lnTo>
                                <a:cubicBezTo>
                                  <a:pt x="18288" y="19353"/>
                                  <a:pt x="18292" y="19383"/>
                                  <a:pt x="18300" y="19383"/>
                                </a:cubicBezTo>
                                <a:lnTo>
                                  <a:pt x="18408" y="19383"/>
                                </a:lnTo>
                                <a:cubicBezTo>
                                  <a:pt x="18416" y="19383"/>
                                  <a:pt x="18420" y="19353"/>
                                  <a:pt x="18420" y="19293"/>
                                </a:cubicBezTo>
                                <a:lnTo>
                                  <a:pt x="18420" y="18814"/>
                                </a:lnTo>
                                <a:lnTo>
                                  <a:pt x="18484" y="18814"/>
                                </a:lnTo>
                                <a:cubicBezTo>
                                  <a:pt x="18492" y="18814"/>
                                  <a:pt x="18496" y="18784"/>
                                  <a:pt x="18496" y="18724"/>
                                </a:cubicBezTo>
                                <a:lnTo>
                                  <a:pt x="18496" y="17915"/>
                                </a:lnTo>
                                <a:cubicBezTo>
                                  <a:pt x="18500" y="17855"/>
                                  <a:pt x="18492" y="17825"/>
                                  <a:pt x="18484" y="17825"/>
                                </a:cubicBezTo>
                                <a:close/>
                                <a:moveTo>
                                  <a:pt x="18484" y="11893"/>
                                </a:moveTo>
                                <a:lnTo>
                                  <a:pt x="18420" y="11893"/>
                                </a:lnTo>
                                <a:lnTo>
                                  <a:pt x="18420" y="11414"/>
                                </a:lnTo>
                                <a:cubicBezTo>
                                  <a:pt x="18420" y="11354"/>
                                  <a:pt x="18416" y="11324"/>
                                  <a:pt x="18408" y="11324"/>
                                </a:cubicBezTo>
                                <a:lnTo>
                                  <a:pt x="18300" y="11324"/>
                                </a:lnTo>
                                <a:cubicBezTo>
                                  <a:pt x="18292" y="11324"/>
                                  <a:pt x="18288" y="11354"/>
                                  <a:pt x="18288" y="11414"/>
                                </a:cubicBezTo>
                                <a:lnTo>
                                  <a:pt x="18288" y="11893"/>
                                </a:lnTo>
                                <a:lnTo>
                                  <a:pt x="18224" y="11893"/>
                                </a:lnTo>
                                <a:cubicBezTo>
                                  <a:pt x="18216" y="11893"/>
                                  <a:pt x="18212" y="11923"/>
                                  <a:pt x="18212" y="11983"/>
                                </a:cubicBezTo>
                                <a:lnTo>
                                  <a:pt x="18212" y="12792"/>
                                </a:lnTo>
                                <a:cubicBezTo>
                                  <a:pt x="18212" y="12852"/>
                                  <a:pt x="18216" y="12882"/>
                                  <a:pt x="18224" y="12882"/>
                                </a:cubicBezTo>
                                <a:lnTo>
                                  <a:pt x="18288" y="12882"/>
                                </a:lnTo>
                                <a:lnTo>
                                  <a:pt x="18288" y="13361"/>
                                </a:lnTo>
                                <a:cubicBezTo>
                                  <a:pt x="18288" y="13421"/>
                                  <a:pt x="18292" y="13451"/>
                                  <a:pt x="18300" y="13451"/>
                                </a:cubicBezTo>
                                <a:lnTo>
                                  <a:pt x="18408" y="13451"/>
                                </a:lnTo>
                                <a:cubicBezTo>
                                  <a:pt x="18416" y="13451"/>
                                  <a:pt x="18420" y="13421"/>
                                  <a:pt x="18420" y="13361"/>
                                </a:cubicBezTo>
                                <a:lnTo>
                                  <a:pt x="18420" y="12882"/>
                                </a:lnTo>
                                <a:lnTo>
                                  <a:pt x="18484" y="12882"/>
                                </a:lnTo>
                                <a:cubicBezTo>
                                  <a:pt x="18492" y="12882"/>
                                  <a:pt x="18496" y="12852"/>
                                  <a:pt x="18496" y="12792"/>
                                </a:cubicBezTo>
                                <a:lnTo>
                                  <a:pt x="18496" y="11983"/>
                                </a:lnTo>
                                <a:cubicBezTo>
                                  <a:pt x="18500" y="11923"/>
                                  <a:pt x="18492" y="11893"/>
                                  <a:pt x="18484" y="11893"/>
                                </a:cubicBezTo>
                                <a:close/>
                                <a:moveTo>
                                  <a:pt x="18072" y="14979"/>
                                </a:moveTo>
                                <a:lnTo>
                                  <a:pt x="18016" y="14979"/>
                                </a:lnTo>
                                <a:lnTo>
                                  <a:pt x="18016" y="14560"/>
                                </a:lnTo>
                                <a:cubicBezTo>
                                  <a:pt x="18016" y="14500"/>
                                  <a:pt x="18012" y="14470"/>
                                  <a:pt x="18004" y="14470"/>
                                </a:cubicBezTo>
                                <a:lnTo>
                                  <a:pt x="17908" y="14470"/>
                                </a:lnTo>
                                <a:cubicBezTo>
                                  <a:pt x="17900" y="14470"/>
                                  <a:pt x="17896" y="14500"/>
                                  <a:pt x="17896" y="14560"/>
                                </a:cubicBezTo>
                                <a:lnTo>
                                  <a:pt x="17896" y="14979"/>
                                </a:lnTo>
                                <a:lnTo>
                                  <a:pt x="17840" y="14979"/>
                                </a:lnTo>
                                <a:cubicBezTo>
                                  <a:pt x="17832" y="14979"/>
                                  <a:pt x="17828" y="15009"/>
                                  <a:pt x="17828" y="15069"/>
                                </a:cubicBezTo>
                                <a:lnTo>
                                  <a:pt x="17828" y="15788"/>
                                </a:lnTo>
                                <a:cubicBezTo>
                                  <a:pt x="17828" y="15848"/>
                                  <a:pt x="17832" y="15878"/>
                                  <a:pt x="17840" y="15878"/>
                                </a:cubicBezTo>
                                <a:lnTo>
                                  <a:pt x="17896" y="15878"/>
                                </a:lnTo>
                                <a:lnTo>
                                  <a:pt x="17896" y="16297"/>
                                </a:lnTo>
                                <a:cubicBezTo>
                                  <a:pt x="17896" y="16357"/>
                                  <a:pt x="17900" y="16387"/>
                                  <a:pt x="17908" y="16387"/>
                                </a:cubicBezTo>
                                <a:lnTo>
                                  <a:pt x="18004" y="16387"/>
                                </a:lnTo>
                                <a:cubicBezTo>
                                  <a:pt x="18012" y="16387"/>
                                  <a:pt x="18016" y="16357"/>
                                  <a:pt x="18016" y="16297"/>
                                </a:cubicBezTo>
                                <a:lnTo>
                                  <a:pt x="18016" y="15878"/>
                                </a:lnTo>
                                <a:lnTo>
                                  <a:pt x="18072" y="15878"/>
                                </a:lnTo>
                                <a:cubicBezTo>
                                  <a:pt x="18080" y="15878"/>
                                  <a:pt x="18084" y="15848"/>
                                  <a:pt x="18084" y="15788"/>
                                </a:cubicBezTo>
                                <a:lnTo>
                                  <a:pt x="18084" y="15069"/>
                                </a:lnTo>
                                <a:cubicBezTo>
                                  <a:pt x="18080" y="15039"/>
                                  <a:pt x="18076" y="14979"/>
                                  <a:pt x="18072" y="14979"/>
                                </a:cubicBezTo>
                                <a:close/>
                                <a:moveTo>
                                  <a:pt x="18072" y="20881"/>
                                </a:moveTo>
                                <a:lnTo>
                                  <a:pt x="18016" y="20881"/>
                                </a:lnTo>
                                <a:lnTo>
                                  <a:pt x="18016" y="20462"/>
                                </a:lnTo>
                                <a:cubicBezTo>
                                  <a:pt x="18016" y="20402"/>
                                  <a:pt x="18012" y="20372"/>
                                  <a:pt x="18004" y="20372"/>
                                </a:cubicBezTo>
                                <a:lnTo>
                                  <a:pt x="17908" y="20372"/>
                                </a:lnTo>
                                <a:cubicBezTo>
                                  <a:pt x="17900" y="20372"/>
                                  <a:pt x="17896" y="20402"/>
                                  <a:pt x="17896" y="20462"/>
                                </a:cubicBezTo>
                                <a:lnTo>
                                  <a:pt x="17896" y="20881"/>
                                </a:lnTo>
                                <a:lnTo>
                                  <a:pt x="17840" y="20881"/>
                                </a:lnTo>
                                <a:cubicBezTo>
                                  <a:pt x="17832" y="20881"/>
                                  <a:pt x="17828" y="20911"/>
                                  <a:pt x="17828" y="20971"/>
                                </a:cubicBezTo>
                                <a:lnTo>
                                  <a:pt x="17828" y="21600"/>
                                </a:lnTo>
                                <a:lnTo>
                                  <a:pt x="18084" y="21600"/>
                                </a:lnTo>
                                <a:lnTo>
                                  <a:pt x="18084" y="20971"/>
                                </a:lnTo>
                                <a:cubicBezTo>
                                  <a:pt x="18080" y="20911"/>
                                  <a:pt x="18076" y="20881"/>
                                  <a:pt x="18072" y="20881"/>
                                </a:cubicBezTo>
                                <a:close/>
                                <a:moveTo>
                                  <a:pt x="18072" y="9107"/>
                                </a:moveTo>
                                <a:lnTo>
                                  <a:pt x="18016" y="9107"/>
                                </a:lnTo>
                                <a:lnTo>
                                  <a:pt x="18016" y="8688"/>
                                </a:lnTo>
                                <a:cubicBezTo>
                                  <a:pt x="18016" y="8628"/>
                                  <a:pt x="18012" y="8598"/>
                                  <a:pt x="18004" y="8598"/>
                                </a:cubicBezTo>
                                <a:lnTo>
                                  <a:pt x="17908" y="8598"/>
                                </a:lnTo>
                                <a:cubicBezTo>
                                  <a:pt x="17900" y="8598"/>
                                  <a:pt x="17896" y="8628"/>
                                  <a:pt x="17896" y="8688"/>
                                </a:cubicBezTo>
                                <a:lnTo>
                                  <a:pt x="17896" y="9107"/>
                                </a:lnTo>
                                <a:lnTo>
                                  <a:pt x="17840" y="9107"/>
                                </a:lnTo>
                                <a:cubicBezTo>
                                  <a:pt x="17832" y="9107"/>
                                  <a:pt x="17828" y="9137"/>
                                  <a:pt x="17828" y="9197"/>
                                </a:cubicBezTo>
                                <a:lnTo>
                                  <a:pt x="17828" y="9916"/>
                                </a:lnTo>
                                <a:cubicBezTo>
                                  <a:pt x="17828" y="9976"/>
                                  <a:pt x="17832" y="10006"/>
                                  <a:pt x="17840" y="10006"/>
                                </a:cubicBezTo>
                                <a:lnTo>
                                  <a:pt x="17896" y="10006"/>
                                </a:lnTo>
                                <a:lnTo>
                                  <a:pt x="17896" y="10426"/>
                                </a:lnTo>
                                <a:cubicBezTo>
                                  <a:pt x="17896" y="10485"/>
                                  <a:pt x="17900" y="10515"/>
                                  <a:pt x="17908" y="10515"/>
                                </a:cubicBezTo>
                                <a:lnTo>
                                  <a:pt x="18004" y="10515"/>
                                </a:lnTo>
                                <a:cubicBezTo>
                                  <a:pt x="18012" y="10515"/>
                                  <a:pt x="18016" y="10485"/>
                                  <a:pt x="18016" y="10426"/>
                                </a:cubicBezTo>
                                <a:lnTo>
                                  <a:pt x="18016" y="10006"/>
                                </a:lnTo>
                                <a:lnTo>
                                  <a:pt x="18072" y="10006"/>
                                </a:lnTo>
                                <a:cubicBezTo>
                                  <a:pt x="18080" y="10006"/>
                                  <a:pt x="18084" y="9976"/>
                                  <a:pt x="18084" y="9916"/>
                                </a:cubicBezTo>
                                <a:lnTo>
                                  <a:pt x="18084" y="9197"/>
                                </a:lnTo>
                                <a:cubicBezTo>
                                  <a:pt x="18080" y="9137"/>
                                  <a:pt x="18076" y="9107"/>
                                  <a:pt x="18072" y="9107"/>
                                </a:cubicBezTo>
                                <a:close/>
                                <a:moveTo>
                                  <a:pt x="19320" y="11774"/>
                                </a:moveTo>
                                <a:lnTo>
                                  <a:pt x="19244" y="11774"/>
                                </a:lnTo>
                                <a:lnTo>
                                  <a:pt x="19244" y="11204"/>
                                </a:lnTo>
                                <a:cubicBezTo>
                                  <a:pt x="19244" y="11145"/>
                                  <a:pt x="19236" y="11085"/>
                                  <a:pt x="19228" y="11085"/>
                                </a:cubicBezTo>
                                <a:lnTo>
                                  <a:pt x="19096" y="11085"/>
                                </a:lnTo>
                                <a:cubicBezTo>
                                  <a:pt x="19088" y="11085"/>
                                  <a:pt x="19080" y="11145"/>
                                  <a:pt x="19080" y="11204"/>
                                </a:cubicBezTo>
                                <a:lnTo>
                                  <a:pt x="19080" y="11774"/>
                                </a:lnTo>
                                <a:lnTo>
                                  <a:pt x="19004" y="11774"/>
                                </a:lnTo>
                                <a:cubicBezTo>
                                  <a:pt x="18996" y="11774"/>
                                  <a:pt x="18988" y="11834"/>
                                  <a:pt x="18988" y="11893"/>
                                </a:cubicBezTo>
                                <a:lnTo>
                                  <a:pt x="18988" y="12912"/>
                                </a:lnTo>
                                <a:cubicBezTo>
                                  <a:pt x="18988" y="12972"/>
                                  <a:pt x="18996" y="13032"/>
                                  <a:pt x="19004" y="13032"/>
                                </a:cubicBezTo>
                                <a:lnTo>
                                  <a:pt x="19080" y="13032"/>
                                </a:lnTo>
                                <a:lnTo>
                                  <a:pt x="19080" y="13601"/>
                                </a:lnTo>
                                <a:cubicBezTo>
                                  <a:pt x="19080" y="13661"/>
                                  <a:pt x="19088" y="13721"/>
                                  <a:pt x="19096" y="13721"/>
                                </a:cubicBezTo>
                                <a:lnTo>
                                  <a:pt x="19232" y="13721"/>
                                </a:lnTo>
                                <a:cubicBezTo>
                                  <a:pt x="19240" y="13721"/>
                                  <a:pt x="19248" y="13661"/>
                                  <a:pt x="19248" y="13601"/>
                                </a:cubicBezTo>
                                <a:lnTo>
                                  <a:pt x="19248" y="13032"/>
                                </a:lnTo>
                                <a:lnTo>
                                  <a:pt x="19324" y="13032"/>
                                </a:lnTo>
                                <a:cubicBezTo>
                                  <a:pt x="19332" y="13032"/>
                                  <a:pt x="19340" y="12972"/>
                                  <a:pt x="19340" y="12912"/>
                                </a:cubicBezTo>
                                <a:lnTo>
                                  <a:pt x="19340" y="11893"/>
                                </a:lnTo>
                                <a:cubicBezTo>
                                  <a:pt x="19336" y="11834"/>
                                  <a:pt x="19328" y="11774"/>
                                  <a:pt x="19320" y="11774"/>
                                </a:cubicBezTo>
                                <a:close/>
                                <a:moveTo>
                                  <a:pt x="18072" y="3236"/>
                                </a:moveTo>
                                <a:lnTo>
                                  <a:pt x="18016" y="3236"/>
                                </a:lnTo>
                                <a:lnTo>
                                  <a:pt x="18016" y="2816"/>
                                </a:lnTo>
                                <a:cubicBezTo>
                                  <a:pt x="18016" y="2756"/>
                                  <a:pt x="18012" y="2726"/>
                                  <a:pt x="18004" y="2726"/>
                                </a:cubicBezTo>
                                <a:lnTo>
                                  <a:pt x="17908" y="2726"/>
                                </a:lnTo>
                                <a:cubicBezTo>
                                  <a:pt x="17900" y="2726"/>
                                  <a:pt x="17896" y="2756"/>
                                  <a:pt x="17896" y="2816"/>
                                </a:cubicBezTo>
                                <a:lnTo>
                                  <a:pt x="17896" y="3236"/>
                                </a:lnTo>
                                <a:lnTo>
                                  <a:pt x="17840" y="3236"/>
                                </a:lnTo>
                                <a:cubicBezTo>
                                  <a:pt x="17832" y="3236"/>
                                  <a:pt x="17828" y="3265"/>
                                  <a:pt x="17828" y="3325"/>
                                </a:cubicBezTo>
                                <a:lnTo>
                                  <a:pt x="17828" y="4044"/>
                                </a:lnTo>
                                <a:cubicBezTo>
                                  <a:pt x="17828" y="4104"/>
                                  <a:pt x="17832" y="4134"/>
                                  <a:pt x="17840" y="4134"/>
                                </a:cubicBezTo>
                                <a:lnTo>
                                  <a:pt x="17896" y="4134"/>
                                </a:lnTo>
                                <a:lnTo>
                                  <a:pt x="17896" y="4554"/>
                                </a:lnTo>
                                <a:cubicBezTo>
                                  <a:pt x="17896" y="4614"/>
                                  <a:pt x="17900" y="4644"/>
                                  <a:pt x="17908" y="4644"/>
                                </a:cubicBezTo>
                                <a:lnTo>
                                  <a:pt x="18004" y="4644"/>
                                </a:lnTo>
                                <a:cubicBezTo>
                                  <a:pt x="18012" y="4644"/>
                                  <a:pt x="18016" y="4614"/>
                                  <a:pt x="18016" y="4554"/>
                                </a:cubicBezTo>
                                <a:lnTo>
                                  <a:pt x="18016" y="4134"/>
                                </a:lnTo>
                                <a:lnTo>
                                  <a:pt x="18072" y="4134"/>
                                </a:lnTo>
                                <a:cubicBezTo>
                                  <a:pt x="18080" y="4134"/>
                                  <a:pt x="18084" y="4104"/>
                                  <a:pt x="18084" y="4044"/>
                                </a:cubicBezTo>
                                <a:lnTo>
                                  <a:pt x="18084" y="3325"/>
                                </a:lnTo>
                                <a:cubicBezTo>
                                  <a:pt x="18080" y="3265"/>
                                  <a:pt x="18076" y="3236"/>
                                  <a:pt x="18072" y="3236"/>
                                </a:cubicBezTo>
                                <a:close/>
                                <a:moveTo>
                                  <a:pt x="19320" y="17705"/>
                                </a:moveTo>
                                <a:lnTo>
                                  <a:pt x="19244" y="17705"/>
                                </a:lnTo>
                                <a:lnTo>
                                  <a:pt x="19244" y="17136"/>
                                </a:lnTo>
                                <a:cubicBezTo>
                                  <a:pt x="19244" y="17076"/>
                                  <a:pt x="19236" y="17016"/>
                                  <a:pt x="19228" y="17016"/>
                                </a:cubicBezTo>
                                <a:lnTo>
                                  <a:pt x="19096" y="17016"/>
                                </a:lnTo>
                                <a:cubicBezTo>
                                  <a:pt x="19088" y="17016"/>
                                  <a:pt x="19080" y="17076"/>
                                  <a:pt x="19080" y="17136"/>
                                </a:cubicBezTo>
                                <a:lnTo>
                                  <a:pt x="19080" y="17705"/>
                                </a:lnTo>
                                <a:lnTo>
                                  <a:pt x="19004" y="17705"/>
                                </a:lnTo>
                                <a:cubicBezTo>
                                  <a:pt x="18996" y="17705"/>
                                  <a:pt x="18988" y="17765"/>
                                  <a:pt x="18988" y="17825"/>
                                </a:cubicBezTo>
                                <a:lnTo>
                                  <a:pt x="18988" y="18844"/>
                                </a:lnTo>
                                <a:cubicBezTo>
                                  <a:pt x="18988" y="18904"/>
                                  <a:pt x="18996" y="18964"/>
                                  <a:pt x="19004" y="18964"/>
                                </a:cubicBezTo>
                                <a:lnTo>
                                  <a:pt x="19080" y="18964"/>
                                </a:lnTo>
                                <a:lnTo>
                                  <a:pt x="19080" y="19533"/>
                                </a:lnTo>
                                <a:cubicBezTo>
                                  <a:pt x="19080" y="19593"/>
                                  <a:pt x="19088" y="19653"/>
                                  <a:pt x="19096" y="19653"/>
                                </a:cubicBezTo>
                                <a:lnTo>
                                  <a:pt x="19232" y="19653"/>
                                </a:lnTo>
                                <a:cubicBezTo>
                                  <a:pt x="19240" y="19653"/>
                                  <a:pt x="19248" y="19593"/>
                                  <a:pt x="19248" y="19533"/>
                                </a:cubicBezTo>
                                <a:lnTo>
                                  <a:pt x="19248" y="18964"/>
                                </a:lnTo>
                                <a:lnTo>
                                  <a:pt x="19324" y="18964"/>
                                </a:lnTo>
                                <a:cubicBezTo>
                                  <a:pt x="19332" y="18964"/>
                                  <a:pt x="19340" y="18904"/>
                                  <a:pt x="19340" y="18844"/>
                                </a:cubicBezTo>
                                <a:lnTo>
                                  <a:pt x="19340" y="17825"/>
                                </a:lnTo>
                                <a:cubicBezTo>
                                  <a:pt x="19336" y="17765"/>
                                  <a:pt x="19328" y="17705"/>
                                  <a:pt x="19320" y="17705"/>
                                </a:cubicBezTo>
                                <a:close/>
                                <a:moveTo>
                                  <a:pt x="19884" y="14110"/>
                                </a:moveTo>
                                <a:lnTo>
                                  <a:pt x="20048" y="14110"/>
                                </a:lnTo>
                                <a:cubicBezTo>
                                  <a:pt x="20060" y="14110"/>
                                  <a:pt x="20068" y="14050"/>
                                  <a:pt x="20068" y="13961"/>
                                </a:cubicBezTo>
                                <a:lnTo>
                                  <a:pt x="20068" y="13242"/>
                                </a:lnTo>
                                <a:lnTo>
                                  <a:pt x="20164" y="13242"/>
                                </a:lnTo>
                                <a:cubicBezTo>
                                  <a:pt x="20176" y="13242"/>
                                  <a:pt x="20184" y="13182"/>
                                  <a:pt x="20184" y="13092"/>
                                </a:cubicBezTo>
                                <a:lnTo>
                                  <a:pt x="20184" y="11864"/>
                                </a:lnTo>
                                <a:cubicBezTo>
                                  <a:pt x="20184" y="11774"/>
                                  <a:pt x="20176" y="11714"/>
                                  <a:pt x="20164" y="11714"/>
                                </a:cubicBezTo>
                                <a:lnTo>
                                  <a:pt x="20068" y="11714"/>
                                </a:lnTo>
                                <a:lnTo>
                                  <a:pt x="20068" y="10995"/>
                                </a:lnTo>
                                <a:cubicBezTo>
                                  <a:pt x="20068" y="10905"/>
                                  <a:pt x="20060" y="10845"/>
                                  <a:pt x="20048" y="10845"/>
                                </a:cubicBezTo>
                                <a:lnTo>
                                  <a:pt x="19884" y="10845"/>
                                </a:lnTo>
                                <a:cubicBezTo>
                                  <a:pt x="19872" y="10845"/>
                                  <a:pt x="19864" y="10905"/>
                                  <a:pt x="19864" y="10995"/>
                                </a:cubicBezTo>
                                <a:lnTo>
                                  <a:pt x="19864" y="11714"/>
                                </a:lnTo>
                                <a:lnTo>
                                  <a:pt x="19768" y="11714"/>
                                </a:lnTo>
                                <a:cubicBezTo>
                                  <a:pt x="19756" y="11714"/>
                                  <a:pt x="19748" y="11774"/>
                                  <a:pt x="19748" y="11864"/>
                                </a:cubicBezTo>
                                <a:lnTo>
                                  <a:pt x="19748" y="12433"/>
                                </a:lnTo>
                                <a:lnTo>
                                  <a:pt x="19748" y="12433"/>
                                </a:lnTo>
                                <a:lnTo>
                                  <a:pt x="19748" y="13122"/>
                                </a:lnTo>
                                <a:cubicBezTo>
                                  <a:pt x="19748" y="13212"/>
                                  <a:pt x="19756" y="13272"/>
                                  <a:pt x="19768" y="13272"/>
                                </a:cubicBezTo>
                                <a:lnTo>
                                  <a:pt x="19864" y="13272"/>
                                </a:lnTo>
                                <a:lnTo>
                                  <a:pt x="19864" y="13991"/>
                                </a:lnTo>
                                <a:cubicBezTo>
                                  <a:pt x="19864" y="14050"/>
                                  <a:pt x="19872" y="14110"/>
                                  <a:pt x="19884" y="14110"/>
                                </a:cubicBezTo>
                                <a:close/>
                                <a:moveTo>
                                  <a:pt x="20184" y="19054"/>
                                </a:moveTo>
                                <a:lnTo>
                                  <a:pt x="20184" y="17825"/>
                                </a:lnTo>
                                <a:cubicBezTo>
                                  <a:pt x="20184" y="17735"/>
                                  <a:pt x="20176" y="17675"/>
                                  <a:pt x="20164" y="17675"/>
                                </a:cubicBezTo>
                                <a:lnTo>
                                  <a:pt x="20068" y="17675"/>
                                </a:lnTo>
                                <a:lnTo>
                                  <a:pt x="20068" y="16956"/>
                                </a:lnTo>
                                <a:cubicBezTo>
                                  <a:pt x="20068" y="16867"/>
                                  <a:pt x="20060" y="16807"/>
                                  <a:pt x="20048" y="16807"/>
                                </a:cubicBezTo>
                                <a:lnTo>
                                  <a:pt x="19884" y="16807"/>
                                </a:lnTo>
                                <a:cubicBezTo>
                                  <a:pt x="19872" y="16807"/>
                                  <a:pt x="19864" y="16867"/>
                                  <a:pt x="19864" y="16956"/>
                                </a:cubicBezTo>
                                <a:lnTo>
                                  <a:pt x="19864" y="17675"/>
                                </a:lnTo>
                                <a:lnTo>
                                  <a:pt x="19768" y="17675"/>
                                </a:lnTo>
                                <a:cubicBezTo>
                                  <a:pt x="19756" y="17675"/>
                                  <a:pt x="19748" y="17735"/>
                                  <a:pt x="19748" y="17825"/>
                                </a:cubicBezTo>
                                <a:lnTo>
                                  <a:pt x="19748" y="18394"/>
                                </a:lnTo>
                                <a:lnTo>
                                  <a:pt x="19748" y="18394"/>
                                </a:lnTo>
                                <a:lnTo>
                                  <a:pt x="19748" y="19083"/>
                                </a:lnTo>
                                <a:cubicBezTo>
                                  <a:pt x="19748" y="19173"/>
                                  <a:pt x="19756" y="19233"/>
                                  <a:pt x="19768" y="19233"/>
                                </a:cubicBezTo>
                                <a:lnTo>
                                  <a:pt x="19864" y="19233"/>
                                </a:lnTo>
                                <a:lnTo>
                                  <a:pt x="19864" y="19952"/>
                                </a:lnTo>
                                <a:cubicBezTo>
                                  <a:pt x="19864" y="20042"/>
                                  <a:pt x="19872" y="20102"/>
                                  <a:pt x="19884" y="20102"/>
                                </a:cubicBezTo>
                                <a:lnTo>
                                  <a:pt x="20048" y="20102"/>
                                </a:lnTo>
                                <a:cubicBezTo>
                                  <a:pt x="20060" y="20102"/>
                                  <a:pt x="20068" y="20042"/>
                                  <a:pt x="20068" y="19952"/>
                                </a:cubicBezTo>
                                <a:lnTo>
                                  <a:pt x="20068" y="19233"/>
                                </a:lnTo>
                                <a:lnTo>
                                  <a:pt x="20164" y="19233"/>
                                </a:lnTo>
                                <a:cubicBezTo>
                                  <a:pt x="20172" y="19203"/>
                                  <a:pt x="20184" y="19143"/>
                                  <a:pt x="20184" y="19054"/>
                                </a:cubicBezTo>
                                <a:close/>
                                <a:moveTo>
                                  <a:pt x="19368" y="10126"/>
                                </a:moveTo>
                                <a:cubicBezTo>
                                  <a:pt x="19368" y="10186"/>
                                  <a:pt x="19376" y="10246"/>
                                  <a:pt x="19384" y="10246"/>
                                </a:cubicBezTo>
                                <a:lnTo>
                                  <a:pt x="19468" y="10246"/>
                                </a:lnTo>
                                <a:lnTo>
                                  <a:pt x="19468" y="10875"/>
                                </a:lnTo>
                                <a:cubicBezTo>
                                  <a:pt x="19468" y="10935"/>
                                  <a:pt x="19476" y="10995"/>
                                  <a:pt x="19484" y="10995"/>
                                </a:cubicBezTo>
                                <a:lnTo>
                                  <a:pt x="19632" y="10995"/>
                                </a:lnTo>
                                <a:cubicBezTo>
                                  <a:pt x="19640" y="10995"/>
                                  <a:pt x="19648" y="10935"/>
                                  <a:pt x="19648" y="10875"/>
                                </a:cubicBezTo>
                                <a:lnTo>
                                  <a:pt x="19648" y="10246"/>
                                </a:lnTo>
                                <a:lnTo>
                                  <a:pt x="19732" y="10246"/>
                                </a:lnTo>
                                <a:cubicBezTo>
                                  <a:pt x="19740" y="10246"/>
                                  <a:pt x="19748" y="10186"/>
                                  <a:pt x="19748" y="10126"/>
                                </a:cubicBezTo>
                                <a:lnTo>
                                  <a:pt x="19748" y="9017"/>
                                </a:lnTo>
                                <a:cubicBezTo>
                                  <a:pt x="19748" y="8958"/>
                                  <a:pt x="19740" y="8898"/>
                                  <a:pt x="19732" y="8898"/>
                                </a:cubicBezTo>
                                <a:lnTo>
                                  <a:pt x="19656" y="8898"/>
                                </a:lnTo>
                                <a:lnTo>
                                  <a:pt x="19656" y="8269"/>
                                </a:lnTo>
                                <a:cubicBezTo>
                                  <a:pt x="19656" y="8209"/>
                                  <a:pt x="19648" y="8149"/>
                                  <a:pt x="19640" y="8149"/>
                                </a:cubicBezTo>
                                <a:lnTo>
                                  <a:pt x="19492" y="8149"/>
                                </a:lnTo>
                                <a:cubicBezTo>
                                  <a:pt x="19484" y="8149"/>
                                  <a:pt x="19476" y="8209"/>
                                  <a:pt x="19476" y="8269"/>
                                </a:cubicBezTo>
                                <a:lnTo>
                                  <a:pt x="19476" y="8898"/>
                                </a:lnTo>
                                <a:lnTo>
                                  <a:pt x="19392" y="8898"/>
                                </a:lnTo>
                                <a:cubicBezTo>
                                  <a:pt x="19384" y="8898"/>
                                  <a:pt x="19376" y="8958"/>
                                  <a:pt x="19376" y="9017"/>
                                </a:cubicBezTo>
                                <a:lnTo>
                                  <a:pt x="19376" y="10126"/>
                                </a:lnTo>
                                <a:close/>
                                <a:moveTo>
                                  <a:pt x="19368" y="15998"/>
                                </a:moveTo>
                                <a:cubicBezTo>
                                  <a:pt x="19368" y="16058"/>
                                  <a:pt x="19376" y="16118"/>
                                  <a:pt x="19384" y="16118"/>
                                </a:cubicBezTo>
                                <a:lnTo>
                                  <a:pt x="19468" y="16118"/>
                                </a:lnTo>
                                <a:lnTo>
                                  <a:pt x="19468" y="16747"/>
                                </a:lnTo>
                                <a:cubicBezTo>
                                  <a:pt x="19468" y="16807"/>
                                  <a:pt x="19476" y="16867"/>
                                  <a:pt x="19484" y="16867"/>
                                </a:cubicBezTo>
                                <a:lnTo>
                                  <a:pt x="19632" y="16867"/>
                                </a:lnTo>
                                <a:cubicBezTo>
                                  <a:pt x="19640" y="16867"/>
                                  <a:pt x="19648" y="16807"/>
                                  <a:pt x="19648" y="16747"/>
                                </a:cubicBezTo>
                                <a:lnTo>
                                  <a:pt x="19648" y="16118"/>
                                </a:lnTo>
                                <a:lnTo>
                                  <a:pt x="19732" y="16118"/>
                                </a:lnTo>
                                <a:cubicBezTo>
                                  <a:pt x="19740" y="16118"/>
                                  <a:pt x="19748" y="16058"/>
                                  <a:pt x="19748" y="15998"/>
                                </a:cubicBezTo>
                                <a:lnTo>
                                  <a:pt x="19748" y="14889"/>
                                </a:lnTo>
                                <a:cubicBezTo>
                                  <a:pt x="19748" y="14829"/>
                                  <a:pt x="19740" y="14769"/>
                                  <a:pt x="19732" y="14769"/>
                                </a:cubicBezTo>
                                <a:lnTo>
                                  <a:pt x="19656" y="14769"/>
                                </a:lnTo>
                                <a:lnTo>
                                  <a:pt x="19656" y="14140"/>
                                </a:lnTo>
                                <a:cubicBezTo>
                                  <a:pt x="19656" y="14080"/>
                                  <a:pt x="19648" y="14021"/>
                                  <a:pt x="19640" y="14021"/>
                                </a:cubicBezTo>
                                <a:lnTo>
                                  <a:pt x="19492" y="14021"/>
                                </a:lnTo>
                                <a:cubicBezTo>
                                  <a:pt x="19484" y="14021"/>
                                  <a:pt x="19476" y="14080"/>
                                  <a:pt x="19476" y="14140"/>
                                </a:cubicBezTo>
                                <a:lnTo>
                                  <a:pt x="19476" y="14769"/>
                                </a:lnTo>
                                <a:lnTo>
                                  <a:pt x="19392" y="14769"/>
                                </a:lnTo>
                                <a:cubicBezTo>
                                  <a:pt x="19384" y="14769"/>
                                  <a:pt x="19376" y="14829"/>
                                  <a:pt x="19376" y="14889"/>
                                </a:cubicBezTo>
                                <a:lnTo>
                                  <a:pt x="19376" y="15998"/>
                                </a:lnTo>
                                <a:close/>
                                <a:moveTo>
                                  <a:pt x="0" y="0"/>
                                </a:moveTo>
                                <a:lnTo>
                                  <a:pt x="0" y="2127"/>
                                </a:lnTo>
                                <a:lnTo>
                                  <a:pt x="19864" y="2127"/>
                                </a:lnTo>
                                <a:lnTo>
                                  <a:pt x="19864" y="2277"/>
                                </a:lnTo>
                                <a:cubicBezTo>
                                  <a:pt x="19864" y="2367"/>
                                  <a:pt x="19872" y="2427"/>
                                  <a:pt x="19884" y="2427"/>
                                </a:cubicBezTo>
                                <a:lnTo>
                                  <a:pt x="20048" y="2427"/>
                                </a:lnTo>
                                <a:cubicBezTo>
                                  <a:pt x="20060" y="2427"/>
                                  <a:pt x="20068" y="2367"/>
                                  <a:pt x="20068" y="2277"/>
                                </a:cubicBezTo>
                                <a:lnTo>
                                  <a:pt x="20068" y="2127"/>
                                </a:lnTo>
                                <a:lnTo>
                                  <a:pt x="20256" y="2127"/>
                                </a:lnTo>
                                <a:lnTo>
                                  <a:pt x="20256" y="2846"/>
                                </a:lnTo>
                                <a:lnTo>
                                  <a:pt x="20152" y="2846"/>
                                </a:lnTo>
                                <a:cubicBezTo>
                                  <a:pt x="20140" y="2846"/>
                                  <a:pt x="20132" y="2906"/>
                                  <a:pt x="20132" y="2996"/>
                                </a:cubicBezTo>
                                <a:lnTo>
                                  <a:pt x="20132" y="3625"/>
                                </a:lnTo>
                                <a:lnTo>
                                  <a:pt x="20132" y="3625"/>
                                </a:lnTo>
                                <a:lnTo>
                                  <a:pt x="20132" y="4374"/>
                                </a:lnTo>
                                <a:cubicBezTo>
                                  <a:pt x="20132" y="4464"/>
                                  <a:pt x="20140" y="4524"/>
                                  <a:pt x="20152" y="4524"/>
                                </a:cubicBezTo>
                                <a:lnTo>
                                  <a:pt x="20256" y="4524"/>
                                </a:lnTo>
                                <a:lnTo>
                                  <a:pt x="20256" y="5303"/>
                                </a:lnTo>
                                <a:cubicBezTo>
                                  <a:pt x="20256" y="5392"/>
                                  <a:pt x="20264" y="5452"/>
                                  <a:pt x="20276" y="5452"/>
                                </a:cubicBezTo>
                                <a:lnTo>
                                  <a:pt x="20460" y="5452"/>
                                </a:lnTo>
                                <a:cubicBezTo>
                                  <a:pt x="20472" y="5452"/>
                                  <a:pt x="20480" y="5392"/>
                                  <a:pt x="20480" y="5303"/>
                                </a:cubicBezTo>
                                <a:lnTo>
                                  <a:pt x="20480" y="4524"/>
                                </a:lnTo>
                                <a:lnTo>
                                  <a:pt x="20584" y="4524"/>
                                </a:lnTo>
                                <a:cubicBezTo>
                                  <a:pt x="20596" y="4524"/>
                                  <a:pt x="20604" y="4464"/>
                                  <a:pt x="20604" y="4374"/>
                                </a:cubicBezTo>
                                <a:lnTo>
                                  <a:pt x="20604" y="2996"/>
                                </a:lnTo>
                                <a:cubicBezTo>
                                  <a:pt x="20604" y="2906"/>
                                  <a:pt x="20596" y="2846"/>
                                  <a:pt x="20584" y="2846"/>
                                </a:cubicBezTo>
                                <a:lnTo>
                                  <a:pt x="20480" y="2846"/>
                                </a:lnTo>
                                <a:lnTo>
                                  <a:pt x="20480" y="2127"/>
                                </a:lnTo>
                                <a:lnTo>
                                  <a:pt x="20644" y="2127"/>
                                </a:lnTo>
                                <a:lnTo>
                                  <a:pt x="20644" y="2636"/>
                                </a:lnTo>
                                <a:cubicBezTo>
                                  <a:pt x="20644" y="2726"/>
                                  <a:pt x="20656" y="2816"/>
                                  <a:pt x="20668" y="2816"/>
                                </a:cubicBezTo>
                                <a:lnTo>
                                  <a:pt x="20872" y="2816"/>
                                </a:lnTo>
                                <a:cubicBezTo>
                                  <a:pt x="20872" y="2816"/>
                                  <a:pt x="20876" y="2816"/>
                                  <a:pt x="20876" y="2816"/>
                                </a:cubicBezTo>
                                <a:cubicBezTo>
                                  <a:pt x="20876" y="2816"/>
                                  <a:pt x="20876" y="2846"/>
                                  <a:pt x="20876" y="2846"/>
                                </a:cubicBezTo>
                                <a:lnTo>
                                  <a:pt x="20876" y="4554"/>
                                </a:lnTo>
                                <a:cubicBezTo>
                                  <a:pt x="20876" y="4673"/>
                                  <a:pt x="20888" y="4763"/>
                                  <a:pt x="20904" y="4763"/>
                                </a:cubicBezTo>
                                <a:lnTo>
                                  <a:pt x="21036" y="4763"/>
                                </a:lnTo>
                                <a:lnTo>
                                  <a:pt x="21036" y="5752"/>
                                </a:lnTo>
                                <a:cubicBezTo>
                                  <a:pt x="21036" y="5872"/>
                                  <a:pt x="21048" y="5962"/>
                                  <a:pt x="21064" y="5962"/>
                                </a:cubicBezTo>
                                <a:lnTo>
                                  <a:pt x="21248" y="5962"/>
                                </a:lnTo>
                                <a:lnTo>
                                  <a:pt x="21248" y="7400"/>
                                </a:lnTo>
                                <a:lnTo>
                                  <a:pt x="21064" y="7400"/>
                                </a:lnTo>
                                <a:cubicBezTo>
                                  <a:pt x="21056" y="7400"/>
                                  <a:pt x="21048" y="7430"/>
                                  <a:pt x="21044" y="7490"/>
                                </a:cubicBezTo>
                                <a:lnTo>
                                  <a:pt x="21044" y="6022"/>
                                </a:lnTo>
                                <a:cubicBezTo>
                                  <a:pt x="21044" y="5932"/>
                                  <a:pt x="21032" y="5842"/>
                                  <a:pt x="21020" y="5842"/>
                                </a:cubicBezTo>
                                <a:lnTo>
                                  <a:pt x="20896" y="5842"/>
                                </a:lnTo>
                                <a:lnTo>
                                  <a:pt x="20896" y="4973"/>
                                </a:lnTo>
                                <a:cubicBezTo>
                                  <a:pt x="20896" y="4883"/>
                                  <a:pt x="20884" y="4793"/>
                                  <a:pt x="20872" y="4793"/>
                                </a:cubicBezTo>
                                <a:lnTo>
                                  <a:pt x="20668" y="4793"/>
                                </a:lnTo>
                                <a:cubicBezTo>
                                  <a:pt x="20656" y="4793"/>
                                  <a:pt x="20644" y="4883"/>
                                  <a:pt x="20644" y="4973"/>
                                </a:cubicBezTo>
                                <a:lnTo>
                                  <a:pt x="20644" y="5842"/>
                                </a:lnTo>
                                <a:lnTo>
                                  <a:pt x="20528" y="5842"/>
                                </a:lnTo>
                                <a:cubicBezTo>
                                  <a:pt x="20516" y="5842"/>
                                  <a:pt x="20504" y="5932"/>
                                  <a:pt x="20504" y="6022"/>
                                </a:cubicBezTo>
                                <a:lnTo>
                                  <a:pt x="20504" y="7549"/>
                                </a:lnTo>
                                <a:cubicBezTo>
                                  <a:pt x="20504" y="7639"/>
                                  <a:pt x="20516" y="7729"/>
                                  <a:pt x="20528" y="7729"/>
                                </a:cubicBezTo>
                                <a:lnTo>
                                  <a:pt x="20644" y="7729"/>
                                </a:lnTo>
                                <a:lnTo>
                                  <a:pt x="20644" y="8598"/>
                                </a:lnTo>
                                <a:cubicBezTo>
                                  <a:pt x="20644" y="8688"/>
                                  <a:pt x="20656" y="8778"/>
                                  <a:pt x="20668" y="8778"/>
                                </a:cubicBezTo>
                                <a:lnTo>
                                  <a:pt x="20872" y="8778"/>
                                </a:lnTo>
                                <a:cubicBezTo>
                                  <a:pt x="20872" y="8778"/>
                                  <a:pt x="20876" y="8778"/>
                                  <a:pt x="20876" y="8778"/>
                                </a:cubicBezTo>
                                <a:lnTo>
                                  <a:pt x="20876" y="10455"/>
                                </a:lnTo>
                                <a:cubicBezTo>
                                  <a:pt x="20876" y="10575"/>
                                  <a:pt x="20888" y="10665"/>
                                  <a:pt x="20904" y="10665"/>
                                </a:cubicBezTo>
                                <a:lnTo>
                                  <a:pt x="21036" y="10665"/>
                                </a:lnTo>
                                <a:lnTo>
                                  <a:pt x="21036" y="11654"/>
                                </a:lnTo>
                                <a:cubicBezTo>
                                  <a:pt x="21036" y="11774"/>
                                  <a:pt x="21048" y="11863"/>
                                  <a:pt x="21064" y="11863"/>
                                </a:cubicBezTo>
                                <a:lnTo>
                                  <a:pt x="21248" y="11863"/>
                                </a:lnTo>
                                <a:lnTo>
                                  <a:pt x="21248" y="13301"/>
                                </a:lnTo>
                                <a:lnTo>
                                  <a:pt x="21064" y="13301"/>
                                </a:lnTo>
                                <a:cubicBezTo>
                                  <a:pt x="21056" y="13301"/>
                                  <a:pt x="21048" y="13331"/>
                                  <a:pt x="21044" y="13391"/>
                                </a:cubicBezTo>
                                <a:lnTo>
                                  <a:pt x="21044" y="11923"/>
                                </a:lnTo>
                                <a:cubicBezTo>
                                  <a:pt x="21044" y="11834"/>
                                  <a:pt x="21032" y="11744"/>
                                  <a:pt x="21020" y="11744"/>
                                </a:cubicBezTo>
                                <a:lnTo>
                                  <a:pt x="20896" y="11744"/>
                                </a:lnTo>
                                <a:lnTo>
                                  <a:pt x="20896" y="10785"/>
                                </a:lnTo>
                                <a:cubicBezTo>
                                  <a:pt x="20896" y="10695"/>
                                  <a:pt x="20884" y="10605"/>
                                  <a:pt x="20872" y="10605"/>
                                </a:cubicBezTo>
                                <a:lnTo>
                                  <a:pt x="20668" y="10605"/>
                                </a:lnTo>
                                <a:cubicBezTo>
                                  <a:pt x="20656" y="10605"/>
                                  <a:pt x="20644" y="10695"/>
                                  <a:pt x="20644" y="10785"/>
                                </a:cubicBezTo>
                                <a:lnTo>
                                  <a:pt x="20644" y="11654"/>
                                </a:lnTo>
                                <a:lnTo>
                                  <a:pt x="20528" y="11654"/>
                                </a:lnTo>
                                <a:cubicBezTo>
                                  <a:pt x="20516" y="11654"/>
                                  <a:pt x="20504" y="11744"/>
                                  <a:pt x="20504" y="11834"/>
                                </a:cubicBezTo>
                                <a:lnTo>
                                  <a:pt x="20504" y="13361"/>
                                </a:lnTo>
                                <a:cubicBezTo>
                                  <a:pt x="20504" y="13451"/>
                                  <a:pt x="20516" y="13541"/>
                                  <a:pt x="20528" y="13541"/>
                                </a:cubicBezTo>
                                <a:lnTo>
                                  <a:pt x="20644" y="13541"/>
                                </a:lnTo>
                                <a:lnTo>
                                  <a:pt x="20644" y="14410"/>
                                </a:lnTo>
                                <a:cubicBezTo>
                                  <a:pt x="20644" y="14500"/>
                                  <a:pt x="20656" y="14590"/>
                                  <a:pt x="20668" y="14590"/>
                                </a:cubicBezTo>
                                <a:lnTo>
                                  <a:pt x="20872" y="14590"/>
                                </a:lnTo>
                                <a:cubicBezTo>
                                  <a:pt x="20872" y="14590"/>
                                  <a:pt x="20876" y="14590"/>
                                  <a:pt x="20876" y="14590"/>
                                </a:cubicBezTo>
                                <a:lnTo>
                                  <a:pt x="20876" y="16267"/>
                                </a:lnTo>
                                <a:cubicBezTo>
                                  <a:pt x="20876" y="16387"/>
                                  <a:pt x="20888" y="16477"/>
                                  <a:pt x="20904" y="16477"/>
                                </a:cubicBezTo>
                                <a:lnTo>
                                  <a:pt x="21036" y="16477"/>
                                </a:lnTo>
                                <a:lnTo>
                                  <a:pt x="21036" y="17466"/>
                                </a:lnTo>
                                <a:cubicBezTo>
                                  <a:pt x="21036" y="17586"/>
                                  <a:pt x="21048" y="17675"/>
                                  <a:pt x="21064" y="17675"/>
                                </a:cubicBezTo>
                                <a:lnTo>
                                  <a:pt x="21248" y="17675"/>
                                </a:lnTo>
                                <a:lnTo>
                                  <a:pt x="21248" y="19113"/>
                                </a:lnTo>
                                <a:lnTo>
                                  <a:pt x="21064" y="19113"/>
                                </a:lnTo>
                                <a:cubicBezTo>
                                  <a:pt x="21056" y="19113"/>
                                  <a:pt x="21048" y="19143"/>
                                  <a:pt x="21044" y="19203"/>
                                </a:cubicBezTo>
                                <a:lnTo>
                                  <a:pt x="21044" y="17675"/>
                                </a:lnTo>
                                <a:cubicBezTo>
                                  <a:pt x="21044" y="17586"/>
                                  <a:pt x="21032" y="17496"/>
                                  <a:pt x="21020" y="17496"/>
                                </a:cubicBezTo>
                                <a:lnTo>
                                  <a:pt x="20896" y="17496"/>
                                </a:lnTo>
                                <a:lnTo>
                                  <a:pt x="20896" y="16627"/>
                                </a:lnTo>
                                <a:cubicBezTo>
                                  <a:pt x="20896" y="16537"/>
                                  <a:pt x="20884" y="16447"/>
                                  <a:pt x="20872" y="16447"/>
                                </a:cubicBezTo>
                                <a:lnTo>
                                  <a:pt x="20668" y="16447"/>
                                </a:lnTo>
                                <a:cubicBezTo>
                                  <a:pt x="20656" y="16447"/>
                                  <a:pt x="20644" y="16537"/>
                                  <a:pt x="20644" y="16627"/>
                                </a:cubicBezTo>
                                <a:lnTo>
                                  <a:pt x="20644" y="17496"/>
                                </a:lnTo>
                                <a:lnTo>
                                  <a:pt x="20528" y="17496"/>
                                </a:lnTo>
                                <a:cubicBezTo>
                                  <a:pt x="20516" y="17496"/>
                                  <a:pt x="20504" y="17586"/>
                                  <a:pt x="20504" y="17675"/>
                                </a:cubicBezTo>
                                <a:lnTo>
                                  <a:pt x="20504" y="19203"/>
                                </a:lnTo>
                                <a:cubicBezTo>
                                  <a:pt x="20504" y="19293"/>
                                  <a:pt x="20516" y="19383"/>
                                  <a:pt x="20528" y="19383"/>
                                </a:cubicBezTo>
                                <a:lnTo>
                                  <a:pt x="20644" y="19383"/>
                                </a:lnTo>
                                <a:lnTo>
                                  <a:pt x="20644" y="20252"/>
                                </a:lnTo>
                                <a:cubicBezTo>
                                  <a:pt x="20644" y="20342"/>
                                  <a:pt x="20656" y="20432"/>
                                  <a:pt x="20668" y="20432"/>
                                </a:cubicBezTo>
                                <a:lnTo>
                                  <a:pt x="20872" y="20432"/>
                                </a:lnTo>
                                <a:cubicBezTo>
                                  <a:pt x="20872" y="20432"/>
                                  <a:pt x="20876" y="20432"/>
                                  <a:pt x="20876" y="20432"/>
                                </a:cubicBezTo>
                                <a:cubicBezTo>
                                  <a:pt x="20876" y="20432"/>
                                  <a:pt x="20876" y="20462"/>
                                  <a:pt x="20876" y="20462"/>
                                </a:cubicBezTo>
                                <a:lnTo>
                                  <a:pt x="20876" y="21570"/>
                                </a:lnTo>
                                <a:lnTo>
                                  <a:pt x="21472" y="21570"/>
                                </a:lnTo>
                                <a:lnTo>
                                  <a:pt x="21472" y="20881"/>
                                </a:lnTo>
                                <a:lnTo>
                                  <a:pt x="21600" y="20881"/>
                                </a:lnTo>
                                <a:lnTo>
                                  <a:pt x="21600" y="15938"/>
                                </a:lnTo>
                                <a:lnTo>
                                  <a:pt x="21472" y="15938"/>
                                </a:lnTo>
                                <a:lnTo>
                                  <a:pt x="21472" y="15039"/>
                                </a:lnTo>
                                <a:lnTo>
                                  <a:pt x="21600" y="15039"/>
                                </a:lnTo>
                                <a:lnTo>
                                  <a:pt x="21600" y="10096"/>
                                </a:lnTo>
                                <a:lnTo>
                                  <a:pt x="21472" y="10096"/>
                                </a:lnTo>
                                <a:lnTo>
                                  <a:pt x="21472" y="9167"/>
                                </a:lnTo>
                                <a:lnTo>
                                  <a:pt x="21600" y="9167"/>
                                </a:lnTo>
                                <a:lnTo>
                                  <a:pt x="21600" y="4224"/>
                                </a:lnTo>
                                <a:lnTo>
                                  <a:pt x="21472" y="4224"/>
                                </a:lnTo>
                                <a:lnTo>
                                  <a:pt x="21472" y="3236"/>
                                </a:lnTo>
                                <a:lnTo>
                                  <a:pt x="21600" y="3236"/>
                                </a:lnTo>
                                <a:lnTo>
                                  <a:pt x="21600" y="2097"/>
                                </a:lnTo>
                                <a:lnTo>
                                  <a:pt x="21600" y="2097"/>
                                </a:lnTo>
                                <a:lnTo>
                                  <a:pt x="21600" y="0"/>
                                </a:lnTo>
                                <a:lnTo>
                                  <a:pt x="0" y="0"/>
                                </a:lnTo>
                                <a:close/>
                                <a:moveTo>
                                  <a:pt x="21032" y="2636"/>
                                </a:moveTo>
                                <a:lnTo>
                                  <a:pt x="20900" y="2636"/>
                                </a:lnTo>
                                <a:cubicBezTo>
                                  <a:pt x="20896" y="2636"/>
                                  <a:pt x="20896" y="2636"/>
                                  <a:pt x="20892" y="2636"/>
                                </a:cubicBezTo>
                                <a:cubicBezTo>
                                  <a:pt x="20892" y="2636"/>
                                  <a:pt x="20892" y="2606"/>
                                  <a:pt x="20892" y="2606"/>
                                </a:cubicBezTo>
                                <a:lnTo>
                                  <a:pt x="20892" y="2097"/>
                                </a:lnTo>
                                <a:lnTo>
                                  <a:pt x="21028" y="2097"/>
                                </a:lnTo>
                                <a:lnTo>
                                  <a:pt x="21028" y="2636"/>
                                </a:lnTo>
                                <a:close/>
                                <a:moveTo>
                                  <a:pt x="21032" y="8508"/>
                                </a:moveTo>
                                <a:lnTo>
                                  <a:pt x="20900" y="8508"/>
                                </a:lnTo>
                                <a:cubicBezTo>
                                  <a:pt x="20896" y="8508"/>
                                  <a:pt x="20896" y="8508"/>
                                  <a:pt x="20896" y="8508"/>
                                </a:cubicBezTo>
                                <a:lnTo>
                                  <a:pt x="20896" y="7669"/>
                                </a:lnTo>
                                <a:lnTo>
                                  <a:pt x="21012" y="7669"/>
                                </a:lnTo>
                                <a:cubicBezTo>
                                  <a:pt x="21020" y="7669"/>
                                  <a:pt x="21028" y="7639"/>
                                  <a:pt x="21032" y="7579"/>
                                </a:cubicBezTo>
                                <a:lnTo>
                                  <a:pt x="21032" y="8508"/>
                                </a:lnTo>
                                <a:close/>
                                <a:moveTo>
                                  <a:pt x="21032" y="14410"/>
                                </a:moveTo>
                                <a:lnTo>
                                  <a:pt x="20900" y="14410"/>
                                </a:lnTo>
                                <a:cubicBezTo>
                                  <a:pt x="20896" y="14410"/>
                                  <a:pt x="20896" y="14410"/>
                                  <a:pt x="20896" y="14410"/>
                                </a:cubicBezTo>
                                <a:lnTo>
                                  <a:pt x="20896" y="13571"/>
                                </a:lnTo>
                                <a:lnTo>
                                  <a:pt x="21012" y="13571"/>
                                </a:lnTo>
                                <a:cubicBezTo>
                                  <a:pt x="21020" y="13571"/>
                                  <a:pt x="21028" y="13541"/>
                                  <a:pt x="21032" y="13481"/>
                                </a:cubicBezTo>
                                <a:lnTo>
                                  <a:pt x="21032" y="14410"/>
                                </a:lnTo>
                                <a:close/>
                                <a:moveTo>
                                  <a:pt x="21032" y="20282"/>
                                </a:moveTo>
                                <a:lnTo>
                                  <a:pt x="20900" y="20282"/>
                                </a:lnTo>
                                <a:cubicBezTo>
                                  <a:pt x="20896" y="20282"/>
                                  <a:pt x="20896" y="20282"/>
                                  <a:pt x="20892" y="20282"/>
                                </a:cubicBezTo>
                                <a:cubicBezTo>
                                  <a:pt x="20892" y="20282"/>
                                  <a:pt x="20892" y="20252"/>
                                  <a:pt x="20892" y="20252"/>
                                </a:cubicBezTo>
                                <a:lnTo>
                                  <a:pt x="20892" y="19383"/>
                                </a:lnTo>
                                <a:lnTo>
                                  <a:pt x="21008" y="19383"/>
                                </a:lnTo>
                                <a:cubicBezTo>
                                  <a:pt x="21016" y="19383"/>
                                  <a:pt x="21024" y="19353"/>
                                  <a:pt x="21028" y="19293"/>
                                </a:cubicBezTo>
                                <a:lnTo>
                                  <a:pt x="21028" y="20282"/>
                                </a:lnTo>
                                <a:close/>
                                <a:moveTo>
                                  <a:pt x="21420" y="20282"/>
                                </a:moveTo>
                                <a:lnTo>
                                  <a:pt x="21312" y="20282"/>
                                </a:lnTo>
                                <a:lnTo>
                                  <a:pt x="21312" y="19623"/>
                                </a:lnTo>
                                <a:lnTo>
                                  <a:pt x="21420" y="19623"/>
                                </a:lnTo>
                                <a:lnTo>
                                  <a:pt x="21420" y="20282"/>
                                </a:lnTo>
                                <a:close/>
                                <a:moveTo>
                                  <a:pt x="21420" y="17286"/>
                                </a:moveTo>
                                <a:lnTo>
                                  <a:pt x="21312" y="17286"/>
                                </a:lnTo>
                                <a:lnTo>
                                  <a:pt x="21312" y="16507"/>
                                </a:lnTo>
                                <a:lnTo>
                                  <a:pt x="21420" y="16507"/>
                                </a:lnTo>
                                <a:lnTo>
                                  <a:pt x="21420" y="17286"/>
                                </a:lnTo>
                                <a:close/>
                                <a:moveTo>
                                  <a:pt x="21420" y="14410"/>
                                </a:moveTo>
                                <a:lnTo>
                                  <a:pt x="21312" y="14410"/>
                                </a:lnTo>
                                <a:lnTo>
                                  <a:pt x="21312" y="13781"/>
                                </a:lnTo>
                                <a:lnTo>
                                  <a:pt x="21420" y="13781"/>
                                </a:lnTo>
                                <a:lnTo>
                                  <a:pt x="21420" y="14410"/>
                                </a:lnTo>
                                <a:close/>
                                <a:moveTo>
                                  <a:pt x="21420" y="11444"/>
                                </a:moveTo>
                                <a:lnTo>
                                  <a:pt x="21312" y="11444"/>
                                </a:lnTo>
                                <a:lnTo>
                                  <a:pt x="21312" y="10605"/>
                                </a:lnTo>
                                <a:lnTo>
                                  <a:pt x="21420" y="10605"/>
                                </a:lnTo>
                                <a:lnTo>
                                  <a:pt x="21420" y="11444"/>
                                </a:lnTo>
                                <a:close/>
                                <a:moveTo>
                                  <a:pt x="21420" y="8508"/>
                                </a:moveTo>
                                <a:lnTo>
                                  <a:pt x="21312" y="8508"/>
                                </a:lnTo>
                                <a:lnTo>
                                  <a:pt x="21312" y="7879"/>
                                </a:lnTo>
                                <a:lnTo>
                                  <a:pt x="21420" y="7879"/>
                                </a:lnTo>
                                <a:lnTo>
                                  <a:pt x="21420" y="8508"/>
                                </a:lnTo>
                                <a:close/>
                                <a:moveTo>
                                  <a:pt x="21420" y="5572"/>
                                </a:moveTo>
                                <a:lnTo>
                                  <a:pt x="21312" y="5572"/>
                                </a:lnTo>
                                <a:lnTo>
                                  <a:pt x="21312" y="4733"/>
                                </a:lnTo>
                                <a:lnTo>
                                  <a:pt x="21420" y="4733"/>
                                </a:lnTo>
                                <a:lnTo>
                                  <a:pt x="21420" y="5572"/>
                                </a:lnTo>
                                <a:close/>
                                <a:moveTo>
                                  <a:pt x="21420" y="2636"/>
                                </a:moveTo>
                                <a:lnTo>
                                  <a:pt x="21312" y="2636"/>
                                </a:lnTo>
                                <a:lnTo>
                                  <a:pt x="21312" y="2127"/>
                                </a:lnTo>
                                <a:lnTo>
                                  <a:pt x="21420" y="2127"/>
                                </a:lnTo>
                                <a:lnTo>
                                  <a:pt x="21420" y="2636"/>
                                </a:lnTo>
                                <a:close/>
                                <a:moveTo>
                                  <a:pt x="19320" y="5902"/>
                                </a:moveTo>
                                <a:lnTo>
                                  <a:pt x="19244" y="5902"/>
                                </a:lnTo>
                                <a:lnTo>
                                  <a:pt x="19244" y="5333"/>
                                </a:lnTo>
                                <a:cubicBezTo>
                                  <a:pt x="19244" y="5273"/>
                                  <a:pt x="19236" y="5213"/>
                                  <a:pt x="19228" y="5213"/>
                                </a:cubicBezTo>
                                <a:lnTo>
                                  <a:pt x="19096" y="5213"/>
                                </a:lnTo>
                                <a:cubicBezTo>
                                  <a:pt x="19088" y="5213"/>
                                  <a:pt x="19080" y="5273"/>
                                  <a:pt x="19080" y="5333"/>
                                </a:cubicBezTo>
                                <a:lnTo>
                                  <a:pt x="19080" y="5902"/>
                                </a:lnTo>
                                <a:lnTo>
                                  <a:pt x="19004" y="5902"/>
                                </a:lnTo>
                                <a:cubicBezTo>
                                  <a:pt x="18996" y="5902"/>
                                  <a:pt x="18988" y="5962"/>
                                  <a:pt x="18988" y="6022"/>
                                </a:cubicBezTo>
                                <a:lnTo>
                                  <a:pt x="18988" y="7040"/>
                                </a:lnTo>
                                <a:cubicBezTo>
                                  <a:pt x="18988" y="7100"/>
                                  <a:pt x="18996" y="7160"/>
                                  <a:pt x="19004" y="7160"/>
                                </a:cubicBezTo>
                                <a:lnTo>
                                  <a:pt x="19080" y="7160"/>
                                </a:lnTo>
                                <a:lnTo>
                                  <a:pt x="19080" y="7729"/>
                                </a:lnTo>
                                <a:cubicBezTo>
                                  <a:pt x="19080" y="7789"/>
                                  <a:pt x="19088" y="7849"/>
                                  <a:pt x="19096" y="7849"/>
                                </a:cubicBezTo>
                                <a:lnTo>
                                  <a:pt x="19232" y="7849"/>
                                </a:lnTo>
                                <a:cubicBezTo>
                                  <a:pt x="19240" y="7849"/>
                                  <a:pt x="19248" y="7789"/>
                                  <a:pt x="19248" y="7729"/>
                                </a:cubicBezTo>
                                <a:lnTo>
                                  <a:pt x="19248" y="7160"/>
                                </a:lnTo>
                                <a:lnTo>
                                  <a:pt x="19324" y="7160"/>
                                </a:lnTo>
                                <a:cubicBezTo>
                                  <a:pt x="19332" y="7160"/>
                                  <a:pt x="19340" y="7100"/>
                                  <a:pt x="19340" y="7040"/>
                                </a:cubicBezTo>
                                <a:lnTo>
                                  <a:pt x="19340" y="6022"/>
                                </a:lnTo>
                                <a:cubicBezTo>
                                  <a:pt x="19336" y="5932"/>
                                  <a:pt x="19328" y="5902"/>
                                  <a:pt x="19320" y="5902"/>
                                </a:cubicBezTo>
                                <a:close/>
                                <a:moveTo>
                                  <a:pt x="20588" y="20462"/>
                                </a:moveTo>
                                <a:lnTo>
                                  <a:pt x="20484" y="20462"/>
                                </a:lnTo>
                                <a:lnTo>
                                  <a:pt x="20484" y="19683"/>
                                </a:lnTo>
                                <a:cubicBezTo>
                                  <a:pt x="20484" y="19593"/>
                                  <a:pt x="20476" y="19533"/>
                                  <a:pt x="20464" y="19533"/>
                                </a:cubicBezTo>
                                <a:lnTo>
                                  <a:pt x="20280" y="19533"/>
                                </a:lnTo>
                                <a:cubicBezTo>
                                  <a:pt x="20268" y="19533"/>
                                  <a:pt x="20260" y="19593"/>
                                  <a:pt x="20260" y="19683"/>
                                </a:cubicBezTo>
                                <a:lnTo>
                                  <a:pt x="20260" y="20462"/>
                                </a:lnTo>
                                <a:lnTo>
                                  <a:pt x="20156" y="20462"/>
                                </a:lnTo>
                                <a:cubicBezTo>
                                  <a:pt x="20144" y="20462"/>
                                  <a:pt x="20136" y="20521"/>
                                  <a:pt x="20136" y="20611"/>
                                </a:cubicBezTo>
                                <a:lnTo>
                                  <a:pt x="20136" y="21240"/>
                                </a:lnTo>
                                <a:lnTo>
                                  <a:pt x="20136" y="21240"/>
                                </a:lnTo>
                                <a:lnTo>
                                  <a:pt x="20136" y="21570"/>
                                </a:lnTo>
                                <a:lnTo>
                                  <a:pt x="20616" y="21570"/>
                                </a:lnTo>
                                <a:lnTo>
                                  <a:pt x="20616" y="20611"/>
                                </a:lnTo>
                                <a:cubicBezTo>
                                  <a:pt x="20608" y="20551"/>
                                  <a:pt x="20600" y="20462"/>
                                  <a:pt x="20588" y="20462"/>
                                </a:cubicBezTo>
                                <a:close/>
                                <a:moveTo>
                                  <a:pt x="19640" y="2217"/>
                                </a:moveTo>
                                <a:lnTo>
                                  <a:pt x="19492" y="2217"/>
                                </a:lnTo>
                                <a:cubicBezTo>
                                  <a:pt x="19484" y="2217"/>
                                  <a:pt x="19476" y="2277"/>
                                  <a:pt x="19476" y="2337"/>
                                </a:cubicBezTo>
                                <a:lnTo>
                                  <a:pt x="19476" y="2966"/>
                                </a:lnTo>
                                <a:lnTo>
                                  <a:pt x="19392" y="2966"/>
                                </a:lnTo>
                                <a:cubicBezTo>
                                  <a:pt x="19384" y="2966"/>
                                  <a:pt x="19376" y="3026"/>
                                  <a:pt x="19376" y="3086"/>
                                </a:cubicBezTo>
                                <a:lnTo>
                                  <a:pt x="19376" y="4194"/>
                                </a:lnTo>
                                <a:cubicBezTo>
                                  <a:pt x="19376" y="4254"/>
                                  <a:pt x="19384" y="4314"/>
                                  <a:pt x="19392" y="4314"/>
                                </a:cubicBezTo>
                                <a:lnTo>
                                  <a:pt x="19476" y="4314"/>
                                </a:lnTo>
                                <a:lnTo>
                                  <a:pt x="19476" y="4943"/>
                                </a:lnTo>
                                <a:cubicBezTo>
                                  <a:pt x="19476" y="5003"/>
                                  <a:pt x="19484" y="5063"/>
                                  <a:pt x="19492" y="5063"/>
                                </a:cubicBezTo>
                                <a:lnTo>
                                  <a:pt x="19640" y="5063"/>
                                </a:lnTo>
                                <a:cubicBezTo>
                                  <a:pt x="19648" y="5063"/>
                                  <a:pt x="19656" y="5003"/>
                                  <a:pt x="19656" y="4943"/>
                                </a:cubicBezTo>
                                <a:lnTo>
                                  <a:pt x="19656" y="4314"/>
                                </a:lnTo>
                                <a:lnTo>
                                  <a:pt x="19740" y="4314"/>
                                </a:lnTo>
                                <a:cubicBezTo>
                                  <a:pt x="19748" y="4314"/>
                                  <a:pt x="19756" y="4254"/>
                                  <a:pt x="19756" y="4194"/>
                                </a:cubicBezTo>
                                <a:lnTo>
                                  <a:pt x="19756" y="3086"/>
                                </a:lnTo>
                                <a:cubicBezTo>
                                  <a:pt x="19756" y="3026"/>
                                  <a:pt x="19748" y="2966"/>
                                  <a:pt x="19740" y="2966"/>
                                </a:cubicBezTo>
                                <a:lnTo>
                                  <a:pt x="19656" y="2966"/>
                                </a:lnTo>
                                <a:lnTo>
                                  <a:pt x="19656" y="2337"/>
                                </a:lnTo>
                                <a:cubicBezTo>
                                  <a:pt x="19656" y="2277"/>
                                  <a:pt x="19648" y="2217"/>
                                  <a:pt x="19640" y="2217"/>
                                </a:cubicBezTo>
                                <a:close/>
                                <a:moveTo>
                                  <a:pt x="19740" y="20641"/>
                                </a:moveTo>
                                <a:lnTo>
                                  <a:pt x="19656" y="20641"/>
                                </a:lnTo>
                                <a:lnTo>
                                  <a:pt x="19656" y="20012"/>
                                </a:lnTo>
                                <a:cubicBezTo>
                                  <a:pt x="19656" y="19952"/>
                                  <a:pt x="19648" y="19892"/>
                                  <a:pt x="19640" y="19892"/>
                                </a:cubicBezTo>
                                <a:lnTo>
                                  <a:pt x="19492" y="19892"/>
                                </a:lnTo>
                                <a:cubicBezTo>
                                  <a:pt x="19484" y="19892"/>
                                  <a:pt x="19476" y="19952"/>
                                  <a:pt x="19476" y="20012"/>
                                </a:cubicBezTo>
                                <a:lnTo>
                                  <a:pt x="19476" y="20641"/>
                                </a:lnTo>
                                <a:lnTo>
                                  <a:pt x="19392" y="20641"/>
                                </a:lnTo>
                                <a:cubicBezTo>
                                  <a:pt x="19384" y="20641"/>
                                  <a:pt x="19376" y="20701"/>
                                  <a:pt x="19376" y="20761"/>
                                </a:cubicBezTo>
                                <a:lnTo>
                                  <a:pt x="19376" y="21600"/>
                                </a:lnTo>
                                <a:lnTo>
                                  <a:pt x="19764" y="21600"/>
                                </a:lnTo>
                                <a:lnTo>
                                  <a:pt x="19764" y="20761"/>
                                </a:lnTo>
                                <a:cubicBezTo>
                                  <a:pt x="19760" y="20701"/>
                                  <a:pt x="19752" y="20641"/>
                                  <a:pt x="19740" y="20641"/>
                                </a:cubicBezTo>
                                <a:close/>
                                <a:moveTo>
                                  <a:pt x="20048" y="5003"/>
                                </a:moveTo>
                                <a:lnTo>
                                  <a:pt x="19884" y="5003"/>
                                </a:lnTo>
                                <a:cubicBezTo>
                                  <a:pt x="19872" y="5003"/>
                                  <a:pt x="19864" y="5063"/>
                                  <a:pt x="19864" y="5153"/>
                                </a:cubicBezTo>
                                <a:lnTo>
                                  <a:pt x="19864" y="5872"/>
                                </a:lnTo>
                                <a:lnTo>
                                  <a:pt x="19768" y="5872"/>
                                </a:lnTo>
                                <a:cubicBezTo>
                                  <a:pt x="19756" y="5872"/>
                                  <a:pt x="19748" y="5932"/>
                                  <a:pt x="19748" y="6022"/>
                                </a:cubicBezTo>
                                <a:lnTo>
                                  <a:pt x="19748" y="6591"/>
                                </a:lnTo>
                                <a:lnTo>
                                  <a:pt x="19748" y="6591"/>
                                </a:lnTo>
                                <a:lnTo>
                                  <a:pt x="19748" y="7280"/>
                                </a:lnTo>
                                <a:cubicBezTo>
                                  <a:pt x="19748" y="7370"/>
                                  <a:pt x="19756" y="7430"/>
                                  <a:pt x="19768" y="7430"/>
                                </a:cubicBezTo>
                                <a:lnTo>
                                  <a:pt x="19864" y="7430"/>
                                </a:lnTo>
                                <a:lnTo>
                                  <a:pt x="19864" y="8149"/>
                                </a:lnTo>
                                <a:cubicBezTo>
                                  <a:pt x="19864" y="8239"/>
                                  <a:pt x="19872" y="8298"/>
                                  <a:pt x="19884" y="8298"/>
                                </a:cubicBezTo>
                                <a:lnTo>
                                  <a:pt x="20048" y="8298"/>
                                </a:lnTo>
                                <a:cubicBezTo>
                                  <a:pt x="20060" y="8298"/>
                                  <a:pt x="20068" y="8239"/>
                                  <a:pt x="20068" y="8149"/>
                                </a:cubicBezTo>
                                <a:lnTo>
                                  <a:pt x="20068" y="7430"/>
                                </a:lnTo>
                                <a:lnTo>
                                  <a:pt x="20164" y="7430"/>
                                </a:lnTo>
                                <a:cubicBezTo>
                                  <a:pt x="20176" y="7430"/>
                                  <a:pt x="20184" y="7370"/>
                                  <a:pt x="20184" y="7280"/>
                                </a:cubicBezTo>
                                <a:lnTo>
                                  <a:pt x="20184" y="5992"/>
                                </a:lnTo>
                                <a:cubicBezTo>
                                  <a:pt x="20184" y="5902"/>
                                  <a:pt x="20176" y="5842"/>
                                  <a:pt x="20164" y="5842"/>
                                </a:cubicBezTo>
                                <a:lnTo>
                                  <a:pt x="20068" y="5842"/>
                                </a:lnTo>
                                <a:lnTo>
                                  <a:pt x="20068" y="5123"/>
                                </a:lnTo>
                                <a:cubicBezTo>
                                  <a:pt x="20068" y="5063"/>
                                  <a:pt x="20060" y="5003"/>
                                  <a:pt x="20048" y="5003"/>
                                </a:cubicBezTo>
                                <a:close/>
                                <a:moveTo>
                                  <a:pt x="20460" y="7759"/>
                                </a:moveTo>
                                <a:lnTo>
                                  <a:pt x="20276" y="7759"/>
                                </a:lnTo>
                                <a:cubicBezTo>
                                  <a:pt x="20264" y="7759"/>
                                  <a:pt x="20256" y="7819"/>
                                  <a:pt x="20256" y="7909"/>
                                </a:cubicBezTo>
                                <a:lnTo>
                                  <a:pt x="20256" y="8688"/>
                                </a:lnTo>
                                <a:lnTo>
                                  <a:pt x="20152" y="8688"/>
                                </a:lnTo>
                                <a:cubicBezTo>
                                  <a:pt x="20140" y="8688"/>
                                  <a:pt x="20132" y="8748"/>
                                  <a:pt x="20132" y="8838"/>
                                </a:cubicBezTo>
                                <a:lnTo>
                                  <a:pt x="20132" y="9467"/>
                                </a:lnTo>
                                <a:lnTo>
                                  <a:pt x="20132" y="9467"/>
                                </a:lnTo>
                                <a:lnTo>
                                  <a:pt x="20132" y="10216"/>
                                </a:lnTo>
                                <a:cubicBezTo>
                                  <a:pt x="20132" y="10306"/>
                                  <a:pt x="20140" y="10366"/>
                                  <a:pt x="20152" y="10366"/>
                                </a:cubicBezTo>
                                <a:lnTo>
                                  <a:pt x="20256" y="10366"/>
                                </a:lnTo>
                                <a:lnTo>
                                  <a:pt x="20256" y="11145"/>
                                </a:lnTo>
                                <a:cubicBezTo>
                                  <a:pt x="20256" y="11234"/>
                                  <a:pt x="20264" y="11294"/>
                                  <a:pt x="20276" y="11294"/>
                                </a:cubicBezTo>
                                <a:lnTo>
                                  <a:pt x="20460" y="11294"/>
                                </a:lnTo>
                                <a:cubicBezTo>
                                  <a:pt x="20472" y="11294"/>
                                  <a:pt x="20480" y="11234"/>
                                  <a:pt x="20480" y="11145"/>
                                </a:cubicBezTo>
                                <a:lnTo>
                                  <a:pt x="20480" y="10366"/>
                                </a:lnTo>
                                <a:lnTo>
                                  <a:pt x="20584" y="10366"/>
                                </a:lnTo>
                                <a:cubicBezTo>
                                  <a:pt x="20596" y="10366"/>
                                  <a:pt x="20604" y="10306"/>
                                  <a:pt x="20604" y="10216"/>
                                </a:cubicBezTo>
                                <a:lnTo>
                                  <a:pt x="20604" y="8838"/>
                                </a:lnTo>
                                <a:cubicBezTo>
                                  <a:pt x="20604" y="8748"/>
                                  <a:pt x="20596" y="8688"/>
                                  <a:pt x="20584" y="8688"/>
                                </a:cubicBezTo>
                                <a:lnTo>
                                  <a:pt x="20480" y="8688"/>
                                </a:lnTo>
                                <a:lnTo>
                                  <a:pt x="20480" y="7909"/>
                                </a:lnTo>
                                <a:cubicBezTo>
                                  <a:pt x="20480" y="7849"/>
                                  <a:pt x="20472" y="7759"/>
                                  <a:pt x="20460" y="7759"/>
                                </a:cubicBezTo>
                                <a:close/>
                                <a:moveTo>
                                  <a:pt x="20276" y="17256"/>
                                </a:moveTo>
                                <a:lnTo>
                                  <a:pt x="20460" y="17256"/>
                                </a:lnTo>
                                <a:cubicBezTo>
                                  <a:pt x="20472" y="17256"/>
                                  <a:pt x="20480" y="17196"/>
                                  <a:pt x="20480" y="17106"/>
                                </a:cubicBezTo>
                                <a:lnTo>
                                  <a:pt x="20480" y="16327"/>
                                </a:lnTo>
                                <a:lnTo>
                                  <a:pt x="20584" y="16327"/>
                                </a:lnTo>
                                <a:cubicBezTo>
                                  <a:pt x="20596" y="16327"/>
                                  <a:pt x="20604" y="16267"/>
                                  <a:pt x="20604" y="16178"/>
                                </a:cubicBezTo>
                                <a:lnTo>
                                  <a:pt x="20604" y="14799"/>
                                </a:lnTo>
                                <a:cubicBezTo>
                                  <a:pt x="20604" y="14710"/>
                                  <a:pt x="20596" y="14650"/>
                                  <a:pt x="20584" y="14650"/>
                                </a:cubicBezTo>
                                <a:lnTo>
                                  <a:pt x="20480" y="14650"/>
                                </a:lnTo>
                                <a:lnTo>
                                  <a:pt x="20480" y="13871"/>
                                </a:lnTo>
                                <a:cubicBezTo>
                                  <a:pt x="20480" y="13781"/>
                                  <a:pt x="20472" y="13721"/>
                                  <a:pt x="20460" y="13721"/>
                                </a:cubicBezTo>
                                <a:lnTo>
                                  <a:pt x="20276" y="13721"/>
                                </a:lnTo>
                                <a:cubicBezTo>
                                  <a:pt x="20264" y="13721"/>
                                  <a:pt x="20256" y="13781"/>
                                  <a:pt x="20256" y="13871"/>
                                </a:cubicBezTo>
                                <a:lnTo>
                                  <a:pt x="20256" y="14650"/>
                                </a:lnTo>
                                <a:lnTo>
                                  <a:pt x="20152" y="14650"/>
                                </a:lnTo>
                                <a:cubicBezTo>
                                  <a:pt x="20140" y="14650"/>
                                  <a:pt x="20132" y="14710"/>
                                  <a:pt x="20132" y="14799"/>
                                </a:cubicBezTo>
                                <a:lnTo>
                                  <a:pt x="20132" y="15429"/>
                                </a:lnTo>
                                <a:lnTo>
                                  <a:pt x="20132" y="15429"/>
                                </a:lnTo>
                                <a:lnTo>
                                  <a:pt x="20132" y="16178"/>
                                </a:lnTo>
                                <a:cubicBezTo>
                                  <a:pt x="20132" y="16267"/>
                                  <a:pt x="20140" y="16327"/>
                                  <a:pt x="20152" y="16327"/>
                                </a:cubicBezTo>
                                <a:lnTo>
                                  <a:pt x="20256" y="16327"/>
                                </a:lnTo>
                                <a:lnTo>
                                  <a:pt x="20256" y="17106"/>
                                </a:lnTo>
                                <a:cubicBezTo>
                                  <a:pt x="20256" y="17166"/>
                                  <a:pt x="20264" y="17256"/>
                                  <a:pt x="20276" y="17256"/>
                                </a:cubicBezTo>
                                <a:close/>
                              </a:path>
                            </a:pathLst>
                          </a:custGeom>
                          <a:solidFill>
                            <a:schemeClr val="accent2"/>
                          </a:solidFill>
                          <a:ln w="12700">
                            <a:miter lim="400000"/>
                          </a:ln>
                        </wps:spPr>
                        <wps:bodyPr lIns="38100" tIns="38100" rIns="38100" bIns="38100" anchor="ctr"/>
                      </wps:wsp>
                    </a:graphicData>
                  </a:graphic>
                  <wp14:sizeRelH relativeFrom="margin">
                    <wp14:pctWidth>100000</wp14:pctWidth>
                  </wp14:sizeRelH>
                </wp:anchor>
              </w:drawing>
            </mc:Choice>
            <mc:Fallback>
              <w:pict>
                <v:shape w14:anchorId="2027E4B7" id="Shape" o:spid="_x0000_s1026" style="position:absolute;margin-left:0;margin-top:0;width:540pt;height:1in;z-index:-251681795;visibility:visible;mso-wrap-style:square;mso-width-percent:1000;mso-wrap-distance-left:9pt;mso-wrap-distance-top:0;mso-wrap-distance-right:9pt;mso-wrap-distance-bottom:0;mso-position-horizontal:center;mso-position-horizontal-relative:margin;mso-position-vertical:bottom;mso-position-vertical-relative:page;mso-width-percent:1000;mso-width-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" path="m18904,14889r-68,l18836,14380v,-60,-8,-120,-16,-120l18700,14260v-8,,-16,60,-16,120l18684,14889r-68,c18608,14889,18600,14949,18600,15009r,899c18600,15968,18608,16028,18616,16028r68,l18684,16537v,60,8,120,16,120l18820,16657v8,,16,-60,16,-120l18836,16028r68,c18912,16028,18920,15968,18920,15908r,-899c18916,14919,18912,14889,18904,14889xm18484,6022r-64,l18420,5542v,-60,-4,-90,-12,-90l18300,5452v-8,,-12,30,-12,90l18288,6022r-64,c18216,6022,18212,6052,18212,6111r,809c18212,6980,18216,7010,18224,7010r64,l18288,7490v,59,4,89,12,89l18408,7579v8,,12,-30,12,-89l18420,7010r64,c18492,7010,18496,6980,18496,6920r,-809c18500,6052,18492,6022,18484,6022xm18904,20761r-68,l18836,20252v,-60,-8,-120,-16,-120l18700,20132v-8,,-16,60,-16,120l18684,20761r-68,c18608,20761,18600,20821,18600,20881r,719l18916,21600r,-719c18916,20821,18912,20761,18904,20761xm18904,9017r-68,l18836,8508v,-60,-8,-120,-16,-120l18700,8388v-8,,-16,60,-16,120l18684,9017r-68,c18608,9017,18600,9077,18600,9137r,899c18600,10096,18608,10156,18616,10156r68,l18684,10665v,60,8,120,16,120l18820,10785v8,,16,-60,16,-120l18836,10156r68,c18912,10156,18920,10096,18920,10036r,-899c18916,9047,18912,9017,18904,9017xm18904,3116r-68,l18836,2606v,-60,-8,-119,-16,-119l18700,2487v-8,,-16,59,-16,119l18684,3116r-68,c18608,3116,18600,3176,18600,3236r,898c18600,4194,18608,4254,18616,4254r68,l18684,4763v,60,8,120,16,120l18820,4883v8,,16,-60,16,-120l18836,4254r68,c18912,4254,18920,4194,18920,4134r,-898c18916,3176,18912,3116,18904,3116xm18484,17825r-64,l18420,17346v,-60,-4,-90,-12,-90l18300,17256v-8,,-12,30,-12,90l18288,17825r-64,c18216,17825,18212,17855,18212,17915r,809c18212,18784,18216,18814,18224,18814r64,l18288,19293v,60,4,90,12,90l18408,19383v8,,12,-30,12,-90l18420,18814r64,c18492,18814,18496,18784,18496,18724r,-809c18500,17855,18492,17825,18484,17825xm18484,11893r-64,l18420,11414v,-60,-4,-90,-12,-90l18300,11324v-8,,-12,30,-12,90l18288,11893r-64,c18216,11893,18212,11923,18212,11983r,809c18212,12852,18216,12882,18224,12882r64,l18288,13361v,60,4,90,12,90l18408,13451v8,,12,-30,12,-90l18420,12882r64,c18492,12882,18496,12852,18496,12792r,-809c18500,11923,18492,11893,18484,11893xm18072,14979r-56,l18016,14560v,-60,-4,-90,-12,-90l17908,14470v-8,,-12,30,-12,90l17896,14979r-56,c17832,14979,17828,15009,17828,15069r,719c17828,15848,17832,15878,17840,15878r56,l17896,16297v,60,4,90,12,90l18004,16387v8,,12,-30,12,-90l18016,15878r56,c18080,15878,18084,15848,18084,15788r,-719c18080,15039,18076,14979,18072,14979xm18072,20881r-56,l18016,20462v,-60,-4,-90,-12,-90l17908,20372v-8,,-12,30,-12,90l17896,20881r-56,c17832,20881,17828,20911,17828,20971r,629l18084,21600r,-629c18080,20911,18076,20881,18072,20881xm18072,9107r-56,l18016,8688v,-60,-4,-90,-12,-90l17908,8598v-8,,-12,30,-12,90l17896,9107r-56,c17832,9107,17828,9137,17828,9197r,719c17828,9976,17832,10006,17840,10006r56,l17896,10426v,59,4,89,12,89l18004,10515v8,,12,-30,12,-89l18016,10006r56,c18080,10006,18084,9976,18084,9916r,-719c18080,9137,18076,9107,18072,9107xm19320,11774r-76,l19244,11204v,-59,-8,-119,-16,-119l19096,11085v-8,,-16,60,-16,119l19080,11774r-76,c18996,11774,18988,11834,18988,11893r,1019c18988,12972,18996,13032,19004,13032r76,l19080,13601v,60,8,120,16,120l19232,13721v8,,16,-60,16,-120l19248,13032r76,c19332,13032,19340,12972,19340,12912r,-1019c19336,11834,19328,11774,19320,11774xm18072,3236r-56,l18016,2816v,-60,-4,-90,-12,-90l17908,2726v-8,,-12,30,-12,90l17896,3236r-56,c17832,3236,17828,3265,17828,3325r,719c17828,4104,17832,4134,17840,4134r56,l17896,4554v,60,4,90,12,90l18004,4644v8,,12,-30,12,-90l18016,4134r56,c18080,4134,18084,4104,18084,4044r,-719c18080,3265,18076,3236,18072,3236xm19320,17705r-76,l19244,17136v,-60,-8,-120,-16,-120l19096,17016v-8,,-16,60,-16,120l19080,17705r-76,c18996,17705,18988,17765,18988,17825r,1019c18988,18904,18996,18964,19004,18964r76,l19080,19533v,60,8,120,16,120l19232,19653v8,,16,-60,16,-120l19248,18964r76,c19332,18964,19340,18904,19340,18844r,-1019c19336,17765,19328,17705,19320,17705xm19884,14110r164,c20060,14110,20068,14050,20068,13961r,-719l20164,13242v12,,20,-60,20,-150l20184,11864v,-90,-8,-150,-20,-150l20068,11714r,-719c20068,10905,20060,10845,20048,10845r-164,c19872,10845,19864,10905,19864,10995r,719l19768,11714v-12,,-20,60,-20,150l19748,12433r,l19748,13122v,90,8,150,20,150l19864,13272r,719c19864,14050,19872,14110,19884,14110xm20184,19054r,-1229c20184,17735,20176,17675,20164,17675r-96,l20068,16956v,-89,-8,-149,-20,-149l19884,16807v-12,,-20,60,-20,149l19864,17675r-96,c19756,17675,19748,17735,19748,17825r,569l19748,18394r,689c19748,19173,19756,19233,19768,19233r96,l19864,19952v,90,8,150,20,150l20048,20102v12,,20,-60,20,-150l20068,19233r96,c20172,19203,20184,19143,20184,19054xm19368,10126v,60,8,120,16,120l19468,10246r,629c19468,10935,19476,10995,19484,10995r148,c19640,10995,19648,10935,19648,10875r,-629l19732,10246v8,,16,-60,16,-120l19748,9017v,-59,-8,-119,-16,-119l19656,8898r,-629c19656,8209,19648,8149,19640,8149r-148,c19484,8149,19476,8209,19476,8269r,629l19392,8898v-8,,-16,60,-16,119l19376,10126r-8,xm19368,15998v,60,8,120,16,120l19468,16118r,629c19468,16807,19476,16867,19484,16867r148,c19640,16867,19648,16807,19648,16747r,-629l19732,16118v8,,16,-60,16,-120l19748,14889v,-60,-8,-120,-16,-120l19656,14769r,-629c19656,14080,19648,14021,19640,14021r-148,c19484,14021,19476,14080,19476,14140r,629l19392,14769v-8,,-16,60,-16,120l19376,15998r-8,xm,l,2127r19864,l19864,2277v,90,8,150,20,150l20048,2427v12,,20,-60,20,-150l20068,2127r188,l20256,2846r-104,c20140,2846,20132,2906,20132,2996r,629l20132,3625r,749c20132,4464,20140,4524,20152,4524r104,l20256,5303v,89,8,149,20,149l20460,5452v12,,20,-60,20,-149l20480,4524r104,c20596,4524,20604,4464,20604,4374r,-1378c20604,2906,20596,2846,20584,2846r-104,l20480,2127r164,l20644,2636v,90,12,180,24,180l20872,2816v,,4,,4,c20876,2816,20876,2846,20876,2846r,1708c20876,4673,20888,4763,20904,4763r132,l21036,5752v,120,12,210,28,210l21248,5962r,1438l21064,7400v-8,,-16,30,-20,90l21044,6022v,-90,-12,-180,-24,-180l20896,5842r,-869c20896,4883,20884,4793,20872,4793r-204,c20656,4793,20644,4883,20644,4973r,869l20528,5842v-12,,-24,90,-24,180l20504,7549v,90,12,180,24,180l20644,7729r,869c20644,8688,20656,8778,20668,8778r204,c20872,8778,20876,8778,20876,8778r,1677c20876,10575,20888,10665,20904,10665r132,l21036,11654v,120,12,209,28,209l21248,11863r,1438l21064,13301v-8,,-16,30,-20,90l21044,11923v,-89,-12,-179,-24,-179l20896,11744r,-959c20896,10695,20884,10605,20872,10605r-204,c20656,10605,20644,10695,20644,10785r,869l20528,11654v-12,,-24,90,-24,180l20504,13361v,90,12,180,24,180l20644,13541r,869c20644,14500,20656,14590,20668,14590r204,c20872,14590,20876,14590,20876,14590r,1677c20876,16387,20888,16477,20904,16477r132,l21036,17466v,120,12,209,28,209l21248,17675r,1438l21064,19113v-8,,-16,30,-20,90l21044,17675v,-89,-12,-179,-24,-179l20896,17496r,-869c20896,16537,20884,16447,20872,16447r-204,c20656,16447,20644,16537,20644,16627r,869l20528,17496v-12,,-24,90,-24,179l20504,19203v,90,12,180,24,180l20644,19383r,869c20644,20342,20656,20432,20668,20432r204,c20872,20432,20876,20432,20876,20432v,,,30,,30l20876,21570r596,l21472,20881r128,l21600,15938r-128,l21472,15039r128,l21600,10096r-128,l21472,9167r128,l21600,4224r-128,l21472,3236r128,l21600,2097r,l21600,,,xm21032,2636r-132,c20896,2636,20896,2636,20892,2636v,,,-30,,-30l20892,2097r136,l21028,2636r4,xm21032,8508r-132,c20896,8508,20896,8508,20896,8508r,-839l21012,7669v8,,16,-30,20,-90l21032,8508xm21032,14410r-132,c20896,14410,20896,14410,20896,14410r,-839l21012,13571v8,,16,-30,20,-90l21032,14410xm21032,20282r-132,c20896,20282,20896,20282,20892,20282v,,,-30,,-30l20892,19383r116,c21016,19383,21024,19353,21028,19293r,989l21032,20282xm21420,20282r-108,l21312,19623r108,l21420,20282xm21420,17286r-108,l21312,16507r108,l21420,17286xm21420,14410r-108,l21312,13781r108,l21420,14410xm21420,11444r-108,l21312,10605r108,l21420,11444xm21420,8508r-108,l21312,7879r108,l21420,8508xm21420,5572r-108,l21312,4733r108,l21420,5572xm21420,2636r-108,l21312,2127r108,l21420,2636xm19320,5902r-76,l19244,5333v,-60,-8,-120,-16,-120l19096,5213v-8,,-16,60,-16,120l19080,5902r-76,c18996,5902,18988,5962,18988,6022r,1018c18988,7100,18996,7160,19004,7160r76,l19080,7729v,60,8,120,16,120l19232,7849v8,,16,-60,16,-120l19248,7160r76,c19332,7160,19340,7100,19340,7040r,-1018c19336,5932,19328,5902,19320,5902xm20588,20462r-104,l20484,19683v,-90,-8,-150,-20,-150l20280,19533v-12,,-20,60,-20,150l20260,20462r-104,c20144,20462,20136,20521,20136,20611r,629l20136,21240r,330l20616,21570r,-959c20608,20551,20600,20462,20588,20462xm19640,2217r-148,c19484,2217,19476,2277,19476,2337r,629l19392,2966v-8,,-16,60,-16,120l19376,4194v,60,8,120,16,120l19476,4314r,629c19476,5003,19484,5063,19492,5063r148,c19648,5063,19656,5003,19656,4943r,-629l19740,4314v8,,16,-60,16,-120l19756,3086v,-60,-8,-120,-16,-120l19656,2966r,-629c19656,2277,19648,2217,19640,2217xm19740,20641r-84,l19656,20012v,-60,-8,-120,-16,-120l19492,19892v-8,,-16,60,-16,120l19476,20641r-84,c19384,20641,19376,20701,19376,20761r,839l19764,21600r,-839c19760,20701,19752,20641,19740,20641xm20048,5003r-164,c19872,5003,19864,5063,19864,5153r,719l19768,5872v-12,,-20,60,-20,150l19748,6591r,l19748,7280v,90,8,150,20,150l19864,7430r,719c19864,8239,19872,8298,19884,8298r164,c20060,8298,20068,8239,20068,8149r,-719l20164,7430v12,,20,-60,20,-150l20184,5992v,-90,-8,-150,-20,-150l20068,5842r,-719c20068,5063,20060,5003,20048,5003xm20460,7759r-184,c20264,7759,20256,7819,20256,7909r,779l20152,8688v-12,,-20,60,-20,150l20132,9467r,l20132,10216v,90,8,150,20,150l20256,10366r,779c20256,11234,20264,11294,20276,11294r184,c20472,11294,20480,11234,20480,11145r,-779l20584,10366v12,,20,-60,20,-150l20604,8838v,-90,-8,-150,-20,-150l20480,8688r,-779c20480,7849,20472,7759,20460,7759xm20276,17256r184,c20472,17256,20480,17196,20480,17106r,-779l20584,16327v12,,20,-60,20,-149l20604,14799v,-89,-8,-149,-20,-149l20480,14650r,-779c20480,13781,20472,13721,20460,13721r-184,c20264,13721,20256,13781,20256,13871r,779l20152,14650v-12,,-20,60,-20,149l20132,15429r,l20132,16178v,89,8,149,20,149l20256,16327r,779c20256,17166,20264,17256,20276,17256xe" fillcolor="#60b966 [3205]" stroked="f" strokeweight="1pt">
                  <v:stroke miterlimit="4" joinstyle="miter"/>
                  <v:path arrowok="t" o:extrusionok="f" o:connecttype="custom" o:connectlocs="3429000,457332;3429000,457332;3429000,457332;3429000,457332" o:connectangles="0,90,180,270"/>
                  <w10:wrap anchorx="margin" anchory="page"/>
                </v:shape>
              </w:pict>
            </mc:Fallback>
          </mc:AlternateContent>
        </w:r>
        <w:r>
          <w:fldChar w:fldCharType="begin"/>
        </w:r>
        <w:r>
          <w:instrText xml:space="preserve"> PAGE   \* MERGEFORMAT </w:instrText>
        </w:r>
        <w:r>
          <w:fldChar w:fldCharType="separate"/>
        </w:r>
        <w:r>
          <w:rPr>
            <w:noProof/>
          </w:rPr>
          <w:t>11</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5783FC" w14:textId="77777777" w:rsidR="00BA6AEB" w:rsidRDefault="00BA6AEB">
    <w:pPr>
      <w:pStyle w:val="Pieddepage"/>
    </w:pPr>
    <w:r>
      <w:rPr>
        <w:noProof/>
      </w:rPr>
      <mc:AlternateContent>
        <mc:Choice Requires="wpg">
          <w:drawing>
            <wp:anchor distT="0" distB="0" distL="114300" distR="114300" simplePos="0" relativeHeight="251734016" behindDoc="1" locked="0" layoutInCell="1" allowOverlap="1" wp14:anchorId="3E800123" wp14:editId="4FB87AA6">
              <wp:simplePos x="0" y="0"/>
              <wp:positionH relativeFrom="margin">
                <wp:align>center</wp:align>
              </wp:positionH>
              <wp:positionV relativeFrom="page">
                <wp:align>bottom</wp:align>
              </wp:positionV>
              <wp:extent cx="6858000" cy="923544"/>
              <wp:effectExtent l="0" t="0" r="0" b="0"/>
              <wp:wrapNone/>
              <wp:docPr id="199" name="Group 19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858000" cy="923544"/>
                        <a:chOff x="0" y="0"/>
                        <a:chExt cx="6858000" cy="924560"/>
                      </a:xfrm>
                    </wpg:grpSpPr>
                    <wps:wsp>
                      <wps:cNvPr id="200" name="Rectangle"/>
                      <wps:cNvSpPr/>
                      <wps:spPr>
                        <a:xfrm>
                          <a:off x="0" y="60960"/>
                          <a:ext cx="6858000" cy="863600"/>
                        </a:xfrm>
                        <a:prstGeom prst="rect">
                          <a:avLst/>
                        </a:prstGeom>
                        <a:solidFill>
                          <a:schemeClr val="accent1"/>
                        </a:solidFill>
                        <a:ln w="12700">
                          <a:miter lim="400000"/>
                        </a:ln>
                      </wps:spPr>
                      <wps:bodyPr lIns="38100" tIns="38100" rIns="38100" bIns="38100" anchor="ctr"/>
                    </wps:wsp>
                    <wps:wsp>
                      <wps:cNvPr id="201" name="Shape">
                        <a:extLst>
                          <a:ext uri="{C183D7F6-B498-43B3-948B-1728B52AA6E4}">
                            <adec:decorative xmlns:adec="http://schemas.microsoft.com/office/drawing/2017/decorative" val="1"/>
                          </a:ext>
                        </a:extLst>
                      </wps:cNvPr>
                      <wps:cNvSpPr/>
                      <wps:spPr>
                        <a:xfrm>
                          <a:off x="0" y="0"/>
                          <a:ext cx="6858000" cy="915670"/>
                        </a:xfrm>
                        <a:custGeom>
                          <a:avLst/>
                          <a:gdLst/>
                          <a:ahLst/>
                          <a:cxnLst>
                            <a:cxn ang="0">
                              <a:pos x="wd2" y="hd2"/>
                            </a:cxn>
                            <a:cxn ang="5400000">
                              <a:pos x="wd2" y="hd2"/>
                            </a:cxn>
                            <a:cxn ang="10800000">
                              <a:pos x="wd2" y="hd2"/>
                            </a:cxn>
                            <a:cxn ang="16200000">
                              <a:pos x="wd2" y="hd2"/>
                            </a:cxn>
                          </a:cxnLst>
                          <a:rect l="0" t="0" r="r" b="b"/>
                          <a:pathLst>
                            <a:path w="21600" h="21600" extrusionOk="0">
                              <a:moveTo>
                                <a:pt x="18904" y="14889"/>
                              </a:moveTo>
                              <a:lnTo>
                                <a:pt x="18836" y="14889"/>
                              </a:lnTo>
                              <a:lnTo>
                                <a:pt x="18836" y="14380"/>
                              </a:lnTo>
                              <a:cubicBezTo>
                                <a:pt x="18836" y="14320"/>
                                <a:pt x="18828" y="14260"/>
                                <a:pt x="18820" y="14260"/>
                              </a:cubicBezTo>
                              <a:lnTo>
                                <a:pt x="18700" y="14260"/>
                              </a:lnTo>
                              <a:cubicBezTo>
                                <a:pt x="18692" y="14260"/>
                                <a:pt x="18684" y="14320"/>
                                <a:pt x="18684" y="14380"/>
                              </a:cubicBezTo>
                              <a:lnTo>
                                <a:pt x="18684" y="14889"/>
                              </a:lnTo>
                              <a:lnTo>
                                <a:pt x="18616" y="14889"/>
                              </a:lnTo>
                              <a:cubicBezTo>
                                <a:pt x="18608" y="14889"/>
                                <a:pt x="18600" y="14949"/>
                                <a:pt x="18600" y="15009"/>
                              </a:cubicBezTo>
                              <a:lnTo>
                                <a:pt x="18600" y="15908"/>
                              </a:lnTo>
                              <a:cubicBezTo>
                                <a:pt x="18600" y="15968"/>
                                <a:pt x="18608" y="16028"/>
                                <a:pt x="18616" y="16028"/>
                              </a:cubicBezTo>
                              <a:lnTo>
                                <a:pt x="18684" y="16028"/>
                              </a:lnTo>
                              <a:lnTo>
                                <a:pt x="18684" y="16537"/>
                              </a:lnTo>
                              <a:cubicBezTo>
                                <a:pt x="18684" y="16597"/>
                                <a:pt x="18692" y="16657"/>
                                <a:pt x="18700" y="16657"/>
                              </a:cubicBezTo>
                              <a:lnTo>
                                <a:pt x="18820" y="16657"/>
                              </a:lnTo>
                              <a:cubicBezTo>
                                <a:pt x="18828" y="16657"/>
                                <a:pt x="18836" y="16597"/>
                                <a:pt x="18836" y="16537"/>
                              </a:cubicBezTo>
                              <a:lnTo>
                                <a:pt x="18836" y="16028"/>
                              </a:lnTo>
                              <a:lnTo>
                                <a:pt x="18904" y="16028"/>
                              </a:lnTo>
                              <a:cubicBezTo>
                                <a:pt x="18912" y="16028"/>
                                <a:pt x="18920" y="15968"/>
                                <a:pt x="18920" y="15908"/>
                              </a:cubicBezTo>
                              <a:lnTo>
                                <a:pt x="18920" y="15009"/>
                              </a:lnTo>
                              <a:cubicBezTo>
                                <a:pt x="18916" y="14919"/>
                                <a:pt x="18912" y="14889"/>
                                <a:pt x="18904" y="14889"/>
                              </a:cubicBezTo>
                              <a:close/>
                              <a:moveTo>
                                <a:pt x="18484" y="6022"/>
                              </a:moveTo>
                              <a:lnTo>
                                <a:pt x="18420" y="6022"/>
                              </a:lnTo>
                              <a:lnTo>
                                <a:pt x="18420" y="5542"/>
                              </a:lnTo>
                              <a:cubicBezTo>
                                <a:pt x="18420" y="5482"/>
                                <a:pt x="18416" y="5452"/>
                                <a:pt x="18408" y="5452"/>
                              </a:cubicBezTo>
                              <a:lnTo>
                                <a:pt x="18300" y="5452"/>
                              </a:lnTo>
                              <a:cubicBezTo>
                                <a:pt x="18292" y="5452"/>
                                <a:pt x="18288" y="5482"/>
                                <a:pt x="18288" y="5542"/>
                              </a:cubicBezTo>
                              <a:lnTo>
                                <a:pt x="18288" y="6022"/>
                              </a:lnTo>
                              <a:lnTo>
                                <a:pt x="18224" y="6022"/>
                              </a:lnTo>
                              <a:cubicBezTo>
                                <a:pt x="18216" y="6022"/>
                                <a:pt x="18212" y="6052"/>
                                <a:pt x="18212" y="6111"/>
                              </a:cubicBezTo>
                              <a:lnTo>
                                <a:pt x="18212" y="6920"/>
                              </a:lnTo>
                              <a:cubicBezTo>
                                <a:pt x="18212" y="6980"/>
                                <a:pt x="18216" y="7010"/>
                                <a:pt x="18224" y="7010"/>
                              </a:cubicBezTo>
                              <a:lnTo>
                                <a:pt x="18288" y="7010"/>
                              </a:lnTo>
                              <a:lnTo>
                                <a:pt x="18288" y="7490"/>
                              </a:lnTo>
                              <a:cubicBezTo>
                                <a:pt x="18288" y="7549"/>
                                <a:pt x="18292" y="7579"/>
                                <a:pt x="18300" y="7579"/>
                              </a:cubicBezTo>
                              <a:lnTo>
                                <a:pt x="18408" y="7579"/>
                              </a:lnTo>
                              <a:cubicBezTo>
                                <a:pt x="18416" y="7579"/>
                                <a:pt x="18420" y="7549"/>
                                <a:pt x="18420" y="7490"/>
                              </a:cubicBezTo>
                              <a:lnTo>
                                <a:pt x="18420" y="7010"/>
                              </a:lnTo>
                              <a:lnTo>
                                <a:pt x="18484" y="7010"/>
                              </a:lnTo>
                              <a:cubicBezTo>
                                <a:pt x="18492" y="7010"/>
                                <a:pt x="18496" y="6980"/>
                                <a:pt x="18496" y="6920"/>
                              </a:cubicBezTo>
                              <a:lnTo>
                                <a:pt x="18496" y="6111"/>
                              </a:lnTo>
                              <a:cubicBezTo>
                                <a:pt x="18500" y="6052"/>
                                <a:pt x="18492" y="6022"/>
                                <a:pt x="18484" y="6022"/>
                              </a:cubicBezTo>
                              <a:close/>
                              <a:moveTo>
                                <a:pt x="18904" y="20761"/>
                              </a:moveTo>
                              <a:lnTo>
                                <a:pt x="18836" y="20761"/>
                              </a:lnTo>
                              <a:lnTo>
                                <a:pt x="18836" y="20252"/>
                              </a:lnTo>
                              <a:cubicBezTo>
                                <a:pt x="18836" y="20192"/>
                                <a:pt x="18828" y="20132"/>
                                <a:pt x="18820" y="20132"/>
                              </a:cubicBezTo>
                              <a:lnTo>
                                <a:pt x="18700" y="20132"/>
                              </a:lnTo>
                              <a:cubicBezTo>
                                <a:pt x="18692" y="20132"/>
                                <a:pt x="18684" y="20192"/>
                                <a:pt x="18684" y="20252"/>
                              </a:cubicBezTo>
                              <a:lnTo>
                                <a:pt x="18684" y="20761"/>
                              </a:lnTo>
                              <a:lnTo>
                                <a:pt x="18616" y="20761"/>
                              </a:lnTo>
                              <a:cubicBezTo>
                                <a:pt x="18608" y="20761"/>
                                <a:pt x="18600" y="20821"/>
                                <a:pt x="18600" y="20881"/>
                              </a:cubicBezTo>
                              <a:lnTo>
                                <a:pt x="18600" y="21600"/>
                              </a:lnTo>
                              <a:lnTo>
                                <a:pt x="18916" y="21600"/>
                              </a:lnTo>
                              <a:lnTo>
                                <a:pt x="18916" y="20881"/>
                              </a:lnTo>
                              <a:cubicBezTo>
                                <a:pt x="18916" y="20821"/>
                                <a:pt x="18912" y="20761"/>
                                <a:pt x="18904" y="20761"/>
                              </a:cubicBezTo>
                              <a:close/>
                              <a:moveTo>
                                <a:pt x="18904" y="9017"/>
                              </a:moveTo>
                              <a:lnTo>
                                <a:pt x="18836" y="9017"/>
                              </a:lnTo>
                              <a:lnTo>
                                <a:pt x="18836" y="8508"/>
                              </a:lnTo>
                              <a:cubicBezTo>
                                <a:pt x="18836" y="8448"/>
                                <a:pt x="18828" y="8388"/>
                                <a:pt x="18820" y="8388"/>
                              </a:cubicBezTo>
                              <a:lnTo>
                                <a:pt x="18700" y="8388"/>
                              </a:lnTo>
                              <a:cubicBezTo>
                                <a:pt x="18692" y="8388"/>
                                <a:pt x="18684" y="8448"/>
                                <a:pt x="18684" y="8508"/>
                              </a:cubicBezTo>
                              <a:lnTo>
                                <a:pt x="18684" y="9017"/>
                              </a:lnTo>
                              <a:lnTo>
                                <a:pt x="18616" y="9017"/>
                              </a:lnTo>
                              <a:cubicBezTo>
                                <a:pt x="18608" y="9017"/>
                                <a:pt x="18600" y="9077"/>
                                <a:pt x="18600" y="9137"/>
                              </a:cubicBezTo>
                              <a:lnTo>
                                <a:pt x="18600" y="10036"/>
                              </a:lnTo>
                              <a:cubicBezTo>
                                <a:pt x="18600" y="10096"/>
                                <a:pt x="18608" y="10156"/>
                                <a:pt x="18616" y="10156"/>
                              </a:cubicBezTo>
                              <a:lnTo>
                                <a:pt x="18684" y="10156"/>
                              </a:lnTo>
                              <a:lnTo>
                                <a:pt x="18684" y="10665"/>
                              </a:lnTo>
                              <a:cubicBezTo>
                                <a:pt x="18684" y="10725"/>
                                <a:pt x="18692" y="10785"/>
                                <a:pt x="18700" y="10785"/>
                              </a:cubicBezTo>
                              <a:lnTo>
                                <a:pt x="18820" y="10785"/>
                              </a:lnTo>
                              <a:cubicBezTo>
                                <a:pt x="18828" y="10785"/>
                                <a:pt x="18836" y="10725"/>
                                <a:pt x="18836" y="10665"/>
                              </a:cubicBezTo>
                              <a:lnTo>
                                <a:pt x="18836" y="10156"/>
                              </a:lnTo>
                              <a:lnTo>
                                <a:pt x="18904" y="10156"/>
                              </a:lnTo>
                              <a:cubicBezTo>
                                <a:pt x="18912" y="10156"/>
                                <a:pt x="18920" y="10096"/>
                                <a:pt x="18920" y="10036"/>
                              </a:cubicBezTo>
                              <a:lnTo>
                                <a:pt x="18920" y="9137"/>
                              </a:lnTo>
                              <a:cubicBezTo>
                                <a:pt x="18916" y="9047"/>
                                <a:pt x="18912" y="9017"/>
                                <a:pt x="18904" y="9017"/>
                              </a:cubicBezTo>
                              <a:close/>
                              <a:moveTo>
                                <a:pt x="18904" y="3116"/>
                              </a:moveTo>
                              <a:lnTo>
                                <a:pt x="18836" y="3116"/>
                              </a:lnTo>
                              <a:lnTo>
                                <a:pt x="18836" y="2606"/>
                              </a:lnTo>
                              <a:cubicBezTo>
                                <a:pt x="18836" y="2546"/>
                                <a:pt x="18828" y="2487"/>
                                <a:pt x="18820" y="2487"/>
                              </a:cubicBezTo>
                              <a:lnTo>
                                <a:pt x="18700" y="2487"/>
                              </a:lnTo>
                              <a:cubicBezTo>
                                <a:pt x="18692" y="2487"/>
                                <a:pt x="18684" y="2546"/>
                                <a:pt x="18684" y="2606"/>
                              </a:cubicBezTo>
                              <a:lnTo>
                                <a:pt x="18684" y="3116"/>
                              </a:lnTo>
                              <a:lnTo>
                                <a:pt x="18616" y="3116"/>
                              </a:lnTo>
                              <a:cubicBezTo>
                                <a:pt x="18608" y="3116"/>
                                <a:pt x="18600" y="3176"/>
                                <a:pt x="18600" y="3236"/>
                              </a:cubicBezTo>
                              <a:lnTo>
                                <a:pt x="18600" y="4134"/>
                              </a:lnTo>
                              <a:cubicBezTo>
                                <a:pt x="18600" y="4194"/>
                                <a:pt x="18608" y="4254"/>
                                <a:pt x="18616" y="4254"/>
                              </a:cubicBezTo>
                              <a:lnTo>
                                <a:pt x="18684" y="4254"/>
                              </a:lnTo>
                              <a:lnTo>
                                <a:pt x="18684" y="4763"/>
                              </a:lnTo>
                              <a:cubicBezTo>
                                <a:pt x="18684" y="4823"/>
                                <a:pt x="18692" y="4883"/>
                                <a:pt x="18700" y="4883"/>
                              </a:cubicBezTo>
                              <a:lnTo>
                                <a:pt x="18820" y="4883"/>
                              </a:lnTo>
                              <a:cubicBezTo>
                                <a:pt x="18828" y="4883"/>
                                <a:pt x="18836" y="4823"/>
                                <a:pt x="18836" y="4763"/>
                              </a:cubicBezTo>
                              <a:lnTo>
                                <a:pt x="18836" y="4254"/>
                              </a:lnTo>
                              <a:lnTo>
                                <a:pt x="18904" y="4254"/>
                              </a:lnTo>
                              <a:cubicBezTo>
                                <a:pt x="18912" y="4254"/>
                                <a:pt x="18920" y="4194"/>
                                <a:pt x="18920" y="4134"/>
                              </a:cubicBezTo>
                              <a:lnTo>
                                <a:pt x="18920" y="3236"/>
                              </a:lnTo>
                              <a:cubicBezTo>
                                <a:pt x="18916" y="3176"/>
                                <a:pt x="18912" y="3116"/>
                                <a:pt x="18904" y="3116"/>
                              </a:cubicBezTo>
                              <a:close/>
                              <a:moveTo>
                                <a:pt x="18484" y="17825"/>
                              </a:moveTo>
                              <a:lnTo>
                                <a:pt x="18420" y="17825"/>
                              </a:lnTo>
                              <a:lnTo>
                                <a:pt x="18420" y="17346"/>
                              </a:lnTo>
                              <a:cubicBezTo>
                                <a:pt x="18420" y="17286"/>
                                <a:pt x="18416" y="17256"/>
                                <a:pt x="18408" y="17256"/>
                              </a:cubicBezTo>
                              <a:lnTo>
                                <a:pt x="18300" y="17256"/>
                              </a:lnTo>
                              <a:cubicBezTo>
                                <a:pt x="18292" y="17256"/>
                                <a:pt x="18288" y="17286"/>
                                <a:pt x="18288" y="17346"/>
                              </a:cubicBezTo>
                              <a:lnTo>
                                <a:pt x="18288" y="17825"/>
                              </a:lnTo>
                              <a:lnTo>
                                <a:pt x="18224" y="17825"/>
                              </a:lnTo>
                              <a:cubicBezTo>
                                <a:pt x="18216" y="17825"/>
                                <a:pt x="18212" y="17855"/>
                                <a:pt x="18212" y="17915"/>
                              </a:cubicBezTo>
                              <a:lnTo>
                                <a:pt x="18212" y="18724"/>
                              </a:lnTo>
                              <a:cubicBezTo>
                                <a:pt x="18212" y="18784"/>
                                <a:pt x="18216" y="18814"/>
                                <a:pt x="18224" y="18814"/>
                              </a:cubicBezTo>
                              <a:lnTo>
                                <a:pt x="18288" y="18814"/>
                              </a:lnTo>
                              <a:lnTo>
                                <a:pt x="18288" y="19293"/>
                              </a:lnTo>
                              <a:cubicBezTo>
                                <a:pt x="18288" y="19353"/>
                                <a:pt x="18292" y="19383"/>
                                <a:pt x="18300" y="19383"/>
                              </a:cubicBezTo>
                              <a:lnTo>
                                <a:pt x="18408" y="19383"/>
                              </a:lnTo>
                              <a:cubicBezTo>
                                <a:pt x="18416" y="19383"/>
                                <a:pt x="18420" y="19353"/>
                                <a:pt x="18420" y="19293"/>
                              </a:cubicBezTo>
                              <a:lnTo>
                                <a:pt x="18420" y="18814"/>
                              </a:lnTo>
                              <a:lnTo>
                                <a:pt x="18484" y="18814"/>
                              </a:lnTo>
                              <a:cubicBezTo>
                                <a:pt x="18492" y="18814"/>
                                <a:pt x="18496" y="18784"/>
                                <a:pt x="18496" y="18724"/>
                              </a:cubicBezTo>
                              <a:lnTo>
                                <a:pt x="18496" y="17915"/>
                              </a:lnTo>
                              <a:cubicBezTo>
                                <a:pt x="18500" y="17855"/>
                                <a:pt x="18492" y="17825"/>
                                <a:pt x="18484" y="17825"/>
                              </a:cubicBezTo>
                              <a:close/>
                              <a:moveTo>
                                <a:pt x="18484" y="11893"/>
                              </a:moveTo>
                              <a:lnTo>
                                <a:pt x="18420" y="11893"/>
                              </a:lnTo>
                              <a:lnTo>
                                <a:pt x="18420" y="11414"/>
                              </a:lnTo>
                              <a:cubicBezTo>
                                <a:pt x="18420" y="11354"/>
                                <a:pt x="18416" y="11324"/>
                                <a:pt x="18408" y="11324"/>
                              </a:cubicBezTo>
                              <a:lnTo>
                                <a:pt x="18300" y="11324"/>
                              </a:lnTo>
                              <a:cubicBezTo>
                                <a:pt x="18292" y="11324"/>
                                <a:pt x="18288" y="11354"/>
                                <a:pt x="18288" y="11414"/>
                              </a:cubicBezTo>
                              <a:lnTo>
                                <a:pt x="18288" y="11893"/>
                              </a:lnTo>
                              <a:lnTo>
                                <a:pt x="18224" y="11893"/>
                              </a:lnTo>
                              <a:cubicBezTo>
                                <a:pt x="18216" y="11893"/>
                                <a:pt x="18212" y="11923"/>
                                <a:pt x="18212" y="11983"/>
                              </a:cubicBezTo>
                              <a:lnTo>
                                <a:pt x="18212" y="12792"/>
                              </a:lnTo>
                              <a:cubicBezTo>
                                <a:pt x="18212" y="12852"/>
                                <a:pt x="18216" y="12882"/>
                                <a:pt x="18224" y="12882"/>
                              </a:cubicBezTo>
                              <a:lnTo>
                                <a:pt x="18288" y="12882"/>
                              </a:lnTo>
                              <a:lnTo>
                                <a:pt x="18288" y="13361"/>
                              </a:lnTo>
                              <a:cubicBezTo>
                                <a:pt x="18288" y="13421"/>
                                <a:pt x="18292" y="13451"/>
                                <a:pt x="18300" y="13451"/>
                              </a:cubicBezTo>
                              <a:lnTo>
                                <a:pt x="18408" y="13451"/>
                              </a:lnTo>
                              <a:cubicBezTo>
                                <a:pt x="18416" y="13451"/>
                                <a:pt x="18420" y="13421"/>
                                <a:pt x="18420" y="13361"/>
                              </a:cubicBezTo>
                              <a:lnTo>
                                <a:pt x="18420" y="12882"/>
                              </a:lnTo>
                              <a:lnTo>
                                <a:pt x="18484" y="12882"/>
                              </a:lnTo>
                              <a:cubicBezTo>
                                <a:pt x="18492" y="12882"/>
                                <a:pt x="18496" y="12852"/>
                                <a:pt x="18496" y="12792"/>
                              </a:cubicBezTo>
                              <a:lnTo>
                                <a:pt x="18496" y="11983"/>
                              </a:lnTo>
                              <a:cubicBezTo>
                                <a:pt x="18500" y="11923"/>
                                <a:pt x="18492" y="11893"/>
                                <a:pt x="18484" y="11893"/>
                              </a:cubicBezTo>
                              <a:close/>
                              <a:moveTo>
                                <a:pt x="18072" y="14979"/>
                              </a:moveTo>
                              <a:lnTo>
                                <a:pt x="18016" y="14979"/>
                              </a:lnTo>
                              <a:lnTo>
                                <a:pt x="18016" y="14560"/>
                              </a:lnTo>
                              <a:cubicBezTo>
                                <a:pt x="18016" y="14500"/>
                                <a:pt x="18012" y="14470"/>
                                <a:pt x="18004" y="14470"/>
                              </a:cubicBezTo>
                              <a:lnTo>
                                <a:pt x="17908" y="14470"/>
                              </a:lnTo>
                              <a:cubicBezTo>
                                <a:pt x="17900" y="14470"/>
                                <a:pt x="17896" y="14500"/>
                                <a:pt x="17896" y="14560"/>
                              </a:cubicBezTo>
                              <a:lnTo>
                                <a:pt x="17896" y="14979"/>
                              </a:lnTo>
                              <a:lnTo>
                                <a:pt x="17840" y="14979"/>
                              </a:lnTo>
                              <a:cubicBezTo>
                                <a:pt x="17832" y="14979"/>
                                <a:pt x="17828" y="15009"/>
                                <a:pt x="17828" y="15069"/>
                              </a:cubicBezTo>
                              <a:lnTo>
                                <a:pt x="17828" y="15788"/>
                              </a:lnTo>
                              <a:cubicBezTo>
                                <a:pt x="17828" y="15848"/>
                                <a:pt x="17832" y="15878"/>
                                <a:pt x="17840" y="15878"/>
                              </a:cubicBezTo>
                              <a:lnTo>
                                <a:pt x="17896" y="15878"/>
                              </a:lnTo>
                              <a:lnTo>
                                <a:pt x="17896" y="16297"/>
                              </a:lnTo>
                              <a:cubicBezTo>
                                <a:pt x="17896" y="16357"/>
                                <a:pt x="17900" y="16387"/>
                                <a:pt x="17908" y="16387"/>
                              </a:cubicBezTo>
                              <a:lnTo>
                                <a:pt x="18004" y="16387"/>
                              </a:lnTo>
                              <a:cubicBezTo>
                                <a:pt x="18012" y="16387"/>
                                <a:pt x="18016" y="16357"/>
                                <a:pt x="18016" y="16297"/>
                              </a:cubicBezTo>
                              <a:lnTo>
                                <a:pt x="18016" y="15878"/>
                              </a:lnTo>
                              <a:lnTo>
                                <a:pt x="18072" y="15878"/>
                              </a:lnTo>
                              <a:cubicBezTo>
                                <a:pt x="18080" y="15878"/>
                                <a:pt x="18084" y="15848"/>
                                <a:pt x="18084" y="15788"/>
                              </a:cubicBezTo>
                              <a:lnTo>
                                <a:pt x="18084" y="15069"/>
                              </a:lnTo>
                              <a:cubicBezTo>
                                <a:pt x="18080" y="15039"/>
                                <a:pt x="18076" y="14979"/>
                                <a:pt x="18072" y="14979"/>
                              </a:cubicBezTo>
                              <a:close/>
                              <a:moveTo>
                                <a:pt x="18072" y="20881"/>
                              </a:moveTo>
                              <a:lnTo>
                                <a:pt x="18016" y="20881"/>
                              </a:lnTo>
                              <a:lnTo>
                                <a:pt x="18016" y="20462"/>
                              </a:lnTo>
                              <a:cubicBezTo>
                                <a:pt x="18016" y="20402"/>
                                <a:pt x="18012" y="20372"/>
                                <a:pt x="18004" y="20372"/>
                              </a:cubicBezTo>
                              <a:lnTo>
                                <a:pt x="17908" y="20372"/>
                              </a:lnTo>
                              <a:cubicBezTo>
                                <a:pt x="17900" y="20372"/>
                                <a:pt x="17896" y="20402"/>
                                <a:pt x="17896" y="20462"/>
                              </a:cubicBezTo>
                              <a:lnTo>
                                <a:pt x="17896" y="20881"/>
                              </a:lnTo>
                              <a:lnTo>
                                <a:pt x="17840" y="20881"/>
                              </a:lnTo>
                              <a:cubicBezTo>
                                <a:pt x="17832" y="20881"/>
                                <a:pt x="17828" y="20911"/>
                                <a:pt x="17828" y="20971"/>
                              </a:cubicBezTo>
                              <a:lnTo>
                                <a:pt x="17828" y="21600"/>
                              </a:lnTo>
                              <a:lnTo>
                                <a:pt x="18084" y="21600"/>
                              </a:lnTo>
                              <a:lnTo>
                                <a:pt x="18084" y="20971"/>
                              </a:lnTo>
                              <a:cubicBezTo>
                                <a:pt x="18080" y="20911"/>
                                <a:pt x="18076" y="20881"/>
                                <a:pt x="18072" y="20881"/>
                              </a:cubicBezTo>
                              <a:close/>
                              <a:moveTo>
                                <a:pt x="18072" y="9107"/>
                              </a:moveTo>
                              <a:lnTo>
                                <a:pt x="18016" y="9107"/>
                              </a:lnTo>
                              <a:lnTo>
                                <a:pt x="18016" y="8688"/>
                              </a:lnTo>
                              <a:cubicBezTo>
                                <a:pt x="18016" y="8628"/>
                                <a:pt x="18012" y="8598"/>
                                <a:pt x="18004" y="8598"/>
                              </a:cubicBezTo>
                              <a:lnTo>
                                <a:pt x="17908" y="8598"/>
                              </a:lnTo>
                              <a:cubicBezTo>
                                <a:pt x="17900" y="8598"/>
                                <a:pt x="17896" y="8628"/>
                                <a:pt x="17896" y="8688"/>
                              </a:cubicBezTo>
                              <a:lnTo>
                                <a:pt x="17896" y="9107"/>
                              </a:lnTo>
                              <a:lnTo>
                                <a:pt x="17840" y="9107"/>
                              </a:lnTo>
                              <a:cubicBezTo>
                                <a:pt x="17832" y="9107"/>
                                <a:pt x="17828" y="9137"/>
                                <a:pt x="17828" y="9197"/>
                              </a:cubicBezTo>
                              <a:lnTo>
                                <a:pt x="17828" y="9916"/>
                              </a:lnTo>
                              <a:cubicBezTo>
                                <a:pt x="17828" y="9976"/>
                                <a:pt x="17832" y="10006"/>
                                <a:pt x="17840" y="10006"/>
                              </a:cubicBezTo>
                              <a:lnTo>
                                <a:pt x="17896" y="10006"/>
                              </a:lnTo>
                              <a:lnTo>
                                <a:pt x="17896" y="10426"/>
                              </a:lnTo>
                              <a:cubicBezTo>
                                <a:pt x="17896" y="10485"/>
                                <a:pt x="17900" y="10515"/>
                                <a:pt x="17908" y="10515"/>
                              </a:cubicBezTo>
                              <a:lnTo>
                                <a:pt x="18004" y="10515"/>
                              </a:lnTo>
                              <a:cubicBezTo>
                                <a:pt x="18012" y="10515"/>
                                <a:pt x="18016" y="10485"/>
                                <a:pt x="18016" y="10426"/>
                              </a:cubicBezTo>
                              <a:lnTo>
                                <a:pt x="18016" y="10006"/>
                              </a:lnTo>
                              <a:lnTo>
                                <a:pt x="18072" y="10006"/>
                              </a:lnTo>
                              <a:cubicBezTo>
                                <a:pt x="18080" y="10006"/>
                                <a:pt x="18084" y="9976"/>
                                <a:pt x="18084" y="9916"/>
                              </a:cubicBezTo>
                              <a:lnTo>
                                <a:pt x="18084" y="9197"/>
                              </a:lnTo>
                              <a:cubicBezTo>
                                <a:pt x="18080" y="9137"/>
                                <a:pt x="18076" y="9107"/>
                                <a:pt x="18072" y="9107"/>
                              </a:cubicBezTo>
                              <a:close/>
                              <a:moveTo>
                                <a:pt x="19320" y="11774"/>
                              </a:moveTo>
                              <a:lnTo>
                                <a:pt x="19244" y="11774"/>
                              </a:lnTo>
                              <a:lnTo>
                                <a:pt x="19244" y="11204"/>
                              </a:lnTo>
                              <a:cubicBezTo>
                                <a:pt x="19244" y="11145"/>
                                <a:pt x="19236" y="11085"/>
                                <a:pt x="19228" y="11085"/>
                              </a:cubicBezTo>
                              <a:lnTo>
                                <a:pt x="19096" y="11085"/>
                              </a:lnTo>
                              <a:cubicBezTo>
                                <a:pt x="19088" y="11085"/>
                                <a:pt x="19080" y="11145"/>
                                <a:pt x="19080" y="11204"/>
                              </a:cubicBezTo>
                              <a:lnTo>
                                <a:pt x="19080" y="11774"/>
                              </a:lnTo>
                              <a:lnTo>
                                <a:pt x="19004" y="11774"/>
                              </a:lnTo>
                              <a:cubicBezTo>
                                <a:pt x="18996" y="11774"/>
                                <a:pt x="18988" y="11834"/>
                                <a:pt x="18988" y="11893"/>
                              </a:cubicBezTo>
                              <a:lnTo>
                                <a:pt x="18988" y="12912"/>
                              </a:lnTo>
                              <a:cubicBezTo>
                                <a:pt x="18988" y="12972"/>
                                <a:pt x="18996" y="13032"/>
                                <a:pt x="19004" y="13032"/>
                              </a:cubicBezTo>
                              <a:lnTo>
                                <a:pt x="19080" y="13032"/>
                              </a:lnTo>
                              <a:lnTo>
                                <a:pt x="19080" y="13601"/>
                              </a:lnTo>
                              <a:cubicBezTo>
                                <a:pt x="19080" y="13661"/>
                                <a:pt x="19088" y="13721"/>
                                <a:pt x="19096" y="13721"/>
                              </a:cubicBezTo>
                              <a:lnTo>
                                <a:pt x="19232" y="13721"/>
                              </a:lnTo>
                              <a:cubicBezTo>
                                <a:pt x="19240" y="13721"/>
                                <a:pt x="19248" y="13661"/>
                                <a:pt x="19248" y="13601"/>
                              </a:cubicBezTo>
                              <a:lnTo>
                                <a:pt x="19248" y="13032"/>
                              </a:lnTo>
                              <a:lnTo>
                                <a:pt x="19324" y="13032"/>
                              </a:lnTo>
                              <a:cubicBezTo>
                                <a:pt x="19332" y="13032"/>
                                <a:pt x="19340" y="12972"/>
                                <a:pt x="19340" y="12912"/>
                              </a:cubicBezTo>
                              <a:lnTo>
                                <a:pt x="19340" y="11893"/>
                              </a:lnTo>
                              <a:cubicBezTo>
                                <a:pt x="19336" y="11834"/>
                                <a:pt x="19328" y="11774"/>
                                <a:pt x="19320" y="11774"/>
                              </a:cubicBezTo>
                              <a:close/>
                              <a:moveTo>
                                <a:pt x="18072" y="3236"/>
                              </a:moveTo>
                              <a:lnTo>
                                <a:pt x="18016" y="3236"/>
                              </a:lnTo>
                              <a:lnTo>
                                <a:pt x="18016" y="2816"/>
                              </a:lnTo>
                              <a:cubicBezTo>
                                <a:pt x="18016" y="2756"/>
                                <a:pt x="18012" y="2726"/>
                                <a:pt x="18004" y="2726"/>
                              </a:cubicBezTo>
                              <a:lnTo>
                                <a:pt x="17908" y="2726"/>
                              </a:lnTo>
                              <a:cubicBezTo>
                                <a:pt x="17900" y="2726"/>
                                <a:pt x="17896" y="2756"/>
                                <a:pt x="17896" y="2816"/>
                              </a:cubicBezTo>
                              <a:lnTo>
                                <a:pt x="17896" y="3236"/>
                              </a:lnTo>
                              <a:lnTo>
                                <a:pt x="17840" y="3236"/>
                              </a:lnTo>
                              <a:cubicBezTo>
                                <a:pt x="17832" y="3236"/>
                                <a:pt x="17828" y="3265"/>
                                <a:pt x="17828" y="3325"/>
                              </a:cubicBezTo>
                              <a:lnTo>
                                <a:pt x="17828" y="4044"/>
                              </a:lnTo>
                              <a:cubicBezTo>
                                <a:pt x="17828" y="4104"/>
                                <a:pt x="17832" y="4134"/>
                                <a:pt x="17840" y="4134"/>
                              </a:cubicBezTo>
                              <a:lnTo>
                                <a:pt x="17896" y="4134"/>
                              </a:lnTo>
                              <a:lnTo>
                                <a:pt x="17896" y="4554"/>
                              </a:lnTo>
                              <a:cubicBezTo>
                                <a:pt x="17896" y="4614"/>
                                <a:pt x="17900" y="4644"/>
                                <a:pt x="17908" y="4644"/>
                              </a:cubicBezTo>
                              <a:lnTo>
                                <a:pt x="18004" y="4644"/>
                              </a:lnTo>
                              <a:cubicBezTo>
                                <a:pt x="18012" y="4644"/>
                                <a:pt x="18016" y="4614"/>
                                <a:pt x="18016" y="4554"/>
                              </a:cubicBezTo>
                              <a:lnTo>
                                <a:pt x="18016" y="4134"/>
                              </a:lnTo>
                              <a:lnTo>
                                <a:pt x="18072" y="4134"/>
                              </a:lnTo>
                              <a:cubicBezTo>
                                <a:pt x="18080" y="4134"/>
                                <a:pt x="18084" y="4104"/>
                                <a:pt x="18084" y="4044"/>
                              </a:cubicBezTo>
                              <a:lnTo>
                                <a:pt x="18084" y="3325"/>
                              </a:lnTo>
                              <a:cubicBezTo>
                                <a:pt x="18080" y="3265"/>
                                <a:pt x="18076" y="3236"/>
                                <a:pt x="18072" y="3236"/>
                              </a:cubicBezTo>
                              <a:close/>
                              <a:moveTo>
                                <a:pt x="19320" y="17705"/>
                              </a:moveTo>
                              <a:lnTo>
                                <a:pt x="19244" y="17705"/>
                              </a:lnTo>
                              <a:lnTo>
                                <a:pt x="19244" y="17136"/>
                              </a:lnTo>
                              <a:cubicBezTo>
                                <a:pt x="19244" y="17076"/>
                                <a:pt x="19236" y="17016"/>
                                <a:pt x="19228" y="17016"/>
                              </a:cubicBezTo>
                              <a:lnTo>
                                <a:pt x="19096" y="17016"/>
                              </a:lnTo>
                              <a:cubicBezTo>
                                <a:pt x="19088" y="17016"/>
                                <a:pt x="19080" y="17076"/>
                                <a:pt x="19080" y="17136"/>
                              </a:cubicBezTo>
                              <a:lnTo>
                                <a:pt x="19080" y="17705"/>
                              </a:lnTo>
                              <a:lnTo>
                                <a:pt x="19004" y="17705"/>
                              </a:lnTo>
                              <a:cubicBezTo>
                                <a:pt x="18996" y="17705"/>
                                <a:pt x="18988" y="17765"/>
                                <a:pt x="18988" y="17825"/>
                              </a:cubicBezTo>
                              <a:lnTo>
                                <a:pt x="18988" y="18844"/>
                              </a:lnTo>
                              <a:cubicBezTo>
                                <a:pt x="18988" y="18904"/>
                                <a:pt x="18996" y="18964"/>
                                <a:pt x="19004" y="18964"/>
                              </a:cubicBezTo>
                              <a:lnTo>
                                <a:pt x="19080" y="18964"/>
                              </a:lnTo>
                              <a:lnTo>
                                <a:pt x="19080" y="19533"/>
                              </a:lnTo>
                              <a:cubicBezTo>
                                <a:pt x="19080" y="19593"/>
                                <a:pt x="19088" y="19653"/>
                                <a:pt x="19096" y="19653"/>
                              </a:cubicBezTo>
                              <a:lnTo>
                                <a:pt x="19232" y="19653"/>
                              </a:lnTo>
                              <a:cubicBezTo>
                                <a:pt x="19240" y="19653"/>
                                <a:pt x="19248" y="19593"/>
                                <a:pt x="19248" y="19533"/>
                              </a:cubicBezTo>
                              <a:lnTo>
                                <a:pt x="19248" y="18964"/>
                              </a:lnTo>
                              <a:lnTo>
                                <a:pt x="19324" y="18964"/>
                              </a:lnTo>
                              <a:cubicBezTo>
                                <a:pt x="19332" y="18964"/>
                                <a:pt x="19340" y="18904"/>
                                <a:pt x="19340" y="18844"/>
                              </a:cubicBezTo>
                              <a:lnTo>
                                <a:pt x="19340" y="17825"/>
                              </a:lnTo>
                              <a:cubicBezTo>
                                <a:pt x="19336" y="17765"/>
                                <a:pt x="19328" y="17705"/>
                                <a:pt x="19320" y="17705"/>
                              </a:cubicBezTo>
                              <a:close/>
                              <a:moveTo>
                                <a:pt x="19884" y="14110"/>
                              </a:moveTo>
                              <a:lnTo>
                                <a:pt x="20048" y="14110"/>
                              </a:lnTo>
                              <a:cubicBezTo>
                                <a:pt x="20060" y="14110"/>
                                <a:pt x="20068" y="14050"/>
                                <a:pt x="20068" y="13961"/>
                              </a:cubicBezTo>
                              <a:lnTo>
                                <a:pt x="20068" y="13242"/>
                              </a:lnTo>
                              <a:lnTo>
                                <a:pt x="20164" y="13242"/>
                              </a:lnTo>
                              <a:cubicBezTo>
                                <a:pt x="20176" y="13242"/>
                                <a:pt x="20184" y="13182"/>
                                <a:pt x="20184" y="13092"/>
                              </a:cubicBezTo>
                              <a:lnTo>
                                <a:pt x="20184" y="11864"/>
                              </a:lnTo>
                              <a:cubicBezTo>
                                <a:pt x="20184" y="11774"/>
                                <a:pt x="20176" y="11714"/>
                                <a:pt x="20164" y="11714"/>
                              </a:cubicBezTo>
                              <a:lnTo>
                                <a:pt x="20068" y="11714"/>
                              </a:lnTo>
                              <a:lnTo>
                                <a:pt x="20068" y="10995"/>
                              </a:lnTo>
                              <a:cubicBezTo>
                                <a:pt x="20068" y="10905"/>
                                <a:pt x="20060" y="10845"/>
                                <a:pt x="20048" y="10845"/>
                              </a:cubicBezTo>
                              <a:lnTo>
                                <a:pt x="19884" y="10845"/>
                              </a:lnTo>
                              <a:cubicBezTo>
                                <a:pt x="19872" y="10845"/>
                                <a:pt x="19864" y="10905"/>
                                <a:pt x="19864" y="10995"/>
                              </a:cubicBezTo>
                              <a:lnTo>
                                <a:pt x="19864" y="11714"/>
                              </a:lnTo>
                              <a:lnTo>
                                <a:pt x="19768" y="11714"/>
                              </a:lnTo>
                              <a:cubicBezTo>
                                <a:pt x="19756" y="11714"/>
                                <a:pt x="19748" y="11774"/>
                                <a:pt x="19748" y="11864"/>
                              </a:cubicBezTo>
                              <a:lnTo>
                                <a:pt x="19748" y="12433"/>
                              </a:lnTo>
                              <a:lnTo>
                                <a:pt x="19748" y="12433"/>
                              </a:lnTo>
                              <a:lnTo>
                                <a:pt x="19748" y="13122"/>
                              </a:lnTo>
                              <a:cubicBezTo>
                                <a:pt x="19748" y="13212"/>
                                <a:pt x="19756" y="13272"/>
                                <a:pt x="19768" y="13272"/>
                              </a:cubicBezTo>
                              <a:lnTo>
                                <a:pt x="19864" y="13272"/>
                              </a:lnTo>
                              <a:lnTo>
                                <a:pt x="19864" y="13991"/>
                              </a:lnTo>
                              <a:cubicBezTo>
                                <a:pt x="19864" y="14050"/>
                                <a:pt x="19872" y="14110"/>
                                <a:pt x="19884" y="14110"/>
                              </a:cubicBezTo>
                              <a:close/>
                              <a:moveTo>
                                <a:pt x="20184" y="19054"/>
                              </a:moveTo>
                              <a:lnTo>
                                <a:pt x="20184" y="17825"/>
                              </a:lnTo>
                              <a:cubicBezTo>
                                <a:pt x="20184" y="17735"/>
                                <a:pt x="20176" y="17675"/>
                                <a:pt x="20164" y="17675"/>
                              </a:cubicBezTo>
                              <a:lnTo>
                                <a:pt x="20068" y="17675"/>
                              </a:lnTo>
                              <a:lnTo>
                                <a:pt x="20068" y="16956"/>
                              </a:lnTo>
                              <a:cubicBezTo>
                                <a:pt x="20068" y="16867"/>
                                <a:pt x="20060" y="16807"/>
                                <a:pt x="20048" y="16807"/>
                              </a:cubicBezTo>
                              <a:lnTo>
                                <a:pt x="19884" y="16807"/>
                              </a:lnTo>
                              <a:cubicBezTo>
                                <a:pt x="19872" y="16807"/>
                                <a:pt x="19864" y="16867"/>
                                <a:pt x="19864" y="16956"/>
                              </a:cubicBezTo>
                              <a:lnTo>
                                <a:pt x="19864" y="17675"/>
                              </a:lnTo>
                              <a:lnTo>
                                <a:pt x="19768" y="17675"/>
                              </a:lnTo>
                              <a:cubicBezTo>
                                <a:pt x="19756" y="17675"/>
                                <a:pt x="19748" y="17735"/>
                                <a:pt x="19748" y="17825"/>
                              </a:cubicBezTo>
                              <a:lnTo>
                                <a:pt x="19748" y="18394"/>
                              </a:lnTo>
                              <a:lnTo>
                                <a:pt x="19748" y="18394"/>
                              </a:lnTo>
                              <a:lnTo>
                                <a:pt x="19748" y="19083"/>
                              </a:lnTo>
                              <a:cubicBezTo>
                                <a:pt x="19748" y="19173"/>
                                <a:pt x="19756" y="19233"/>
                                <a:pt x="19768" y="19233"/>
                              </a:cubicBezTo>
                              <a:lnTo>
                                <a:pt x="19864" y="19233"/>
                              </a:lnTo>
                              <a:lnTo>
                                <a:pt x="19864" y="19952"/>
                              </a:lnTo>
                              <a:cubicBezTo>
                                <a:pt x="19864" y="20042"/>
                                <a:pt x="19872" y="20102"/>
                                <a:pt x="19884" y="20102"/>
                              </a:cubicBezTo>
                              <a:lnTo>
                                <a:pt x="20048" y="20102"/>
                              </a:lnTo>
                              <a:cubicBezTo>
                                <a:pt x="20060" y="20102"/>
                                <a:pt x="20068" y="20042"/>
                                <a:pt x="20068" y="19952"/>
                              </a:cubicBezTo>
                              <a:lnTo>
                                <a:pt x="20068" y="19233"/>
                              </a:lnTo>
                              <a:lnTo>
                                <a:pt x="20164" y="19233"/>
                              </a:lnTo>
                              <a:cubicBezTo>
                                <a:pt x="20172" y="19203"/>
                                <a:pt x="20184" y="19143"/>
                                <a:pt x="20184" y="19054"/>
                              </a:cubicBezTo>
                              <a:close/>
                              <a:moveTo>
                                <a:pt x="19368" y="10126"/>
                              </a:moveTo>
                              <a:cubicBezTo>
                                <a:pt x="19368" y="10186"/>
                                <a:pt x="19376" y="10246"/>
                                <a:pt x="19384" y="10246"/>
                              </a:cubicBezTo>
                              <a:lnTo>
                                <a:pt x="19468" y="10246"/>
                              </a:lnTo>
                              <a:lnTo>
                                <a:pt x="19468" y="10875"/>
                              </a:lnTo>
                              <a:cubicBezTo>
                                <a:pt x="19468" y="10935"/>
                                <a:pt x="19476" y="10995"/>
                                <a:pt x="19484" y="10995"/>
                              </a:cubicBezTo>
                              <a:lnTo>
                                <a:pt x="19632" y="10995"/>
                              </a:lnTo>
                              <a:cubicBezTo>
                                <a:pt x="19640" y="10995"/>
                                <a:pt x="19648" y="10935"/>
                                <a:pt x="19648" y="10875"/>
                              </a:cubicBezTo>
                              <a:lnTo>
                                <a:pt x="19648" y="10246"/>
                              </a:lnTo>
                              <a:lnTo>
                                <a:pt x="19732" y="10246"/>
                              </a:lnTo>
                              <a:cubicBezTo>
                                <a:pt x="19740" y="10246"/>
                                <a:pt x="19748" y="10186"/>
                                <a:pt x="19748" y="10126"/>
                              </a:cubicBezTo>
                              <a:lnTo>
                                <a:pt x="19748" y="9017"/>
                              </a:lnTo>
                              <a:cubicBezTo>
                                <a:pt x="19748" y="8958"/>
                                <a:pt x="19740" y="8898"/>
                                <a:pt x="19732" y="8898"/>
                              </a:cubicBezTo>
                              <a:lnTo>
                                <a:pt x="19656" y="8898"/>
                              </a:lnTo>
                              <a:lnTo>
                                <a:pt x="19656" y="8269"/>
                              </a:lnTo>
                              <a:cubicBezTo>
                                <a:pt x="19656" y="8209"/>
                                <a:pt x="19648" y="8149"/>
                                <a:pt x="19640" y="8149"/>
                              </a:cubicBezTo>
                              <a:lnTo>
                                <a:pt x="19492" y="8149"/>
                              </a:lnTo>
                              <a:cubicBezTo>
                                <a:pt x="19484" y="8149"/>
                                <a:pt x="19476" y="8209"/>
                                <a:pt x="19476" y="8269"/>
                              </a:cubicBezTo>
                              <a:lnTo>
                                <a:pt x="19476" y="8898"/>
                              </a:lnTo>
                              <a:lnTo>
                                <a:pt x="19392" y="8898"/>
                              </a:lnTo>
                              <a:cubicBezTo>
                                <a:pt x="19384" y="8898"/>
                                <a:pt x="19376" y="8958"/>
                                <a:pt x="19376" y="9017"/>
                              </a:cubicBezTo>
                              <a:lnTo>
                                <a:pt x="19376" y="10126"/>
                              </a:lnTo>
                              <a:close/>
                              <a:moveTo>
                                <a:pt x="19368" y="15998"/>
                              </a:moveTo>
                              <a:cubicBezTo>
                                <a:pt x="19368" y="16058"/>
                                <a:pt x="19376" y="16118"/>
                                <a:pt x="19384" y="16118"/>
                              </a:cubicBezTo>
                              <a:lnTo>
                                <a:pt x="19468" y="16118"/>
                              </a:lnTo>
                              <a:lnTo>
                                <a:pt x="19468" y="16747"/>
                              </a:lnTo>
                              <a:cubicBezTo>
                                <a:pt x="19468" y="16807"/>
                                <a:pt x="19476" y="16867"/>
                                <a:pt x="19484" y="16867"/>
                              </a:cubicBezTo>
                              <a:lnTo>
                                <a:pt x="19632" y="16867"/>
                              </a:lnTo>
                              <a:cubicBezTo>
                                <a:pt x="19640" y="16867"/>
                                <a:pt x="19648" y="16807"/>
                                <a:pt x="19648" y="16747"/>
                              </a:cubicBezTo>
                              <a:lnTo>
                                <a:pt x="19648" y="16118"/>
                              </a:lnTo>
                              <a:lnTo>
                                <a:pt x="19732" y="16118"/>
                              </a:lnTo>
                              <a:cubicBezTo>
                                <a:pt x="19740" y="16118"/>
                                <a:pt x="19748" y="16058"/>
                                <a:pt x="19748" y="15998"/>
                              </a:cubicBezTo>
                              <a:lnTo>
                                <a:pt x="19748" y="14889"/>
                              </a:lnTo>
                              <a:cubicBezTo>
                                <a:pt x="19748" y="14829"/>
                                <a:pt x="19740" y="14769"/>
                                <a:pt x="19732" y="14769"/>
                              </a:cubicBezTo>
                              <a:lnTo>
                                <a:pt x="19656" y="14769"/>
                              </a:lnTo>
                              <a:lnTo>
                                <a:pt x="19656" y="14140"/>
                              </a:lnTo>
                              <a:cubicBezTo>
                                <a:pt x="19656" y="14080"/>
                                <a:pt x="19648" y="14021"/>
                                <a:pt x="19640" y="14021"/>
                              </a:cubicBezTo>
                              <a:lnTo>
                                <a:pt x="19492" y="14021"/>
                              </a:lnTo>
                              <a:cubicBezTo>
                                <a:pt x="19484" y="14021"/>
                                <a:pt x="19476" y="14080"/>
                                <a:pt x="19476" y="14140"/>
                              </a:cubicBezTo>
                              <a:lnTo>
                                <a:pt x="19476" y="14769"/>
                              </a:lnTo>
                              <a:lnTo>
                                <a:pt x="19392" y="14769"/>
                              </a:lnTo>
                              <a:cubicBezTo>
                                <a:pt x="19384" y="14769"/>
                                <a:pt x="19376" y="14829"/>
                                <a:pt x="19376" y="14889"/>
                              </a:cubicBezTo>
                              <a:lnTo>
                                <a:pt x="19376" y="15998"/>
                              </a:lnTo>
                              <a:close/>
                              <a:moveTo>
                                <a:pt x="0" y="0"/>
                              </a:moveTo>
                              <a:lnTo>
                                <a:pt x="0" y="2127"/>
                              </a:lnTo>
                              <a:lnTo>
                                <a:pt x="19864" y="2127"/>
                              </a:lnTo>
                              <a:lnTo>
                                <a:pt x="19864" y="2277"/>
                              </a:lnTo>
                              <a:cubicBezTo>
                                <a:pt x="19864" y="2367"/>
                                <a:pt x="19872" y="2427"/>
                                <a:pt x="19884" y="2427"/>
                              </a:cubicBezTo>
                              <a:lnTo>
                                <a:pt x="20048" y="2427"/>
                              </a:lnTo>
                              <a:cubicBezTo>
                                <a:pt x="20060" y="2427"/>
                                <a:pt x="20068" y="2367"/>
                                <a:pt x="20068" y="2277"/>
                              </a:cubicBezTo>
                              <a:lnTo>
                                <a:pt x="20068" y="2127"/>
                              </a:lnTo>
                              <a:lnTo>
                                <a:pt x="20256" y="2127"/>
                              </a:lnTo>
                              <a:lnTo>
                                <a:pt x="20256" y="2846"/>
                              </a:lnTo>
                              <a:lnTo>
                                <a:pt x="20152" y="2846"/>
                              </a:lnTo>
                              <a:cubicBezTo>
                                <a:pt x="20140" y="2846"/>
                                <a:pt x="20132" y="2906"/>
                                <a:pt x="20132" y="2996"/>
                              </a:cubicBezTo>
                              <a:lnTo>
                                <a:pt x="20132" y="3625"/>
                              </a:lnTo>
                              <a:lnTo>
                                <a:pt x="20132" y="3625"/>
                              </a:lnTo>
                              <a:lnTo>
                                <a:pt x="20132" y="4374"/>
                              </a:lnTo>
                              <a:cubicBezTo>
                                <a:pt x="20132" y="4464"/>
                                <a:pt x="20140" y="4524"/>
                                <a:pt x="20152" y="4524"/>
                              </a:cubicBezTo>
                              <a:lnTo>
                                <a:pt x="20256" y="4524"/>
                              </a:lnTo>
                              <a:lnTo>
                                <a:pt x="20256" y="5303"/>
                              </a:lnTo>
                              <a:cubicBezTo>
                                <a:pt x="20256" y="5392"/>
                                <a:pt x="20264" y="5452"/>
                                <a:pt x="20276" y="5452"/>
                              </a:cubicBezTo>
                              <a:lnTo>
                                <a:pt x="20460" y="5452"/>
                              </a:lnTo>
                              <a:cubicBezTo>
                                <a:pt x="20472" y="5452"/>
                                <a:pt x="20480" y="5392"/>
                                <a:pt x="20480" y="5303"/>
                              </a:cubicBezTo>
                              <a:lnTo>
                                <a:pt x="20480" y="4524"/>
                              </a:lnTo>
                              <a:lnTo>
                                <a:pt x="20584" y="4524"/>
                              </a:lnTo>
                              <a:cubicBezTo>
                                <a:pt x="20596" y="4524"/>
                                <a:pt x="20604" y="4464"/>
                                <a:pt x="20604" y="4374"/>
                              </a:cubicBezTo>
                              <a:lnTo>
                                <a:pt x="20604" y="2996"/>
                              </a:lnTo>
                              <a:cubicBezTo>
                                <a:pt x="20604" y="2906"/>
                                <a:pt x="20596" y="2846"/>
                                <a:pt x="20584" y="2846"/>
                              </a:cubicBezTo>
                              <a:lnTo>
                                <a:pt x="20480" y="2846"/>
                              </a:lnTo>
                              <a:lnTo>
                                <a:pt x="20480" y="2127"/>
                              </a:lnTo>
                              <a:lnTo>
                                <a:pt x="20644" y="2127"/>
                              </a:lnTo>
                              <a:lnTo>
                                <a:pt x="20644" y="2636"/>
                              </a:lnTo>
                              <a:cubicBezTo>
                                <a:pt x="20644" y="2726"/>
                                <a:pt x="20656" y="2816"/>
                                <a:pt x="20668" y="2816"/>
                              </a:cubicBezTo>
                              <a:lnTo>
                                <a:pt x="20872" y="2816"/>
                              </a:lnTo>
                              <a:cubicBezTo>
                                <a:pt x="20872" y="2816"/>
                                <a:pt x="20876" y="2816"/>
                                <a:pt x="20876" y="2816"/>
                              </a:cubicBezTo>
                              <a:cubicBezTo>
                                <a:pt x="20876" y="2816"/>
                                <a:pt x="20876" y="2846"/>
                                <a:pt x="20876" y="2846"/>
                              </a:cubicBezTo>
                              <a:lnTo>
                                <a:pt x="20876" y="4554"/>
                              </a:lnTo>
                              <a:cubicBezTo>
                                <a:pt x="20876" y="4673"/>
                                <a:pt x="20888" y="4763"/>
                                <a:pt x="20904" y="4763"/>
                              </a:cubicBezTo>
                              <a:lnTo>
                                <a:pt x="21036" y="4763"/>
                              </a:lnTo>
                              <a:lnTo>
                                <a:pt x="21036" y="5752"/>
                              </a:lnTo>
                              <a:cubicBezTo>
                                <a:pt x="21036" y="5872"/>
                                <a:pt x="21048" y="5962"/>
                                <a:pt x="21064" y="5962"/>
                              </a:cubicBezTo>
                              <a:lnTo>
                                <a:pt x="21248" y="5962"/>
                              </a:lnTo>
                              <a:lnTo>
                                <a:pt x="21248" y="7400"/>
                              </a:lnTo>
                              <a:lnTo>
                                <a:pt x="21064" y="7400"/>
                              </a:lnTo>
                              <a:cubicBezTo>
                                <a:pt x="21056" y="7400"/>
                                <a:pt x="21048" y="7430"/>
                                <a:pt x="21044" y="7490"/>
                              </a:cubicBezTo>
                              <a:lnTo>
                                <a:pt x="21044" y="6022"/>
                              </a:lnTo>
                              <a:cubicBezTo>
                                <a:pt x="21044" y="5932"/>
                                <a:pt x="21032" y="5842"/>
                                <a:pt x="21020" y="5842"/>
                              </a:cubicBezTo>
                              <a:lnTo>
                                <a:pt x="20896" y="5842"/>
                              </a:lnTo>
                              <a:lnTo>
                                <a:pt x="20896" y="4973"/>
                              </a:lnTo>
                              <a:cubicBezTo>
                                <a:pt x="20896" y="4883"/>
                                <a:pt x="20884" y="4793"/>
                                <a:pt x="20872" y="4793"/>
                              </a:cubicBezTo>
                              <a:lnTo>
                                <a:pt x="20668" y="4793"/>
                              </a:lnTo>
                              <a:cubicBezTo>
                                <a:pt x="20656" y="4793"/>
                                <a:pt x="20644" y="4883"/>
                                <a:pt x="20644" y="4973"/>
                              </a:cubicBezTo>
                              <a:lnTo>
                                <a:pt x="20644" y="5842"/>
                              </a:lnTo>
                              <a:lnTo>
                                <a:pt x="20528" y="5842"/>
                              </a:lnTo>
                              <a:cubicBezTo>
                                <a:pt x="20516" y="5842"/>
                                <a:pt x="20504" y="5932"/>
                                <a:pt x="20504" y="6022"/>
                              </a:cubicBezTo>
                              <a:lnTo>
                                <a:pt x="20504" y="7549"/>
                              </a:lnTo>
                              <a:cubicBezTo>
                                <a:pt x="20504" y="7639"/>
                                <a:pt x="20516" y="7729"/>
                                <a:pt x="20528" y="7729"/>
                              </a:cubicBezTo>
                              <a:lnTo>
                                <a:pt x="20644" y="7729"/>
                              </a:lnTo>
                              <a:lnTo>
                                <a:pt x="20644" y="8598"/>
                              </a:lnTo>
                              <a:cubicBezTo>
                                <a:pt x="20644" y="8688"/>
                                <a:pt x="20656" y="8778"/>
                                <a:pt x="20668" y="8778"/>
                              </a:cubicBezTo>
                              <a:lnTo>
                                <a:pt x="20872" y="8778"/>
                              </a:lnTo>
                              <a:cubicBezTo>
                                <a:pt x="20872" y="8778"/>
                                <a:pt x="20876" y="8778"/>
                                <a:pt x="20876" y="8778"/>
                              </a:cubicBezTo>
                              <a:lnTo>
                                <a:pt x="20876" y="10455"/>
                              </a:lnTo>
                              <a:cubicBezTo>
                                <a:pt x="20876" y="10575"/>
                                <a:pt x="20888" y="10665"/>
                                <a:pt x="20904" y="10665"/>
                              </a:cubicBezTo>
                              <a:lnTo>
                                <a:pt x="21036" y="10665"/>
                              </a:lnTo>
                              <a:lnTo>
                                <a:pt x="21036" y="11654"/>
                              </a:lnTo>
                              <a:cubicBezTo>
                                <a:pt x="21036" y="11774"/>
                                <a:pt x="21048" y="11863"/>
                                <a:pt x="21064" y="11863"/>
                              </a:cubicBezTo>
                              <a:lnTo>
                                <a:pt x="21248" y="11863"/>
                              </a:lnTo>
                              <a:lnTo>
                                <a:pt x="21248" y="13301"/>
                              </a:lnTo>
                              <a:lnTo>
                                <a:pt x="21064" y="13301"/>
                              </a:lnTo>
                              <a:cubicBezTo>
                                <a:pt x="21056" y="13301"/>
                                <a:pt x="21048" y="13331"/>
                                <a:pt x="21044" y="13391"/>
                              </a:cubicBezTo>
                              <a:lnTo>
                                <a:pt x="21044" y="11923"/>
                              </a:lnTo>
                              <a:cubicBezTo>
                                <a:pt x="21044" y="11834"/>
                                <a:pt x="21032" y="11744"/>
                                <a:pt x="21020" y="11744"/>
                              </a:cubicBezTo>
                              <a:lnTo>
                                <a:pt x="20896" y="11744"/>
                              </a:lnTo>
                              <a:lnTo>
                                <a:pt x="20896" y="10785"/>
                              </a:lnTo>
                              <a:cubicBezTo>
                                <a:pt x="20896" y="10695"/>
                                <a:pt x="20884" y="10605"/>
                                <a:pt x="20872" y="10605"/>
                              </a:cubicBezTo>
                              <a:lnTo>
                                <a:pt x="20668" y="10605"/>
                              </a:lnTo>
                              <a:cubicBezTo>
                                <a:pt x="20656" y="10605"/>
                                <a:pt x="20644" y="10695"/>
                                <a:pt x="20644" y="10785"/>
                              </a:cubicBezTo>
                              <a:lnTo>
                                <a:pt x="20644" y="11654"/>
                              </a:lnTo>
                              <a:lnTo>
                                <a:pt x="20528" y="11654"/>
                              </a:lnTo>
                              <a:cubicBezTo>
                                <a:pt x="20516" y="11654"/>
                                <a:pt x="20504" y="11744"/>
                                <a:pt x="20504" y="11834"/>
                              </a:cubicBezTo>
                              <a:lnTo>
                                <a:pt x="20504" y="13361"/>
                              </a:lnTo>
                              <a:cubicBezTo>
                                <a:pt x="20504" y="13451"/>
                                <a:pt x="20516" y="13541"/>
                                <a:pt x="20528" y="13541"/>
                              </a:cubicBezTo>
                              <a:lnTo>
                                <a:pt x="20644" y="13541"/>
                              </a:lnTo>
                              <a:lnTo>
                                <a:pt x="20644" y="14410"/>
                              </a:lnTo>
                              <a:cubicBezTo>
                                <a:pt x="20644" y="14500"/>
                                <a:pt x="20656" y="14590"/>
                                <a:pt x="20668" y="14590"/>
                              </a:cubicBezTo>
                              <a:lnTo>
                                <a:pt x="20872" y="14590"/>
                              </a:lnTo>
                              <a:cubicBezTo>
                                <a:pt x="20872" y="14590"/>
                                <a:pt x="20876" y="14590"/>
                                <a:pt x="20876" y="14590"/>
                              </a:cubicBezTo>
                              <a:lnTo>
                                <a:pt x="20876" y="16267"/>
                              </a:lnTo>
                              <a:cubicBezTo>
                                <a:pt x="20876" y="16387"/>
                                <a:pt x="20888" y="16477"/>
                                <a:pt x="20904" y="16477"/>
                              </a:cubicBezTo>
                              <a:lnTo>
                                <a:pt x="21036" y="16477"/>
                              </a:lnTo>
                              <a:lnTo>
                                <a:pt x="21036" y="17466"/>
                              </a:lnTo>
                              <a:cubicBezTo>
                                <a:pt x="21036" y="17586"/>
                                <a:pt x="21048" y="17675"/>
                                <a:pt x="21064" y="17675"/>
                              </a:cubicBezTo>
                              <a:lnTo>
                                <a:pt x="21248" y="17675"/>
                              </a:lnTo>
                              <a:lnTo>
                                <a:pt x="21248" y="19113"/>
                              </a:lnTo>
                              <a:lnTo>
                                <a:pt x="21064" y="19113"/>
                              </a:lnTo>
                              <a:cubicBezTo>
                                <a:pt x="21056" y="19113"/>
                                <a:pt x="21048" y="19143"/>
                                <a:pt x="21044" y="19203"/>
                              </a:cubicBezTo>
                              <a:lnTo>
                                <a:pt x="21044" y="17675"/>
                              </a:lnTo>
                              <a:cubicBezTo>
                                <a:pt x="21044" y="17586"/>
                                <a:pt x="21032" y="17496"/>
                                <a:pt x="21020" y="17496"/>
                              </a:cubicBezTo>
                              <a:lnTo>
                                <a:pt x="20896" y="17496"/>
                              </a:lnTo>
                              <a:lnTo>
                                <a:pt x="20896" y="16627"/>
                              </a:lnTo>
                              <a:cubicBezTo>
                                <a:pt x="20896" y="16537"/>
                                <a:pt x="20884" y="16447"/>
                                <a:pt x="20872" y="16447"/>
                              </a:cubicBezTo>
                              <a:lnTo>
                                <a:pt x="20668" y="16447"/>
                              </a:lnTo>
                              <a:cubicBezTo>
                                <a:pt x="20656" y="16447"/>
                                <a:pt x="20644" y="16537"/>
                                <a:pt x="20644" y="16627"/>
                              </a:cubicBezTo>
                              <a:lnTo>
                                <a:pt x="20644" y="17496"/>
                              </a:lnTo>
                              <a:lnTo>
                                <a:pt x="20528" y="17496"/>
                              </a:lnTo>
                              <a:cubicBezTo>
                                <a:pt x="20516" y="17496"/>
                                <a:pt x="20504" y="17586"/>
                                <a:pt x="20504" y="17675"/>
                              </a:cubicBezTo>
                              <a:lnTo>
                                <a:pt x="20504" y="19203"/>
                              </a:lnTo>
                              <a:cubicBezTo>
                                <a:pt x="20504" y="19293"/>
                                <a:pt x="20516" y="19383"/>
                                <a:pt x="20528" y="19383"/>
                              </a:cubicBezTo>
                              <a:lnTo>
                                <a:pt x="20644" y="19383"/>
                              </a:lnTo>
                              <a:lnTo>
                                <a:pt x="20644" y="20252"/>
                              </a:lnTo>
                              <a:cubicBezTo>
                                <a:pt x="20644" y="20342"/>
                                <a:pt x="20656" y="20432"/>
                                <a:pt x="20668" y="20432"/>
                              </a:cubicBezTo>
                              <a:lnTo>
                                <a:pt x="20872" y="20432"/>
                              </a:lnTo>
                              <a:cubicBezTo>
                                <a:pt x="20872" y="20432"/>
                                <a:pt x="20876" y="20432"/>
                                <a:pt x="20876" y="20432"/>
                              </a:cubicBezTo>
                              <a:cubicBezTo>
                                <a:pt x="20876" y="20432"/>
                                <a:pt x="20876" y="20462"/>
                                <a:pt x="20876" y="20462"/>
                              </a:cubicBezTo>
                              <a:lnTo>
                                <a:pt x="20876" y="21570"/>
                              </a:lnTo>
                              <a:lnTo>
                                <a:pt x="21472" y="21570"/>
                              </a:lnTo>
                              <a:lnTo>
                                <a:pt x="21472" y="20881"/>
                              </a:lnTo>
                              <a:lnTo>
                                <a:pt x="21600" y="20881"/>
                              </a:lnTo>
                              <a:lnTo>
                                <a:pt x="21600" y="15938"/>
                              </a:lnTo>
                              <a:lnTo>
                                <a:pt x="21472" y="15938"/>
                              </a:lnTo>
                              <a:lnTo>
                                <a:pt x="21472" y="15039"/>
                              </a:lnTo>
                              <a:lnTo>
                                <a:pt x="21600" y="15039"/>
                              </a:lnTo>
                              <a:lnTo>
                                <a:pt x="21600" y="10096"/>
                              </a:lnTo>
                              <a:lnTo>
                                <a:pt x="21472" y="10096"/>
                              </a:lnTo>
                              <a:lnTo>
                                <a:pt x="21472" y="9167"/>
                              </a:lnTo>
                              <a:lnTo>
                                <a:pt x="21600" y="9167"/>
                              </a:lnTo>
                              <a:lnTo>
                                <a:pt x="21600" y="4224"/>
                              </a:lnTo>
                              <a:lnTo>
                                <a:pt x="21472" y="4224"/>
                              </a:lnTo>
                              <a:lnTo>
                                <a:pt x="21472" y="3236"/>
                              </a:lnTo>
                              <a:lnTo>
                                <a:pt x="21600" y="3236"/>
                              </a:lnTo>
                              <a:lnTo>
                                <a:pt x="21600" y="2097"/>
                              </a:lnTo>
                              <a:lnTo>
                                <a:pt x="21600" y="2097"/>
                              </a:lnTo>
                              <a:lnTo>
                                <a:pt x="21600" y="0"/>
                              </a:lnTo>
                              <a:lnTo>
                                <a:pt x="0" y="0"/>
                              </a:lnTo>
                              <a:close/>
                              <a:moveTo>
                                <a:pt x="21032" y="2636"/>
                              </a:moveTo>
                              <a:lnTo>
                                <a:pt x="20900" y="2636"/>
                              </a:lnTo>
                              <a:cubicBezTo>
                                <a:pt x="20896" y="2636"/>
                                <a:pt x="20896" y="2636"/>
                                <a:pt x="20892" y="2636"/>
                              </a:cubicBezTo>
                              <a:cubicBezTo>
                                <a:pt x="20892" y="2636"/>
                                <a:pt x="20892" y="2606"/>
                                <a:pt x="20892" y="2606"/>
                              </a:cubicBezTo>
                              <a:lnTo>
                                <a:pt x="20892" y="2097"/>
                              </a:lnTo>
                              <a:lnTo>
                                <a:pt x="21028" y="2097"/>
                              </a:lnTo>
                              <a:lnTo>
                                <a:pt x="21028" y="2636"/>
                              </a:lnTo>
                              <a:close/>
                              <a:moveTo>
                                <a:pt x="21032" y="8508"/>
                              </a:moveTo>
                              <a:lnTo>
                                <a:pt x="20900" y="8508"/>
                              </a:lnTo>
                              <a:cubicBezTo>
                                <a:pt x="20896" y="8508"/>
                                <a:pt x="20896" y="8508"/>
                                <a:pt x="20896" y="8508"/>
                              </a:cubicBezTo>
                              <a:lnTo>
                                <a:pt x="20896" y="7669"/>
                              </a:lnTo>
                              <a:lnTo>
                                <a:pt x="21012" y="7669"/>
                              </a:lnTo>
                              <a:cubicBezTo>
                                <a:pt x="21020" y="7669"/>
                                <a:pt x="21028" y="7639"/>
                                <a:pt x="21032" y="7579"/>
                              </a:cubicBezTo>
                              <a:lnTo>
                                <a:pt x="21032" y="8508"/>
                              </a:lnTo>
                              <a:close/>
                              <a:moveTo>
                                <a:pt x="21032" y="14410"/>
                              </a:moveTo>
                              <a:lnTo>
                                <a:pt x="20900" y="14410"/>
                              </a:lnTo>
                              <a:cubicBezTo>
                                <a:pt x="20896" y="14410"/>
                                <a:pt x="20896" y="14410"/>
                                <a:pt x="20896" y="14410"/>
                              </a:cubicBezTo>
                              <a:lnTo>
                                <a:pt x="20896" y="13571"/>
                              </a:lnTo>
                              <a:lnTo>
                                <a:pt x="21012" y="13571"/>
                              </a:lnTo>
                              <a:cubicBezTo>
                                <a:pt x="21020" y="13571"/>
                                <a:pt x="21028" y="13541"/>
                                <a:pt x="21032" y="13481"/>
                              </a:cubicBezTo>
                              <a:lnTo>
                                <a:pt x="21032" y="14410"/>
                              </a:lnTo>
                              <a:close/>
                              <a:moveTo>
                                <a:pt x="21032" y="20282"/>
                              </a:moveTo>
                              <a:lnTo>
                                <a:pt x="20900" y="20282"/>
                              </a:lnTo>
                              <a:cubicBezTo>
                                <a:pt x="20896" y="20282"/>
                                <a:pt x="20896" y="20282"/>
                                <a:pt x="20892" y="20282"/>
                              </a:cubicBezTo>
                              <a:cubicBezTo>
                                <a:pt x="20892" y="20282"/>
                                <a:pt x="20892" y="20252"/>
                                <a:pt x="20892" y="20252"/>
                              </a:cubicBezTo>
                              <a:lnTo>
                                <a:pt x="20892" y="19383"/>
                              </a:lnTo>
                              <a:lnTo>
                                <a:pt x="21008" y="19383"/>
                              </a:lnTo>
                              <a:cubicBezTo>
                                <a:pt x="21016" y="19383"/>
                                <a:pt x="21024" y="19353"/>
                                <a:pt x="21028" y="19293"/>
                              </a:cubicBezTo>
                              <a:lnTo>
                                <a:pt x="21028" y="20282"/>
                              </a:lnTo>
                              <a:close/>
                              <a:moveTo>
                                <a:pt x="21420" y="20282"/>
                              </a:moveTo>
                              <a:lnTo>
                                <a:pt x="21312" y="20282"/>
                              </a:lnTo>
                              <a:lnTo>
                                <a:pt x="21312" y="19623"/>
                              </a:lnTo>
                              <a:lnTo>
                                <a:pt x="21420" y="19623"/>
                              </a:lnTo>
                              <a:lnTo>
                                <a:pt x="21420" y="20282"/>
                              </a:lnTo>
                              <a:close/>
                              <a:moveTo>
                                <a:pt x="21420" y="17286"/>
                              </a:moveTo>
                              <a:lnTo>
                                <a:pt x="21312" y="17286"/>
                              </a:lnTo>
                              <a:lnTo>
                                <a:pt x="21312" y="16507"/>
                              </a:lnTo>
                              <a:lnTo>
                                <a:pt x="21420" y="16507"/>
                              </a:lnTo>
                              <a:lnTo>
                                <a:pt x="21420" y="17286"/>
                              </a:lnTo>
                              <a:close/>
                              <a:moveTo>
                                <a:pt x="21420" y="14410"/>
                              </a:moveTo>
                              <a:lnTo>
                                <a:pt x="21312" y="14410"/>
                              </a:lnTo>
                              <a:lnTo>
                                <a:pt x="21312" y="13781"/>
                              </a:lnTo>
                              <a:lnTo>
                                <a:pt x="21420" y="13781"/>
                              </a:lnTo>
                              <a:lnTo>
                                <a:pt x="21420" y="14410"/>
                              </a:lnTo>
                              <a:close/>
                              <a:moveTo>
                                <a:pt x="21420" y="11444"/>
                              </a:moveTo>
                              <a:lnTo>
                                <a:pt x="21312" y="11444"/>
                              </a:lnTo>
                              <a:lnTo>
                                <a:pt x="21312" y="10605"/>
                              </a:lnTo>
                              <a:lnTo>
                                <a:pt x="21420" y="10605"/>
                              </a:lnTo>
                              <a:lnTo>
                                <a:pt x="21420" y="11444"/>
                              </a:lnTo>
                              <a:close/>
                              <a:moveTo>
                                <a:pt x="21420" y="8508"/>
                              </a:moveTo>
                              <a:lnTo>
                                <a:pt x="21312" y="8508"/>
                              </a:lnTo>
                              <a:lnTo>
                                <a:pt x="21312" y="7879"/>
                              </a:lnTo>
                              <a:lnTo>
                                <a:pt x="21420" y="7879"/>
                              </a:lnTo>
                              <a:lnTo>
                                <a:pt x="21420" y="8508"/>
                              </a:lnTo>
                              <a:close/>
                              <a:moveTo>
                                <a:pt x="21420" y="5572"/>
                              </a:moveTo>
                              <a:lnTo>
                                <a:pt x="21312" y="5572"/>
                              </a:lnTo>
                              <a:lnTo>
                                <a:pt x="21312" y="4733"/>
                              </a:lnTo>
                              <a:lnTo>
                                <a:pt x="21420" y="4733"/>
                              </a:lnTo>
                              <a:lnTo>
                                <a:pt x="21420" y="5572"/>
                              </a:lnTo>
                              <a:close/>
                              <a:moveTo>
                                <a:pt x="21420" y="2636"/>
                              </a:moveTo>
                              <a:lnTo>
                                <a:pt x="21312" y="2636"/>
                              </a:lnTo>
                              <a:lnTo>
                                <a:pt x="21312" y="2127"/>
                              </a:lnTo>
                              <a:lnTo>
                                <a:pt x="21420" y="2127"/>
                              </a:lnTo>
                              <a:lnTo>
                                <a:pt x="21420" y="2636"/>
                              </a:lnTo>
                              <a:close/>
                              <a:moveTo>
                                <a:pt x="19320" y="5902"/>
                              </a:moveTo>
                              <a:lnTo>
                                <a:pt x="19244" y="5902"/>
                              </a:lnTo>
                              <a:lnTo>
                                <a:pt x="19244" y="5333"/>
                              </a:lnTo>
                              <a:cubicBezTo>
                                <a:pt x="19244" y="5273"/>
                                <a:pt x="19236" y="5213"/>
                                <a:pt x="19228" y="5213"/>
                              </a:cubicBezTo>
                              <a:lnTo>
                                <a:pt x="19096" y="5213"/>
                              </a:lnTo>
                              <a:cubicBezTo>
                                <a:pt x="19088" y="5213"/>
                                <a:pt x="19080" y="5273"/>
                                <a:pt x="19080" y="5333"/>
                              </a:cubicBezTo>
                              <a:lnTo>
                                <a:pt x="19080" y="5902"/>
                              </a:lnTo>
                              <a:lnTo>
                                <a:pt x="19004" y="5902"/>
                              </a:lnTo>
                              <a:cubicBezTo>
                                <a:pt x="18996" y="5902"/>
                                <a:pt x="18988" y="5962"/>
                                <a:pt x="18988" y="6022"/>
                              </a:cubicBezTo>
                              <a:lnTo>
                                <a:pt x="18988" y="7040"/>
                              </a:lnTo>
                              <a:cubicBezTo>
                                <a:pt x="18988" y="7100"/>
                                <a:pt x="18996" y="7160"/>
                                <a:pt x="19004" y="7160"/>
                              </a:cubicBezTo>
                              <a:lnTo>
                                <a:pt x="19080" y="7160"/>
                              </a:lnTo>
                              <a:lnTo>
                                <a:pt x="19080" y="7729"/>
                              </a:lnTo>
                              <a:cubicBezTo>
                                <a:pt x="19080" y="7789"/>
                                <a:pt x="19088" y="7849"/>
                                <a:pt x="19096" y="7849"/>
                              </a:cubicBezTo>
                              <a:lnTo>
                                <a:pt x="19232" y="7849"/>
                              </a:lnTo>
                              <a:cubicBezTo>
                                <a:pt x="19240" y="7849"/>
                                <a:pt x="19248" y="7789"/>
                                <a:pt x="19248" y="7729"/>
                              </a:cubicBezTo>
                              <a:lnTo>
                                <a:pt x="19248" y="7160"/>
                              </a:lnTo>
                              <a:lnTo>
                                <a:pt x="19324" y="7160"/>
                              </a:lnTo>
                              <a:cubicBezTo>
                                <a:pt x="19332" y="7160"/>
                                <a:pt x="19340" y="7100"/>
                                <a:pt x="19340" y="7040"/>
                              </a:cubicBezTo>
                              <a:lnTo>
                                <a:pt x="19340" y="6022"/>
                              </a:lnTo>
                              <a:cubicBezTo>
                                <a:pt x="19336" y="5932"/>
                                <a:pt x="19328" y="5902"/>
                                <a:pt x="19320" y="5902"/>
                              </a:cubicBezTo>
                              <a:close/>
                              <a:moveTo>
                                <a:pt x="20588" y="20462"/>
                              </a:moveTo>
                              <a:lnTo>
                                <a:pt x="20484" y="20462"/>
                              </a:lnTo>
                              <a:lnTo>
                                <a:pt x="20484" y="19683"/>
                              </a:lnTo>
                              <a:cubicBezTo>
                                <a:pt x="20484" y="19593"/>
                                <a:pt x="20476" y="19533"/>
                                <a:pt x="20464" y="19533"/>
                              </a:cubicBezTo>
                              <a:lnTo>
                                <a:pt x="20280" y="19533"/>
                              </a:lnTo>
                              <a:cubicBezTo>
                                <a:pt x="20268" y="19533"/>
                                <a:pt x="20260" y="19593"/>
                                <a:pt x="20260" y="19683"/>
                              </a:cubicBezTo>
                              <a:lnTo>
                                <a:pt x="20260" y="20462"/>
                              </a:lnTo>
                              <a:lnTo>
                                <a:pt x="20156" y="20462"/>
                              </a:lnTo>
                              <a:cubicBezTo>
                                <a:pt x="20144" y="20462"/>
                                <a:pt x="20136" y="20521"/>
                                <a:pt x="20136" y="20611"/>
                              </a:cubicBezTo>
                              <a:lnTo>
                                <a:pt x="20136" y="21240"/>
                              </a:lnTo>
                              <a:lnTo>
                                <a:pt x="20136" y="21240"/>
                              </a:lnTo>
                              <a:lnTo>
                                <a:pt x="20136" y="21570"/>
                              </a:lnTo>
                              <a:lnTo>
                                <a:pt x="20616" y="21570"/>
                              </a:lnTo>
                              <a:lnTo>
                                <a:pt x="20616" y="20611"/>
                              </a:lnTo>
                              <a:cubicBezTo>
                                <a:pt x="20608" y="20551"/>
                                <a:pt x="20600" y="20462"/>
                                <a:pt x="20588" y="20462"/>
                              </a:cubicBezTo>
                              <a:close/>
                              <a:moveTo>
                                <a:pt x="19640" y="2217"/>
                              </a:moveTo>
                              <a:lnTo>
                                <a:pt x="19492" y="2217"/>
                              </a:lnTo>
                              <a:cubicBezTo>
                                <a:pt x="19484" y="2217"/>
                                <a:pt x="19476" y="2277"/>
                                <a:pt x="19476" y="2337"/>
                              </a:cubicBezTo>
                              <a:lnTo>
                                <a:pt x="19476" y="2966"/>
                              </a:lnTo>
                              <a:lnTo>
                                <a:pt x="19392" y="2966"/>
                              </a:lnTo>
                              <a:cubicBezTo>
                                <a:pt x="19384" y="2966"/>
                                <a:pt x="19376" y="3026"/>
                                <a:pt x="19376" y="3086"/>
                              </a:cubicBezTo>
                              <a:lnTo>
                                <a:pt x="19376" y="4194"/>
                              </a:lnTo>
                              <a:cubicBezTo>
                                <a:pt x="19376" y="4254"/>
                                <a:pt x="19384" y="4314"/>
                                <a:pt x="19392" y="4314"/>
                              </a:cubicBezTo>
                              <a:lnTo>
                                <a:pt x="19476" y="4314"/>
                              </a:lnTo>
                              <a:lnTo>
                                <a:pt x="19476" y="4943"/>
                              </a:lnTo>
                              <a:cubicBezTo>
                                <a:pt x="19476" y="5003"/>
                                <a:pt x="19484" y="5063"/>
                                <a:pt x="19492" y="5063"/>
                              </a:cubicBezTo>
                              <a:lnTo>
                                <a:pt x="19640" y="5063"/>
                              </a:lnTo>
                              <a:cubicBezTo>
                                <a:pt x="19648" y="5063"/>
                                <a:pt x="19656" y="5003"/>
                                <a:pt x="19656" y="4943"/>
                              </a:cubicBezTo>
                              <a:lnTo>
                                <a:pt x="19656" y="4314"/>
                              </a:lnTo>
                              <a:lnTo>
                                <a:pt x="19740" y="4314"/>
                              </a:lnTo>
                              <a:cubicBezTo>
                                <a:pt x="19748" y="4314"/>
                                <a:pt x="19756" y="4254"/>
                                <a:pt x="19756" y="4194"/>
                              </a:cubicBezTo>
                              <a:lnTo>
                                <a:pt x="19756" y="3086"/>
                              </a:lnTo>
                              <a:cubicBezTo>
                                <a:pt x="19756" y="3026"/>
                                <a:pt x="19748" y="2966"/>
                                <a:pt x="19740" y="2966"/>
                              </a:cubicBezTo>
                              <a:lnTo>
                                <a:pt x="19656" y="2966"/>
                              </a:lnTo>
                              <a:lnTo>
                                <a:pt x="19656" y="2337"/>
                              </a:lnTo>
                              <a:cubicBezTo>
                                <a:pt x="19656" y="2277"/>
                                <a:pt x="19648" y="2217"/>
                                <a:pt x="19640" y="2217"/>
                              </a:cubicBezTo>
                              <a:close/>
                              <a:moveTo>
                                <a:pt x="19740" y="20641"/>
                              </a:moveTo>
                              <a:lnTo>
                                <a:pt x="19656" y="20641"/>
                              </a:lnTo>
                              <a:lnTo>
                                <a:pt x="19656" y="20012"/>
                              </a:lnTo>
                              <a:cubicBezTo>
                                <a:pt x="19656" y="19952"/>
                                <a:pt x="19648" y="19892"/>
                                <a:pt x="19640" y="19892"/>
                              </a:cubicBezTo>
                              <a:lnTo>
                                <a:pt x="19492" y="19892"/>
                              </a:lnTo>
                              <a:cubicBezTo>
                                <a:pt x="19484" y="19892"/>
                                <a:pt x="19476" y="19952"/>
                                <a:pt x="19476" y="20012"/>
                              </a:cubicBezTo>
                              <a:lnTo>
                                <a:pt x="19476" y="20641"/>
                              </a:lnTo>
                              <a:lnTo>
                                <a:pt x="19392" y="20641"/>
                              </a:lnTo>
                              <a:cubicBezTo>
                                <a:pt x="19384" y="20641"/>
                                <a:pt x="19376" y="20701"/>
                                <a:pt x="19376" y="20761"/>
                              </a:cubicBezTo>
                              <a:lnTo>
                                <a:pt x="19376" y="21600"/>
                              </a:lnTo>
                              <a:lnTo>
                                <a:pt x="19764" y="21600"/>
                              </a:lnTo>
                              <a:lnTo>
                                <a:pt x="19764" y="20761"/>
                              </a:lnTo>
                              <a:cubicBezTo>
                                <a:pt x="19760" y="20701"/>
                                <a:pt x="19752" y="20641"/>
                                <a:pt x="19740" y="20641"/>
                              </a:cubicBezTo>
                              <a:close/>
                              <a:moveTo>
                                <a:pt x="20048" y="5003"/>
                              </a:moveTo>
                              <a:lnTo>
                                <a:pt x="19884" y="5003"/>
                              </a:lnTo>
                              <a:cubicBezTo>
                                <a:pt x="19872" y="5003"/>
                                <a:pt x="19864" y="5063"/>
                                <a:pt x="19864" y="5153"/>
                              </a:cubicBezTo>
                              <a:lnTo>
                                <a:pt x="19864" y="5872"/>
                              </a:lnTo>
                              <a:lnTo>
                                <a:pt x="19768" y="5872"/>
                              </a:lnTo>
                              <a:cubicBezTo>
                                <a:pt x="19756" y="5872"/>
                                <a:pt x="19748" y="5932"/>
                                <a:pt x="19748" y="6022"/>
                              </a:cubicBezTo>
                              <a:lnTo>
                                <a:pt x="19748" y="6591"/>
                              </a:lnTo>
                              <a:lnTo>
                                <a:pt x="19748" y="6591"/>
                              </a:lnTo>
                              <a:lnTo>
                                <a:pt x="19748" y="7280"/>
                              </a:lnTo>
                              <a:cubicBezTo>
                                <a:pt x="19748" y="7370"/>
                                <a:pt x="19756" y="7430"/>
                                <a:pt x="19768" y="7430"/>
                              </a:cubicBezTo>
                              <a:lnTo>
                                <a:pt x="19864" y="7430"/>
                              </a:lnTo>
                              <a:lnTo>
                                <a:pt x="19864" y="8149"/>
                              </a:lnTo>
                              <a:cubicBezTo>
                                <a:pt x="19864" y="8239"/>
                                <a:pt x="19872" y="8298"/>
                                <a:pt x="19884" y="8298"/>
                              </a:cubicBezTo>
                              <a:lnTo>
                                <a:pt x="20048" y="8298"/>
                              </a:lnTo>
                              <a:cubicBezTo>
                                <a:pt x="20060" y="8298"/>
                                <a:pt x="20068" y="8239"/>
                                <a:pt x="20068" y="8149"/>
                              </a:cubicBezTo>
                              <a:lnTo>
                                <a:pt x="20068" y="7430"/>
                              </a:lnTo>
                              <a:lnTo>
                                <a:pt x="20164" y="7430"/>
                              </a:lnTo>
                              <a:cubicBezTo>
                                <a:pt x="20176" y="7430"/>
                                <a:pt x="20184" y="7370"/>
                                <a:pt x="20184" y="7280"/>
                              </a:cubicBezTo>
                              <a:lnTo>
                                <a:pt x="20184" y="5992"/>
                              </a:lnTo>
                              <a:cubicBezTo>
                                <a:pt x="20184" y="5902"/>
                                <a:pt x="20176" y="5842"/>
                                <a:pt x="20164" y="5842"/>
                              </a:cubicBezTo>
                              <a:lnTo>
                                <a:pt x="20068" y="5842"/>
                              </a:lnTo>
                              <a:lnTo>
                                <a:pt x="20068" y="5123"/>
                              </a:lnTo>
                              <a:cubicBezTo>
                                <a:pt x="20068" y="5063"/>
                                <a:pt x="20060" y="5003"/>
                                <a:pt x="20048" y="5003"/>
                              </a:cubicBezTo>
                              <a:close/>
                              <a:moveTo>
                                <a:pt x="20460" y="7759"/>
                              </a:moveTo>
                              <a:lnTo>
                                <a:pt x="20276" y="7759"/>
                              </a:lnTo>
                              <a:cubicBezTo>
                                <a:pt x="20264" y="7759"/>
                                <a:pt x="20256" y="7819"/>
                                <a:pt x="20256" y="7909"/>
                              </a:cubicBezTo>
                              <a:lnTo>
                                <a:pt x="20256" y="8688"/>
                              </a:lnTo>
                              <a:lnTo>
                                <a:pt x="20152" y="8688"/>
                              </a:lnTo>
                              <a:cubicBezTo>
                                <a:pt x="20140" y="8688"/>
                                <a:pt x="20132" y="8748"/>
                                <a:pt x="20132" y="8838"/>
                              </a:cubicBezTo>
                              <a:lnTo>
                                <a:pt x="20132" y="9467"/>
                              </a:lnTo>
                              <a:lnTo>
                                <a:pt x="20132" y="9467"/>
                              </a:lnTo>
                              <a:lnTo>
                                <a:pt x="20132" y="10216"/>
                              </a:lnTo>
                              <a:cubicBezTo>
                                <a:pt x="20132" y="10306"/>
                                <a:pt x="20140" y="10366"/>
                                <a:pt x="20152" y="10366"/>
                              </a:cubicBezTo>
                              <a:lnTo>
                                <a:pt x="20256" y="10366"/>
                              </a:lnTo>
                              <a:lnTo>
                                <a:pt x="20256" y="11145"/>
                              </a:lnTo>
                              <a:cubicBezTo>
                                <a:pt x="20256" y="11234"/>
                                <a:pt x="20264" y="11294"/>
                                <a:pt x="20276" y="11294"/>
                              </a:cubicBezTo>
                              <a:lnTo>
                                <a:pt x="20460" y="11294"/>
                              </a:lnTo>
                              <a:cubicBezTo>
                                <a:pt x="20472" y="11294"/>
                                <a:pt x="20480" y="11234"/>
                                <a:pt x="20480" y="11145"/>
                              </a:cubicBezTo>
                              <a:lnTo>
                                <a:pt x="20480" y="10366"/>
                              </a:lnTo>
                              <a:lnTo>
                                <a:pt x="20584" y="10366"/>
                              </a:lnTo>
                              <a:cubicBezTo>
                                <a:pt x="20596" y="10366"/>
                                <a:pt x="20604" y="10306"/>
                                <a:pt x="20604" y="10216"/>
                              </a:cubicBezTo>
                              <a:lnTo>
                                <a:pt x="20604" y="8838"/>
                              </a:lnTo>
                              <a:cubicBezTo>
                                <a:pt x="20604" y="8748"/>
                                <a:pt x="20596" y="8688"/>
                                <a:pt x="20584" y="8688"/>
                              </a:cubicBezTo>
                              <a:lnTo>
                                <a:pt x="20480" y="8688"/>
                              </a:lnTo>
                              <a:lnTo>
                                <a:pt x="20480" y="7909"/>
                              </a:lnTo>
                              <a:cubicBezTo>
                                <a:pt x="20480" y="7849"/>
                                <a:pt x="20472" y="7759"/>
                                <a:pt x="20460" y="7759"/>
                              </a:cubicBezTo>
                              <a:close/>
                              <a:moveTo>
                                <a:pt x="20276" y="17256"/>
                              </a:moveTo>
                              <a:lnTo>
                                <a:pt x="20460" y="17256"/>
                              </a:lnTo>
                              <a:cubicBezTo>
                                <a:pt x="20472" y="17256"/>
                                <a:pt x="20480" y="17196"/>
                                <a:pt x="20480" y="17106"/>
                              </a:cubicBezTo>
                              <a:lnTo>
                                <a:pt x="20480" y="16327"/>
                              </a:lnTo>
                              <a:lnTo>
                                <a:pt x="20584" y="16327"/>
                              </a:lnTo>
                              <a:cubicBezTo>
                                <a:pt x="20596" y="16327"/>
                                <a:pt x="20604" y="16267"/>
                                <a:pt x="20604" y="16178"/>
                              </a:cubicBezTo>
                              <a:lnTo>
                                <a:pt x="20604" y="14799"/>
                              </a:lnTo>
                              <a:cubicBezTo>
                                <a:pt x="20604" y="14710"/>
                                <a:pt x="20596" y="14650"/>
                                <a:pt x="20584" y="14650"/>
                              </a:cubicBezTo>
                              <a:lnTo>
                                <a:pt x="20480" y="14650"/>
                              </a:lnTo>
                              <a:lnTo>
                                <a:pt x="20480" y="13871"/>
                              </a:lnTo>
                              <a:cubicBezTo>
                                <a:pt x="20480" y="13781"/>
                                <a:pt x="20472" y="13721"/>
                                <a:pt x="20460" y="13721"/>
                              </a:cubicBezTo>
                              <a:lnTo>
                                <a:pt x="20276" y="13721"/>
                              </a:lnTo>
                              <a:cubicBezTo>
                                <a:pt x="20264" y="13721"/>
                                <a:pt x="20256" y="13781"/>
                                <a:pt x="20256" y="13871"/>
                              </a:cubicBezTo>
                              <a:lnTo>
                                <a:pt x="20256" y="14650"/>
                              </a:lnTo>
                              <a:lnTo>
                                <a:pt x="20152" y="14650"/>
                              </a:lnTo>
                              <a:cubicBezTo>
                                <a:pt x="20140" y="14650"/>
                                <a:pt x="20132" y="14710"/>
                                <a:pt x="20132" y="14799"/>
                              </a:cubicBezTo>
                              <a:lnTo>
                                <a:pt x="20132" y="15429"/>
                              </a:lnTo>
                              <a:lnTo>
                                <a:pt x="20132" y="15429"/>
                              </a:lnTo>
                              <a:lnTo>
                                <a:pt x="20132" y="16178"/>
                              </a:lnTo>
                              <a:cubicBezTo>
                                <a:pt x="20132" y="16267"/>
                                <a:pt x="20140" y="16327"/>
                                <a:pt x="20152" y="16327"/>
                              </a:cubicBezTo>
                              <a:lnTo>
                                <a:pt x="20256" y="16327"/>
                              </a:lnTo>
                              <a:lnTo>
                                <a:pt x="20256" y="17106"/>
                              </a:lnTo>
                              <a:cubicBezTo>
                                <a:pt x="20256" y="17166"/>
                                <a:pt x="20264" y="17256"/>
                                <a:pt x="20276" y="17256"/>
                              </a:cubicBezTo>
                              <a:close/>
                            </a:path>
                          </a:pathLst>
                        </a:custGeom>
                        <a:solidFill>
                          <a:schemeClr val="accent2"/>
                        </a:solidFill>
                        <a:ln w="12700">
                          <a:miter lim="400000"/>
                        </a:ln>
                      </wps:spPr>
                      <wps:bodyPr lIns="38100" tIns="38100" rIns="38100" bIns="38100" anchor="ctr"/>
                    </wps:wsp>
                  </wpg:wgp>
                </a:graphicData>
              </a:graphic>
              <wp14:sizeRelH relativeFrom="margin">
                <wp14:pctWidth>100000</wp14:pctWidth>
              </wp14:sizeRelH>
              <wp14:sizeRelV relativeFrom="margin">
                <wp14:pctHeight>0</wp14:pctHeight>
              </wp14:sizeRelV>
            </wp:anchor>
          </w:drawing>
        </mc:Choice>
        <mc:Fallback>
          <w:pict>
            <v:group w14:anchorId="03428381" id="Group 199" o:spid="_x0000_s1026" style="position:absolute;margin-left:0;margin-top:0;width:540pt;height:72.7pt;z-index:-251582464;mso-width-percent:1000;mso-position-horizontal:center;mso-position-horizontal-relative:margin;mso-position-vertical:bottom;mso-position-vertical-relative:page;mso-width-percent:1000;mso-width-relative:margin;mso-height-relative:margin" coordsize="68580,9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">
              <v:rect id="Rectangle" o:spid="_x0000_s1027" style="position:absolute;top:609;width:68580;height:86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" fillcolor="#264d2b [3204]" stroked="f" strokeweight="1pt">
                <v:stroke miterlimit="4"/>
                <v:textbox inset="3pt,3pt,3pt,3pt"/>
              </v:rect>
              <v:shape id="Shape" o:spid="_x0000_s1028" style="position:absolute;width:68580;height:915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" path="m18904,14889r-68,l18836,14380v,-60,-8,-120,-16,-120l18700,14260v-8,,-16,60,-16,120l18684,14889r-68,c18608,14889,18600,14949,18600,15009r,899c18600,15968,18608,16028,18616,16028r68,l18684,16537v,60,8,120,16,120l18820,16657v8,,16,-60,16,-120l18836,16028r68,c18912,16028,18920,15968,18920,15908r,-899c18916,14919,18912,14889,18904,14889xm18484,6022r-64,l18420,5542v,-60,-4,-90,-12,-90l18300,5452v-8,,-12,30,-12,90l18288,6022r-64,c18216,6022,18212,6052,18212,6111r,809c18212,6980,18216,7010,18224,7010r64,l18288,7490v,59,4,89,12,89l18408,7579v8,,12,-30,12,-89l18420,7010r64,c18492,7010,18496,6980,18496,6920r,-809c18500,6052,18492,6022,18484,6022xm18904,20761r-68,l18836,20252v,-60,-8,-120,-16,-120l18700,20132v-8,,-16,60,-16,120l18684,20761r-68,c18608,20761,18600,20821,18600,20881r,719l18916,21600r,-719c18916,20821,18912,20761,18904,20761xm18904,9017r-68,l18836,8508v,-60,-8,-120,-16,-120l18700,8388v-8,,-16,60,-16,120l18684,9017r-68,c18608,9017,18600,9077,18600,9137r,899c18600,10096,18608,10156,18616,10156r68,l18684,10665v,60,8,120,16,120l18820,10785v8,,16,-60,16,-120l18836,10156r68,c18912,10156,18920,10096,18920,10036r,-899c18916,9047,18912,9017,18904,9017xm18904,3116r-68,l18836,2606v,-60,-8,-119,-16,-119l18700,2487v-8,,-16,59,-16,119l18684,3116r-68,c18608,3116,18600,3176,18600,3236r,898c18600,4194,18608,4254,18616,4254r68,l18684,4763v,60,8,120,16,120l18820,4883v8,,16,-60,16,-120l18836,4254r68,c18912,4254,18920,4194,18920,4134r,-898c18916,3176,18912,3116,18904,3116xm18484,17825r-64,l18420,17346v,-60,-4,-90,-12,-90l18300,17256v-8,,-12,30,-12,90l18288,17825r-64,c18216,17825,18212,17855,18212,17915r,809c18212,18784,18216,18814,18224,18814r64,l18288,19293v,60,4,90,12,90l18408,19383v8,,12,-30,12,-90l18420,18814r64,c18492,18814,18496,18784,18496,18724r,-809c18500,17855,18492,17825,18484,17825xm18484,11893r-64,l18420,11414v,-60,-4,-90,-12,-90l18300,11324v-8,,-12,30,-12,90l18288,11893r-64,c18216,11893,18212,11923,18212,11983r,809c18212,12852,18216,12882,18224,12882r64,l18288,13361v,60,4,90,12,90l18408,13451v8,,12,-30,12,-90l18420,12882r64,c18492,12882,18496,12852,18496,12792r,-809c18500,11923,18492,11893,18484,11893xm18072,14979r-56,l18016,14560v,-60,-4,-90,-12,-90l17908,14470v-8,,-12,30,-12,90l17896,14979r-56,c17832,14979,17828,15009,17828,15069r,719c17828,15848,17832,15878,17840,15878r56,l17896,16297v,60,4,90,12,90l18004,16387v8,,12,-30,12,-90l18016,15878r56,c18080,15878,18084,15848,18084,15788r,-719c18080,15039,18076,14979,18072,14979xm18072,20881r-56,l18016,20462v,-60,-4,-90,-12,-90l17908,20372v-8,,-12,30,-12,90l17896,20881r-56,c17832,20881,17828,20911,17828,20971r,629l18084,21600r,-629c18080,20911,18076,20881,18072,20881xm18072,9107r-56,l18016,8688v,-60,-4,-90,-12,-90l17908,8598v-8,,-12,30,-12,90l17896,9107r-56,c17832,9107,17828,9137,17828,9197r,719c17828,9976,17832,10006,17840,10006r56,l17896,10426v,59,4,89,12,89l18004,10515v8,,12,-30,12,-89l18016,10006r56,c18080,10006,18084,9976,18084,9916r,-719c18080,9137,18076,9107,18072,9107xm19320,11774r-76,l19244,11204v,-59,-8,-119,-16,-119l19096,11085v-8,,-16,60,-16,119l19080,11774r-76,c18996,11774,18988,11834,18988,11893r,1019c18988,12972,18996,13032,19004,13032r76,l19080,13601v,60,8,120,16,120l19232,13721v8,,16,-60,16,-120l19248,13032r76,c19332,13032,19340,12972,19340,12912r,-1019c19336,11834,19328,11774,19320,11774xm18072,3236r-56,l18016,2816v,-60,-4,-90,-12,-90l17908,2726v-8,,-12,30,-12,90l17896,3236r-56,c17832,3236,17828,3265,17828,3325r,719c17828,4104,17832,4134,17840,4134r56,l17896,4554v,60,4,90,12,90l18004,4644v8,,12,-30,12,-90l18016,4134r56,c18080,4134,18084,4104,18084,4044r,-719c18080,3265,18076,3236,18072,3236xm19320,17705r-76,l19244,17136v,-60,-8,-120,-16,-120l19096,17016v-8,,-16,60,-16,120l19080,17705r-76,c18996,17705,18988,17765,18988,17825r,1019c18988,18904,18996,18964,19004,18964r76,l19080,19533v,60,8,120,16,120l19232,19653v8,,16,-60,16,-120l19248,18964r76,c19332,18964,19340,18904,19340,18844r,-1019c19336,17765,19328,17705,19320,17705xm19884,14110r164,c20060,14110,20068,14050,20068,13961r,-719l20164,13242v12,,20,-60,20,-150l20184,11864v,-90,-8,-150,-20,-150l20068,11714r,-719c20068,10905,20060,10845,20048,10845r-164,c19872,10845,19864,10905,19864,10995r,719l19768,11714v-12,,-20,60,-20,150l19748,12433r,l19748,13122v,90,8,150,20,150l19864,13272r,719c19864,14050,19872,14110,19884,14110xm20184,19054r,-1229c20184,17735,20176,17675,20164,17675r-96,l20068,16956v,-89,-8,-149,-20,-149l19884,16807v-12,,-20,60,-20,149l19864,17675r-96,c19756,17675,19748,17735,19748,17825r,569l19748,18394r,689c19748,19173,19756,19233,19768,19233r96,l19864,19952v,90,8,150,20,150l20048,20102v12,,20,-60,20,-150l20068,19233r96,c20172,19203,20184,19143,20184,19054xm19368,10126v,60,8,120,16,120l19468,10246r,629c19468,10935,19476,10995,19484,10995r148,c19640,10995,19648,10935,19648,10875r,-629l19732,10246v8,,16,-60,16,-120l19748,9017v,-59,-8,-119,-16,-119l19656,8898r,-629c19656,8209,19648,8149,19640,8149r-148,c19484,8149,19476,8209,19476,8269r,629l19392,8898v-8,,-16,60,-16,119l19376,10126r-8,xm19368,15998v,60,8,120,16,120l19468,16118r,629c19468,16807,19476,16867,19484,16867r148,c19640,16867,19648,16807,19648,16747r,-629l19732,16118v8,,16,-60,16,-120l19748,14889v,-60,-8,-120,-16,-120l19656,14769r,-629c19656,14080,19648,14021,19640,14021r-148,c19484,14021,19476,14080,19476,14140r,629l19392,14769v-8,,-16,60,-16,120l19376,15998r-8,xm,l,2127r19864,l19864,2277v,90,8,150,20,150l20048,2427v12,,20,-60,20,-150l20068,2127r188,l20256,2846r-104,c20140,2846,20132,2906,20132,2996r,629l20132,3625r,749c20132,4464,20140,4524,20152,4524r104,l20256,5303v,89,8,149,20,149l20460,5452v12,,20,-60,20,-149l20480,4524r104,c20596,4524,20604,4464,20604,4374r,-1378c20604,2906,20596,2846,20584,2846r-104,l20480,2127r164,l20644,2636v,90,12,180,24,180l20872,2816v,,4,,4,c20876,2816,20876,2846,20876,2846r,1708c20876,4673,20888,4763,20904,4763r132,l21036,5752v,120,12,210,28,210l21248,5962r,1438l21064,7400v-8,,-16,30,-20,90l21044,6022v,-90,-12,-180,-24,-180l20896,5842r,-869c20896,4883,20884,4793,20872,4793r-204,c20656,4793,20644,4883,20644,4973r,869l20528,5842v-12,,-24,90,-24,180l20504,7549v,90,12,180,24,180l20644,7729r,869c20644,8688,20656,8778,20668,8778r204,c20872,8778,20876,8778,20876,8778r,1677c20876,10575,20888,10665,20904,10665r132,l21036,11654v,120,12,209,28,209l21248,11863r,1438l21064,13301v-8,,-16,30,-20,90l21044,11923v,-89,-12,-179,-24,-179l20896,11744r,-959c20896,10695,20884,10605,20872,10605r-204,c20656,10605,20644,10695,20644,10785r,869l20528,11654v-12,,-24,90,-24,180l20504,13361v,90,12,180,24,180l20644,13541r,869c20644,14500,20656,14590,20668,14590r204,c20872,14590,20876,14590,20876,14590r,1677c20876,16387,20888,16477,20904,16477r132,l21036,17466v,120,12,209,28,209l21248,17675r,1438l21064,19113v-8,,-16,30,-20,90l21044,17675v,-89,-12,-179,-24,-179l20896,17496r,-869c20896,16537,20884,16447,20872,16447r-204,c20656,16447,20644,16537,20644,16627r,869l20528,17496v-12,,-24,90,-24,179l20504,19203v,90,12,180,24,180l20644,19383r,869c20644,20342,20656,20432,20668,20432r204,c20872,20432,20876,20432,20876,20432v,,,30,,30l20876,21570r596,l21472,20881r128,l21600,15938r-128,l21472,15039r128,l21600,10096r-128,l21472,9167r128,l21600,4224r-128,l21472,3236r128,l21600,2097r,l21600,,,xm21032,2636r-132,c20896,2636,20896,2636,20892,2636v,,,-30,,-30l20892,2097r136,l21028,2636r4,xm21032,8508r-132,c20896,8508,20896,8508,20896,8508r,-839l21012,7669v8,,16,-30,20,-90l21032,8508xm21032,14410r-132,c20896,14410,20896,14410,20896,14410r,-839l21012,13571v8,,16,-30,20,-90l21032,14410xm21032,20282r-132,c20896,20282,20896,20282,20892,20282v,,,-30,,-30l20892,19383r116,c21016,19383,21024,19353,21028,19293r,989l21032,20282xm21420,20282r-108,l21312,19623r108,l21420,20282xm21420,17286r-108,l21312,16507r108,l21420,17286xm21420,14410r-108,l21312,13781r108,l21420,14410xm21420,11444r-108,l21312,10605r108,l21420,11444xm21420,8508r-108,l21312,7879r108,l21420,8508xm21420,5572r-108,l21312,4733r108,l21420,5572xm21420,2636r-108,l21312,2127r108,l21420,2636xm19320,5902r-76,l19244,5333v,-60,-8,-120,-16,-120l19096,5213v-8,,-16,60,-16,120l19080,5902r-76,c18996,5902,18988,5962,18988,6022r,1018c18988,7100,18996,7160,19004,7160r76,l19080,7729v,60,8,120,16,120l19232,7849v8,,16,-60,16,-120l19248,7160r76,c19332,7160,19340,7100,19340,7040r,-1018c19336,5932,19328,5902,19320,5902xm20588,20462r-104,l20484,19683v,-90,-8,-150,-20,-150l20280,19533v-12,,-20,60,-20,150l20260,20462r-104,c20144,20462,20136,20521,20136,20611r,629l20136,21240r,330l20616,21570r,-959c20608,20551,20600,20462,20588,20462xm19640,2217r-148,c19484,2217,19476,2277,19476,2337r,629l19392,2966v-8,,-16,60,-16,120l19376,4194v,60,8,120,16,120l19476,4314r,629c19476,5003,19484,5063,19492,5063r148,c19648,5063,19656,5003,19656,4943r,-629l19740,4314v8,,16,-60,16,-120l19756,3086v,-60,-8,-120,-16,-120l19656,2966r,-629c19656,2277,19648,2217,19640,2217xm19740,20641r-84,l19656,20012v,-60,-8,-120,-16,-120l19492,19892v-8,,-16,60,-16,120l19476,20641r-84,c19384,20641,19376,20701,19376,20761r,839l19764,21600r,-839c19760,20701,19752,20641,19740,20641xm20048,5003r-164,c19872,5003,19864,5063,19864,5153r,719l19768,5872v-12,,-20,60,-20,150l19748,6591r,l19748,7280v,90,8,150,20,150l19864,7430r,719c19864,8239,19872,8298,19884,8298r164,c20060,8298,20068,8239,20068,8149r,-719l20164,7430v12,,20,-60,20,-150l20184,5992v,-90,-8,-150,-20,-150l20068,5842r,-719c20068,5063,20060,5003,20048,5003xm20460,7759r-184,c20264,7759,20256,7819,20256,7909r,779l20152,8688v-12,,-20,60,-20,150l20132,9467r,l20132,10216v,90,8,150,20,150l20256,10366r,779c20256,11234,20264,11294,20276,11294r184,c20472,11294,20480,11234,20480,11145r,-779l20584,10366v12,,20,-60,20,-150l20604,8838v,-90,-8,-150,-20,-150l20480,8688r,-779c20480,7849,20472,7759,20460,7759xm20276,17256r184,c20472,17256,20480,17196,20480,17106r,-779l20584,16327v12,,20,-60,20,-149l20604,14799v,-89,-8,-149,-20,-149l20480,14650r,-779c20480,13781,20472,13721,20460,13721r-184,c20264,13721,20256,13781,20256,13871r,779l20152,14650v-12,,-20,60,-20,149l20132,15429r,l20132,16178v,89,8,149,20,149l20256,16327r,779c20256,17166,20264,17256,20276,17256xe" fillcolor="#60b966 [3205]" stroked="f" strokeweight="1pt">
                <v:stroke miterlimit="4" joinstyle="miter"/>
                <v:path arrowok="t" o:extrusionok="f" o:connecttype="custom" o:connectlocs="3429000,457835;3429000,457835;3429000,457835;3429000,457835" o:connectangles="0,90,180,270"/>
              </v:shape>
              <w10:wrap anchorx="margin"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BB2FE5" w14:textId="77777777" w:rsidR="00BA6AEB" w:rsidRDefault="00BA6AEB" w:rsidP="001900D7">
    <w:pPr>
      <w:pStyle w:val="Pieddepage"/>
      <w:jc w:val="center"/>
    </w:pPr>
    <w:sdt>
      <w:sdtPr>
        <w:id w:val="-1079895820"/>
        <w:docPartObj>
          <w:docPartGallery w:val="Page Numbers (Bottom of Page)"/>
          <w:docPartUnique/>
        </w:docPartObj>
      </w:sdtPr>
      <w:sdtEndPr>
        <w:rPr>
          <w:noProof/>
        </w:rPr>
      </w:sdtEndPr>
      <w:sdtContent>
        <w:r>
          <w:rPr>
            <w:noProof/>
          </w:rPr>
          <mc:AlternateContent>
            <mc:Choice Requires="wpg">
              <w:drawing>
                <wp:anchor distT="0" distB="0" distL="114300" distR="114300" simplePos="0" relativeHeight="251725824" behindDoc="1" locked="0" layoutInCell="1" allowOverlap="1" wp14:anchorId="610F36E5" wp14:editId="1FB9DC8D">
                  <wp:simplePos x="0" y="0"/>
                  <wp:positionH relativeFrom="margin">
                    <wp:align>center</wp:align>
                  </wp:positionH>
                  <wp:positionV relativeFrom="page">
                    <wp:align>bottom</wp:align>
                  </wp:positionV>
                  <wp:extent cx="6858000" cy="923544"/>
                  <wp:effectExtent l="0" t="0" r="0" b="0"/>
                  <wp:wrapNone/>
                  <wp:docPr id="26" name="Group 2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858000" cy="923544"/>
                            <a:chOff x="0" y="0"/>
                            <a:chExt cx="6858000" cy="924560"/>
                          </a:xfrm>
                        </wpg:grpSpPr>
                        <wps:wsp>
                          <wps:cNvPr id="35" name="Rectangle"/>
                          <wps:cNvSpPr/>
                          <wps:spPr>
                            <a:xfrm>
                              <a:off x="0" y="60960"/>
                              <a:ext cx="6858000" cy="863600"/>
                            </a:xfrm>
                            <a:prstGeom prst="rect">
                              <a:avLst/>
                            </a:prstGeom>
                            <a:solidFill>
                              <a:schemeClr val="accent1"/>
                            </a:solidFill>
                            <a:ln w="12700">
                              <a:miter lim="400000"/>
                            </a:ln>
                          </wps:spPr>
                          <wps:bodyPr lIns="38100" tIns="38100" rIns="38100" bIns="38100" anchor="ctr"/>
                        </wps:wsp>
                        <wps:wsp>
                          <wps:cNvPr id="40" name="Shape"/>
                          <wps:cNvSpPr/>
                          <wps:spPr>
                            <a:xfrm>
                              <a:off x="0" y="0"/>
                              <a:ext cx="6858000" cy="915670"/>
                            </a:xfrm>
                            <a:custGeom>
                              <a:avLst/>
                              <a:gdLst/>
                              <a:ahLst/>
                              <a:cxnLst>
                                <a:cxn ang="0">
                                  <a:pos x="wd2" y="hd2"/>
                                </a:cxn>
                                <a:cxn ang="5400000">
                                  <a:pos x="wd2" y="hd2"/>
                                </a:cxn>
                                <a:cxn ang="10800000">
                                  <a:pos x="wd2" y="hd2"/>
                                </a:cxn>
                                <a:cxn ang="16200000">
                                  <a:pos x="wd2" y="hd2"/>
                                </a:cxn>
                              </a:cxnLst>
                              <a:rect l="0" t="0" r="r" b="b"/>
                              <a:pathLst>
                                <a:path w="21600" h="21600" extrusionOk="0">
                                  <a:moveTo>
                                    <a:pt x="18904" y="14889"/>
                                  </a:moveTo>
                                  <a:lnTo>
                                    <a:pt x="18836" y="14889"/>
                                  </a:lnTo>
                                  <a:lnTo>
                                    <a:pt x="18836" y="14380"/>
                                  </a:lnTo>
                                  <a:cubicBezTo>
                                    <a:pt x="18836" y="14320"/>
                                    <a:pt x="18828" y="14260"/>
                                    <a:pt x="18820" y="14260"/>
                                  </a:cubicBezTo>
                                  <a:lnTo>
                                    <a:pt x="18700" y="14260"/>
                                  </a:lnTo>
                                  <a:cubicBezTo>
                                    <a:pt x="18692" y="14260"/>
                                    <a:pt x="18684" y="14320"/>
                                    <a:pt x="18684" y="14380"/>
                                  </a:cubicBezTo>
                                  <a:lnTo>
                                    <a:pt x="18684" y="14889"/>
                                  </a:lnTo>
                                  <a:lnTo>
                                    <a:pt x="18616" y="14889"/>
                                  </a:lnTo>
                                  <a:cubicBezTo>
                                    <a:pt x="18608" y="14889"/>
                                    <a:pt x="18600" y="14949"/>
                                    <a:pt x="18600" y="15009"/>
                                  </a:cubicBezTo>
                                  <a:lnTo>
                                    <a:pt x="18600" y="15908"/>
                                  </a:lnTo>
                                  <a:cubicBezTo>
                                    <a:pt x="18600" y="15968"/>
                                    <a:pt x="18608" y="16028"/>
                                    <a:pt x="18616" y="16028"/>
                                  </a:cubicBezTo>
                                  <a:lnTo>
                                    <a:pt x="18684" y="16028"/>
                                  </a:lnTo>
                                  <a:lnTo>
                                    <a:pt x="18684" y="16537"/>
                                  </a:lnTo>
                                  <a:cubicBezTo>
                                    <a:pt x="18684" y="16597"/>
                                    <a:pt x="18692" y="16657"/>
                                    <a:pt x="18700" y="16657"/>
                                  </a:cubicBezTo>
                                  <a:lnTo>
                                    <a:pt x="18820" y="16657"/>
                                  </a:lnTo>
                                  <a:cubicBezTo>
                                    <a:pt x="18828" y="16657"/>
                                    <a:pt x="18836" y="16597"/>
                                    <a:pt x="18836" y="16537"/>
                                  </a:cubicBezTo>
                                  <a:lnTo>
                                    <a:pt x="18836" y="16028"/>
                                  </a:lnTo>
                                  <a:lnTo>
                                    <a:pt x="18904" y="16028"/>
                                  </a:lnTo>
                                  <a:cubicBezTo>
                                    <a:pt x="18912" y="16028"/>
                                    <a:pt x="18920" y="15968"/>
                                    <a:pt x="18920" y="15908"/>
                                  </a:cubicBezTo>
                                  <a:lnTo>
                                    <a:pt x="18920" y="15009"/>
                                  </a:lnTo>
                                  <a:cubicBezTo>
                                    <a:pt x="18916" y="14919"/>
                                    <a:pt x="18912" y="14889"/>
                                    <a:pt x="18904" y="14889"/>
                                  </a:cubicBezTo>
                                  <a:close/>
                                  <a:moveTo>
                                    <a:pt x="18484" y="6022"/>
                                  </a:moveTo>
                                  <a:lnTo>
                                    <a:pt x="18420" y="6022"/>
                                  </a:lnTo>
                                  <a:lnTo>
                                    <a:pt x="18420" y="5542"/>
                                  </a:lnTo>
                                  <a:cubicBezTo>
                                    <a:pt x="18420" y="5482"/>
                                    <a:pt x="18416" y="5452"/>
                                    <a:pt x="18408" y="5452"/>
                                  </a:cubicBezTo>
                                  <a:lnTo>
                                    <a:pt x="18300" y="5452"/>
                                  </a:lnTo>
                                  <a:cubicBezTo>
                                    <a:pt x="18292" y="5452"/>
                                    <a:pt x="18288" y="5482"/>
                                    <a:pt x="18288" y="5542"/>
                                  </a:cubicBezTo>
                                  <a:lnTo>
                                    <a:pt x="18288" y="6022"/>
                                  </a:lnTo>
                                  <a:lnTo>
                                    <a:pt x="18224" y="6022"/>
                                  </a:lnTo>
                                  <a:cubicBezTo>
                                    <a:pt x="18216" y="6022"/>
                                    <a:pt x="18212" y="6052"/>
                                    <a:pt x="18212" y="6111"/>
                                  </a:cubicBezTo>
                                  <a:lnTo>
                                    <a:pt x="18212" y="6920"/>
                                  </a:lnTo>
                                  <a:cubicBezTo>
                                    <a:pt x="18212" y="6980"/>
                                    <a:pt x="18216" y="7010"/>
                                    <a:pt x="18224" y="7010"/>
                                  </a:cubicBezTo>
                                  <a:lnTo>
                                    <a:pt x="18288" y="7010"/>
                                  </a:lnTo>
                                  <a:lnTo>
                                    <a:pt x="18288" y="7490"/>
                                  </a:lnTo>
                                  <a:cubicBezTo>
                                    <a:pt x="18288" y="7549"/>
                                    <a:pt x="18292" y="7579"/>
                                    <a:pt x="18300" y="7579"/>
                                  </a:cubicBezTo>
                                  <a:lnTo>
                                    <a:pt x="18408" y="7579"/>
                                  </a:lnTo>
                                  <a:cubicBezTo>
                                    <a:pt x="18416" y="7579"/>
                                    <a:pt x="18420" y="7549"/>
                                    <a:pt x="18420" y="7490"/>
                                  </a:cubicBezTo>
                                  <a:lnTo>
                                    <a:pt x="18420" y="7010"/>
                                  </a:lnTo>
                                  <a:lnTo>
                                    <a:pt x="18484" y="7010"/>
                                  </a:lnTo>
                                  <a:cubicBezTo>
                                    <a:pt x="18492" y="7010"/>
                                    <a:pt x="18496" y="6980"/>
                                    <a:pt x="18496" y="6920"/>
                                  </a:cubicBezTo>
                                  <a:lnTo>
                                    <a:pt x="18496" y="6111"/>
                                  </a:lnTo>
                                  <a:cubicBezTo>
                                    <a:pt x="18500" y="6052"/>
                                    <a:pt x="18492" y="6022"/>
                                    <a:pt x="18484" y="6022"/>
                                  </a:cubicBezTo>
                                  <a:close/>
                                  <a:moveTo>
                                    <a:pt x="18904" y="20761"/>
                                  </a:moveTo>
                                  <a:lnTo>
                                    <a:pt x="18836" y="20761"/>
                                  </a:lnTo>
                                  <a:lnTo>
                                    <a:pt x="18836" y="20252"/>
                                  </a:lnTo>
                                  <a:cubicBezTo>
                                    <a:pt x="18836" y="20192"/>
                                    <a:pt x="18828" y="20132"/>
                                    <a:pt x="18820" y="20132"/>
                                  </a:cubicBezTo>
                                  <a:lnTo>
                                    <a:pt x="18700" y="20132"/>
                                  </a:lnTo>
                                  <a:cubicBezTo>
                                    <a:pt x="18692" y="20132"/>
                                    <a:pt x="18684" y="20192"/>
                                    <a:pt x="18684" y="20252"/>
                                  </a:cubicBezTo>
                                  <a:lnTo>
                                    <a:pt x="18684" y="20761"/>
                                  </a:lnTo>
                                  <a:lnTo>
                                    <a:pt x="18616" y="20761"/>
                                  </a:lnTo>
                                  <a:cubicBezTo>
                                    <a:pt x="18608" y="20761"/>
                                    <a:pt x="18600" y="20821"/>
                                    <a:pt x="18600" y="20881"/>
                                  </a:cubicBezTo>
                                  <a:lnTo>
                                    <a:pt x="18600" y="21600"/>
                                  </a:lnTo>
                                  <a:lnTo>
                                    <a:pt x="18916" y="21600"/>
                                  </a:lnTo>
                                  <a:lnTo>
                                    <a:pt x="18916" y="20881"/>
                                  </a:lnTo>
                                  <a:cubicBezTo>
                                    <a:pt x="18916" y="20821"/>
                                    <a:pt x="18912" y="20761"/>
                                    <a:pt x="18904" y="20761"/>
                                  </a:cubicBezTo>
                                  <a:close/>
                                  <a:moveTo>
                                    <a:pt x="18904" y="9017"/>
                                  </a:moveTo>
                                  <a:lnTo>
                                    <a:pt x="18836" y="9017"/>
                                  </a:lnTo>
                                  <a:lnTo>
                                    <a:pt x="18836" y="8508"/>
                                  </a:lnTo>
                                  <a:cubicBezTo>
                                    <a:pt x="18836" y="8448"/>
                                    <a:pt x="18828" y="8388"/>
                                    <a:pt x="18820" y="8388"/>
                                  </a:cubicBezTo>
                                  <a:lnTo>
                                    <a:pt x="18700" y="8388"/>
                                  </a:lnTo>
                                  <a:cubicBezTo>
                                    <a:pt x="18692" y="8388"/>
                                    <a:pt x="18684" y="8448"/>
                                    <a:pt x="18684" y="8508"/>
                                  </a:cubicBezTo>
                                  <a:lnTo>
                                    <a:pt x="18684" y="9017"/>
                                  </a:lnTo>
                                  <a:lnTo>
                                    <a:pt x="18616" y="9017"/>
                                  </a:lnTo>
                                  <a:cubicBezTo>
                                    <a:pt x="18608" y="9017"/>
                                    <a:pt x="18600" y="9077"/>
                                    <a:pt x="18600" y="9137"/>
                                  </a:cubicBezTo>
                                  <a:lnTo>
                                    <a:pt x="18600" y="10036"/>
                                  </a:lnTo>
                                  <a:cubicBezTo>
                                    <a:pt x="18600" y="10096"/>
                                    <a:pt x="18608" y="10156"/>
                                    <a:pt x="18616" y="10156"/>
                                  </a:cubicBezTo>
                                  <a:lnTo>
                                    <a:pt x="18684" y="10156"/>
                                  </a:lnTo>
                                  <a:lnTo>
                                    <a:pt x="18684" y="10665"/>
                                  </a:lnTo>
                                  <a:cubicBezTo>
                                    <a:pt x="18684" y="10725"/>
                                    <a:pt x="18692" y="10785"/>
                                    <a:pt x="18700" y="10785"/>
                                  </a:cubicBezTo>
                                  <a:lnTo>
                                    <a:pt x="18820" y="10785"/>
                                  </a:lnTo>
                                  <a:cubicBezTo>
                                    <a:pt x="18828" y="10785"/>
                                    <a:pt x="18836" y="10725"/>
                                    <a:pt x="18836" y="10665"/>
                                  </a:cubicBezTo>
                                  <a:lnTo>
                                    <a:pt x="18836" y="10156"/>
                                  </a:lnTo>
                                  <a:lnTo>
                                    <a:pt x="18904" y="10156"/>
                                  </a:lnTo>
                                  <a:cubicBezTo>
                                    <a:pt x="18912" y="10156"/>
                                    <a:pt x="18920" y="10096"/>
                                    <a:pt x="18920" y="10036"/>
                                  </a:cubicBezTo>
                                  <a:lnTo>
                                    <a:pt x="18920" y="9137"/>
                                  </a:lnTo>
                                  <a:cubicBezTo>
                                    <a:pt x="18916" y="9047"/>
                                    <a:pt x="18912" y="9017"/>
                                    <a:pt x="18904" y="9017"/>
                                  </a:cubicBezTo>
                                  <a:close/>
                                  <a:moveTo>
                                    <a:pt x="18904" y="3116"/>
                                  </a:moveTo>
                                  <a:lnTo>
                                    <a:pt x="18836" y="3116"/>
                                  </a:lnTo>
                                  <a:lnTo>
                                    <a:pt x="18836" y="2606"/>
                                  </a:lnTo>
                                  <a:cubicBezTo>
                                    <a:pt x="18836" y="2546"/>
                                    <a:pt x="18828" y="2487"/>
                                    <a:pt x="18820" y="2487"/>
                                  </a:cubicBezTo>
                                  <a:lnTo>
                                    <a:pt x="18700" y="2487"/>
                                  </a:lnTo>
                                  <a:cubicBezTo>
                                    <a:pt x="18692" y="2487"/>
                                    <a:pt x="18684" y="2546"/>
                                    <a:pt x="18684" y="2606"/>
                                  </a:cubicBezTo>
                                  <a:lnTo>
                                    <a:pt x="18684" y="3116"/>
                                  </a:lnTo>
                                  <a:lnTo>
                                    <a:pt x="18616" y="3116"/>
                                  </a:lnTo>
                                  <a:cubicBezTo>
                                    <a:pt x="18608" y="3116"/>
                                    <a:pt x="18600" y="3176"/>
                                    <a:pt x="18600" y="3236"/>
                                  </a:cubicBezTo>
                                  <a:lnTo>
                                    <a:pt x="18600" y="4134"/>
                                  </a:lnTo>
                                  <a:cubicBezTo>
                                    <a:pt x="18600" y="4194"/>
                                    <a:pt x="18608" y="4254"/>
                                    <a:pt x="18616" y="4254"/>
                                  </a:cubicBezTo>
                                  <a:lnTo>
                                    <a:pt x="18684" y="4254"/>
                                  </a:lnTo>
                                  <a:lnTo>
                                    <a:pt x="18684" y="4763"/>
                                  </a:lnTo>
                                  <a:cubicBezTo>
                                    <a:pt x="18684" y="4823"/>
                                    <a:pt x="18692" y="4883"/>
                                    <a:pt x="18700" y="4883"/>
                                  </a:cubicBezTo>
                                  <a:lnTo>
                                    <a:pt x="18820" y="4883"/>
                                  </a:lnTo>
                                  <a:cubicBezTo>
                                    <a:pt x="18828" y="4883"/>
                                    <a:pt x="18836" y="4823"/>
                                    <a:pt x="18836" y="4763"/>
                                  </a:cubicBezTo>
                                  <a:lnTo>
                                    <a:pt x="18836" y="4254"/>
                                  </a:lnTo>
                                  <a:lnTo>
                                    <a:pt x="18904" y="4254"/>
                                  </a:lnTo>
                                  <a:cubicBezTo>
                                    <a:pt x="18912" y="4254"/>
                                    <a:pt x="18920" y="4194"/>
                                    <a:pt x="18920" y="4134"/>
                                  </a:cubicBezTo>
                                  <a:lnTo>
                                    <a:pt x="18920" y="3236"/>
                                  </a:lnTo>
                                  <a:cubicBezTo>
                                    <a:pt x="18916" y="3176"/>
                                    <a:pt x="18912" y="3116"/>
                                    <a:pt x="18904" y="3116"/>
                                  </a:cubicBezTo>
                                  <a:close/>
                                  <a:moveTo>
                                    <a:pt x="18484" y="17825"/>
                                  </a:moveTo>
                                  <a:lnTo>
                                    <a:pt x="18420" y="17825"/>
                                  </a:lnTo>
                                  <a:lnTo>
                                    <a:pt x="18420" y="17346"/>
                                  </a:lnTo>
                                  <a:cubicBezTo>
                                    <a:pt x="18420" y="17286"/>
                                    <a:pt x="18416" y="17256"/>
                                    <a:pt x="18408" y="17256"/>
                                  </a:cubicBezTo>
                                  <a:lnTo>
                                    <a:pt x="18300" y="17256"/>
                                  </a:lnTo>
                                  <a:cubicBezTo>
                                    <a:pt x="18292" y="17256"/>
                                    <a:pt x="18288" y="17286"/>
                                    <a:pt x="18288" y="17346"/>
                                  </a:cubicBezTo>
                                  <a:lnTo>
                                    <a:pt x="18288" y="17825"/>
                                  </a:lnTo>
                                  <a:lnTo>
                                    <a:pt x="18224" y="17825"/>
                                  </a:lnTo>
                                  <a:cubicBezTo>
                                    <a:pt x="18216" y="17825"/>
                                    <a:pt x="18212" y="17855"/>
                                    <a:pt x="18212" y="17915"/>
                                  </a:cubicBezTo>
                                  <a:lnTo>
                                    <a:pt x="18212" y="18724"/>
                                  </a:lnTo>
                                  <a:cubicBezTo>
                                    <a:pt x="18212" y="18784"/>
                                    <a:pt x="18216" y="18814"/>
                                    <a:pt x="18224" y="18814"/>
                                  </a:cubicBezTo>
                                  <a:lnTo>
                                    <a:pt x="18288" y="18814"/>
                                  </a:lnTo>
                                  <a:lnTo>
                                    <a:pt x="18288" y="19293"/>
                                  </a:lnTo>
                                  <a:cubicBezTo>
                                    <a:pt x="18288" y="19353"/>
                                    <a:pt x="18292" y="19383"/>
                                    <a:pt x="18300" y="19383"/>
                                  </a:cubicBezTo>
                                  <a:lnTo>
                                    <a:pt x="18408" y="19383"/>
                                  </a:lnTo>
                                  <a:cubicBezTo>
                                    <a:pt x="18416" y="19383"/>
                                    <a:pt x="18420" y="19353"/>
                                    <a:pt x="18420" y="19293"/>
                                  </a:cubicBezTo>
                                  <a:lnTo>
                                    <a:pt x="18420" y="18814"/>
                                  </a:lnTo>
                                  <a:lnTo>
                                    <a:pt x="18484" y="18814"/>
                                  </a:lnTo>
                                  <a:cubicBezTo>
                                    <a:pt x="18492" y="18814"/>
                                    <a:pt x="18496" y="18784"/>
                                    <a:pt x="18496" y="18724"/>
                                  </a:cubicBezTo>
                                  <a:lnTo>
                                    <a:pt x="18496" y="17915"/>
                                  </a:lnTo>
                                  <a:cubicBezTo>
                                    <a:pt x="18500" y="17855"/>
                                    <a:pt x="18492" y="17825"/>
                                    <a:pt x="18484" y="17825"/>
                                  </a:cubicBezTo>
                                  <a:close/>
                                  <a:moveTo>
                                    <a:pt x="18484" y="11893"/>
                                  </a:moveTo>
                                  <a:lnTo>
                                    <a:pt x="18420" y="11893"/>
                                  </a:lnTo>
                                  <a:lnTo>
                                    <a:pt x="18420" y="11414"/>
                                  </a:lnTo>
                                  <a:cubicBezTo>
                                    <a:pt x="18420" y="11354"/>
                                    <a:pt x="18416" y="11324"/>
                                    <a:pt x="18408" y="11324"/>
                                  </a:cubicBezTo>
                                  <a:lnTo>
                                    <a:pt x="18300" y="11324"/>
                                  </a:lnTo>
                                  <a:cubicBezTo>
                                    <a:pt x="18292" y="11324"/>
                                    <a:pt x="18288" y="11354"/>
                                    <a:pt x="18288" y="11414"/>
                                  </a:cubicBezTo>
                                  <a:lnTo>
                                    <a:pt x="18288" y="11893"/>
                                  </a:lnTo>
                                  <a:lnTo>
                                    <a:pt x="18224" y="11893"/>
                                  </a:lnTo>
                                  <a:cubicBezTo>
                                    <a:pt x="18216" y="11893"/>
                                    <a:pt x="18212" y="11923"/>
                                    <a:pt x="18212" y="11983"/>
                                  </a:cubicBezTo>
                                  <a:lnTo>
                                    <a:pt x="18212" y="12792"/>
                                  </a:lnTo>
                                  <a:cubicBezTo>
                                    <a:pt x="18212" y="12852"/>
                                    <a:pt x="18216" y="12882"/>
                                    <a:pt x="18224" y="12882"/>
                                  </a:cubicBezTo>
                                  <a:lnTo>
                                    <a:pt x="18288" y="12882"/>
                                  </a:lnTo>
                                  <a:lnTo>
                                    <a:pt x="18288" y="13361"/>
                                  </a:lnTo>
                                  <a:cubicBezTo>
                                    <a:pt x="18288" y="13421"/>
                                    <a:pt x="18292" y="13451"/>
                                    <a:pt x="18300" y="13451"/>
                                  </a:cubicBezTo>
                                  <a:lnTo>
                                    <a:pt x="18408" y="13451"/>
                                  </a:lnTo>
                                  <a:cubicBezTo>
                                    <a:pt x="18416" y="13451"/>
                                    <a:pt x="18420" y="13421"/>
                                    <a:pt x="18420" y="13361"/>
                                  </a:cubicBezTo>
                                  <a:lnTo>
                                    <a:pt x="18420" y="12882"/>
                                  </a:lnTo>
                                  <a:lnTo>
                                    <a:pt x="18484" y="12882"/>
                                  </a:lnTo>
                                  <a:cubicBezTo>
                                    <a:pt x="18492" y="12882"/>
                                    <a:pt x="18496" y="12852"/>
                                    <a:pt x="18496" y="12792"/>
                                  </a:cubicBezTo>
                                  <a:lnTo>
                                    <a:pt x="18496" y="11983"/>
                                  </a:lnTo>
                                  <a:cubicBezTo>
                                    <a:pt x="18500" y="11923"/>
                                    <a:pt x="18492" y="11893"/>
                                    <a:pt x="18484" y="11893"/>
                                  </a:cubicBezTo>
                                  <a:close/>
                                  <a:moveTo>
                                    <a:pt x="18072" y="14979"/>
                                  </a:moveTo>
                                  <a:lnTo>
                                    <a:pt x="18016" y="14979"/>
                                  </a:lnTo>
                                  <a:lnTo>
                                    <a:pt x="18016" y="14560"/>
                                  </a:lnTo>
                                  <a:cubicBezTo>
                                    <a:pt x="18016" y="14500"/>
                                    <a:pt x="18012" y="14470"/>
                                    <a:pt x="18004" y="14470"/>
                                  </a:cubicBezTo>
                                  <a:lnTo>
                                    <a:pt x="17908" y="14470"/>
                                  </a:lnTo>
                                  <a:cubicBezTo>
                                    <a:pt x="17900" y="14470"/>
                                    <a:pt x="17896" y="14500"/>
                                    <a:pt x="17896" y="14560"/>
                                  </a:cubicBezTo>
                                  <a:lnTo>
                                    <a:pt x="17896" y="14979"/>
                                  </a:lnTo>
                                  <a:lnTo>
                                    <a:pt x="17840" y="14979"/>
                                  </a:lnTo>
                                  <a:cubicBezTo>
                                    <a:pt x="17832" y="14979"/>
                                    <a:pt x="17828" y="15009"/>
                                    <a:pt x="17828" y="15069"/>
                                  </a:cubicBezTo>
                                  <a:lnTo>
                                    <a:pt x="17828" y="15788"/>
                                  </a:lnTo>
                                  <a:cubicBezTo>
                                    <a:pt x="17828" y="15848"/>
                                    <a:pt x="17832" y="15878"/>
                                    <a:pt x="17840" y="15878"/>
                                  </a:cubicBezTo>
                                  <a:lnTo>
                                    <a:pt x="17896" y="15878"/>
                                  </a:lnTo>
                                  <a:lnTo>
                                    <a:pt x="17896" y="16297"/>
                                  </a:lnTo>
                                  <a:cubicBezTo>
                                    <a:pt x="17896" y="16357"/>
                                    <a:pt x="17900" y="16387"/>
                                    <a:pt x="17908" y="16387"/>
                                  </a:cubicBezTo>
                                  <a:lnTo>
                                    <a:pt x="18004" y="16387"/>
                                  </a:lnTo>
                                  <a:cubicBezTo>
                                    <a:pt x="18012" y="16387"/>
                                    <a:pt x="18016" y="16357"/>
                                    <a:pt x="18016" y="16297"/>
                                  </a:cubicBezTo>
                                  <a:lnTo>
                                    <a:pt x="18016" y="15878"/>
                                  </a:lnTo>
                                  <a:lnTo>
                                    <a:pt x="18072" y="15878"/>
                                  </a:lnTo>
                                  <a:cubicBezTo>
                                    <a:pt x="18080" y="15878"/>
                                    <a:pt x="18084" y="15848"/>
                                    <a:pt x="18084" y="15788"/>
                                  </a:cubicBezTo>
                                  <a:lnTo>
                                    <a:pt x="18084" y="15069"/>
                                  </a:lnTo>
                                  <a:cubicBezTo>
                                    <a:pt x="18080" y="15039"/>
                                    <a:pt x="18076" y="14979"/>
                                    <a:pt x="18072" y="14979"/>
                                  </a:cubicBezTo>
                                  <a:close/>
                                  <a:moveTo>
                                    <a:pt x="18072" y="20881"/>
                                  </a:moveTo>
                                  <a:lnTo>
                                    <a:pt x="18016" y="20881"/>
                                  </a:lnTo>
                                  <a:lnTo>
                                    <a:pt x="18016" y="20462"/>
                                  </a:lnTo>
                                  <a:cubicBezTo>
                                    <a:pt x="18016" y="20402"/>
                                    <a:pt x="18012" y="20372"/>
                                    <a:pt x="18004" y="20372"/>
                                  </a:cubicBezTo>
                                  <a:lnTo>
                                    <a:pt x="17908" y="20372"/>
                                  </a:lnTo>
                                  <a:cubicBezTo>
                                    <a:pt x="17900" y="20372"/>
                                    <a:pt x="17896" y="20402"/>
                                    <a:pt x="17896" y="20462"/>
                                  </a:cubicBezTo>
                                  <a:lnTo>
                                    <a:pt x="17896" y="20881"/>
                                  </a:lnTo>
                                  <a:lnTo>
                                    <a:pt x="17840" y="20881"/>
                                  </a:lnTo>
                                  <a:cubicBezTo>
                                    <a:pt x="17832" y="20881"/>
                                    <a:pt x="17828" y="20911"/>
                                    <a:pt x="17828" y="20971"/>
                                  </a:cubicBezTo>
                                  <a:lnTo>
                                    <a:pt x="17828" y="21600"/>
                                  </a:lnTo>
                                  <a:lnTo>
                                    <a:pt x="18084" y="21600"/>
                                  </a:lnTo>
                                  <a:lnTo>
                                    <a:pt x="18084" y="20971"/>
                                  </a:lnTo>
                                  <a:cubicBezTo>
                                    <a:pt x="18080" y="20911"/>
                                    <a:pt x="18076" y="20881"/>
                                    <a:pt x="18072" y="20881"/>
                                  </a:cubicBezTo>
                                  <a:close/>
                                  <a:moveTo>
                                    <a:pt x="18072" y="9107"/>
                                  </a:moveTo>
                                  <a:lnTo>
                                    <a:pt x="18016" y="9107"/>
                                  </a:lnTo>
                                  <a:lnTo>
                                    <a:pt x="18016" y="8688"/>
                                  </a:lnTo>
                                  <a:cubicBezTo>
                                    <a:pt x="18016" y="8628"/>
                                    <a:pt x="18012" y="8598"/>
                                    <a:pt x="18004" y="8598"/>
                                  </a:cubicBezTo>
                                  <a:lnTo>
                                    <a:pt x="17908" y="8598"/>
                                  </a:lnTo>
                                  <a:cubicBezTo>
                                    <a:pt x="17900" y="8598"/>
                                    <a:pt x="17896" y="8628"/>
                                    <a:pt x="17896" y="8688"/>
                                  </a:cubicBezTo>
                                  <a:lnTo>
                                    <a:pt x="17896" y="9107"/>
                                  </a:lnTo>
                                  <a:lnTo>
                                    <a:pt x="17840" y="9107"/>
                                  </a:lnTo>
                                  <a:cubicBezTo>
                                    <a:pt x="17832" y="9107"/>
                                    <a:pt x="17828" y="9137"/>
                                    <a:pt x="17828" y="9197"/>
                                  </a:cubicBezTo>
                                  <a:lnTo>
                                    <a:pt x="17828" y="9916"/>
                                  </a:lnTo>
                                  <a:cubicBezTo>
                                    <a:pt x="17828" y="9976"/>
                                    <a:pt x="17832" y="10006"/>
                                    <a:pt x="17840" y="10006"/>
                                  </a:cubicBezTo>
                                  <a:lnTo>
                                    <a:pt x="17896" y="10006"/>
                                  </a:lnTo>
                                  <a:lnTo>
                                    <a:pt x="17896" y="10426"/>
                                  </a:lnTo>
                                  <a:cubicBezTo>
                                    <a:pt x="17896" y="10485"/>
                                    <a:pt x="17900" y="10515"/>
                                    <a:pt x="17908" y="10515"/>
                                  </a:cubicBezTo>
                                  <a:lnTo>
                                    <a:pt x="18004" y="10515"/>
                                  </a:lnTo>
                                  <a:cubicBezTo>
                                    <a:pt x="18012" y="10515"/>
                                    <a:pt x="18016" y="10485"/>
                                    <a:pt x="18016" y="10426"/>
                                  </a:cubicBezTo>
                                  <a:lnTo>
                                    <a:pt x="18016" y="10006"/>
                                  </a:lnTo>
                                  <a:lnTo>
                                    <a:pt x="18072" y="10006"/>
                                  </a:lnTo>
                                  <a:cubicBezTo>
                                    <a:pt x="18080" y="10006"/>
                                    <a:pt x="18084" y="9976"/>
                                    <a:pt x="18084" y="9916"/>
                                  </a:cubicBezTo>
                                  <a:lnTo>
                                    <a:pt x="18084" y="9197"/>
                                  </a:lnTo>
                                  <a:cubicBezTo>
                                    <a:pt x="18080" y="9137"/>
                                    <a:pt x="18076" y="9107"/>
                                    <a:pt x="18072" y="9107"/>
                                  </a:cubicBezTo>
                                  <a:close/>
                                  <a:moveTo>
                                    <a:pt x="19320" y="11774"/>
                                  </a:moveTo>
                                  <a:lnTo>
                                    <a:pt x="19244" y="11774"/>
                                  </a:lnTo>
                                  <a:lnTo>
                                    <a:pt x="19244" y="11204"/>
                                  </a:lnTo>
                                  <a:cubicBezTo>
                                    <a:pt x="19244" y="11145"/>
                                    <a:pt x="19236" y="11085"/>
                                    <a:pt x="19228" y="11085"/>
                                  </a:cubicBezTo>
                                  <a:lnTo>
                                    <a:pt x="19096" y="11085"/>
                                  </a:lnTo>
                                  <a:cubicBezTo>
                                    <a:pt x="19088" y="11085"/>
                                    <a:pt x="19080" y="11145"/>
                                    <a:pt x="19080" y="11204"/>
                                  </a:cubicBezTo>
                                  <a:lnTo>
                                    <a:pt x="19080" y="11774"/>
                                  </a:lnTo>
                                  <a:lnTo>
                                    <a:pt x="19004" y="11774"/>
                                  </a:lnTo>
                                  <a:cubicBezTo>
                                    <a:pt x="18996" y="11774"/>
                                    <a:pt x="18988" y="11834"/>
                                    <a:pt x="18988" y="11893"/>
                                  </a:cubicBezTo>
                                  <a:lnTo>
                                    <a:pt x="18988" y="12912"/>
                                  </a:lnTo>
                                  <a:cubicBezTo>
                                    <a:pt x="18988" y="12972"/>
                                    <a:pt x="18996" y="13032"/>
                                    <a:pt x="19004" y="13032"/>
                                  </a:cubicBezTo>
                                  <a:lnTo>
                                    <a:pt x="19080" y="13032"/>
                                  </a:lnTo>
                                  <a:lnTo>
                                    <a:pt x="19080" y="13601"/>
                                  </a:lnTo>
                                  <a:cubicBezTo>
                                    <a:pt x="19080" y="13661"/>
                                    <a:pt x="19088" y="13721"/>
                                    <a:pt x="19096" y="13721"/>
                                  </a:cubicBezTo>
                                  <a:lnTo>
                                    <a:pt x="19232" y="13721"/>
                                  </a:lnTo>
                                  <a:cubicBezTo>
                                    <a:pt x="19240" y="13721"/>
                                    <a:pt x="19248" y="13661"/>
                                    <a:pt x="19248" y="13601"/>
                                  </a:cubicBezTo>
                                  <a:lnTo>
                                    <a:pt x="19248" y="13032"/>
                                  </a:lnTo>
                                  <a:lnTo>
                                    <a:pt x="19324" y="13032"/>
                                  </a:lnTo>
                                  <a:cubicBezTo>
                                    <a:pt x="19332" y="13032"/>
                                    <a:pt x="19340" y="12972"/>
                                    <a:pt x="19340" y="12912"/>
                                  </a:cubicBezTo>
                                  <a:lnTo>
                                    <a:pt x="19340" y="11893"/>
                                  </a:lnTo>
                                  <a:cubicBezTo>
                                    <a:pt x="19336" y="11834"/>
                                    <a:pt x="19328" y="11774"/>
                                    <a:pt x="19320" y="11774"/>
                                  </a:cubicBezTo>
                                  <a:close/>
                                  <a:moveTo>
                                    <a:pt x="18072" y="3236"/>
                                  </a:moveTo>
                                  <a:lnTo>
                                    <a:pt x="18016" y="3236"/>
                                  </a:lnTo>
                                  <a:lnTo>
                                    <a:pt x="18016" y="2816"/>
                                  </a:lnTo>
                                  <a:cubicBezTo>
                                    <a:pt x="18016" y="2756"/>
                                    <a:pt x="18012" y="2726"/>
                                    <a:pt x="18004" y="2726"/>
                                  </a:cubicBezTo>
                                  <a:lnTo>
                                    <a:pt x="17908" y="2726"/>
                                  </a:lnTo>
                                  <a:cubicBezTo>
                                    <a:pt x="17900" y="2726"/>
                                    <a:pt x="17896" y="2756"/>
                                    <a:pt x="17896" y="2816"/>
                                  </a:cubicBezTo>
                                  <a:lnTo>
                                    <a:pt x="17896" y="3236"/>
                                  </a:lnTo>
                                  <a:lnTo>
                                    <a:pt x="17840" y="3236"/>
                                  </a:lnTo>
                                  <a:cubicBezTo>
                                    <a:pt x="17832" y="3236"/>
                                    <a:pt x="17828" y="3265"/>
                                    <a:pt x="17828" y="3325"/>
                                  </a:cubicBezTo>
                                  <a:lnTo>
                                    <a:pt x="17828" y="4044"/>
                                  </a:lnTo>
                                  <a:cubicBezTo>
                                    <a:pt x="17828" y="4104"/>
                                    <a:pt x="17832" y="4134"/>
                                    <a:pt x="17840" y="4134"/>
                                  </a:cubicBezTo>
                                  <a:lnTo>
                                    <a:pt x="17896" y="4134"/>
                                  </a:lnTo>
                                  <a:lnTo>
                                    <a:pt x="17896" y="4554"/>
                                  </a:lnTo>
                                  <a:cubicBezTo>
                                    <a:pt x="17896" y="4614"/>
                                    <a:pt x="17900" y="4644"/>
                                    <a:pt x="17908" y="4644"/>
                                  </a:cubicBezTo>
                                  <a:lnTo>
                                    <a:pt x="18004" y="4644"/>
                                  </a:lnTo>
                                  <a:cubicBezTo>
                                    <a:pt x="18012" y="4644"/>
                                    <a:pt x="18016" y="4614"/>
                                    <a:pt x="18016" y="4554"/>
                                  </a:cubicBezTo>
                                  <a:lnTo>
                                    <a:pt x="18016" y="4134"/>
                                  </a:lnTo>
                                  <a:lnTo>
                                    <a:pt x="18072" y="4134"/>
                                  </a:lnTo>
                                  <a:cubicBezTo>
                                    <a:pt x="18080" y="4134"/>
                                    <a:pt x="18084" y="4104"/>
                                    <a:pt x="18084" y="4044"/>
                                  </a:cubicBezTo>
                                  <a:lnTo>
                                    <a:pt x="18084" y="3325"/>
                                  </a:lnTo>
                                  <a:cubicBezTo>
                                    <a:pt x="18080" y="3265"/>
                                    <a:pt x="18076" y="3236"/>
                                    <a:pt x="18072" y="3236"/>
                                  </a:cubicBezTo>
                                  <a:close/>
                                  <a:moveTo>
                                    <a:pt x="19320" y="17705"/>
                                  </a:moveTo>
                                  <a:lnTo>
                                    <a:pt x="19244" y="17705"/>
                                  </a:lnTo>
                                  <a:lnTo>
                                    <a:pt x="19244" y="17136"/>
                                  </a:lnTo>
                                  <a:cubicBezTo>
                                    <a:pt x="19244" y="17076"/>
                                    <a:pt x="19236" y="17016"/>
                                    <a:pt x="19228" y="17016"/>
                                  </a:cubicBezTo>
                                  <a:lnTo>
                                    <a:pt x="19096" y="17016"/>
                                  </a:lnTo>
                                  <a:cubicBezTo>
                                    <a:pt x="19088" y="17016"/>
                                    <a:pt x="19080" y="17076"/>
                                    <a:pt x="19080" y="17136"/>
                                  </a:cubicBezTo>
                                  <a:lnTo>
                                    <a:pt x="19080" y="17705"/>
                                  </a:lnTo>
                                  <a:lnTo>
                                    <a:pt x="19004" y="17705"/>
                                  </a:lnTo>
                                  <a:cubicBezTo>
                                    <a:pt x="18996" y="17705"/>
                                    <a:pt x="18988" y="17765"/>
                                    <a:pt x="18988" y="17825"/>
                                  </a:cubicBezTo>
                                  <a:lnTo>
                                    <a:pt x="18988" y="18844"/>
                                  </a:lnTo>
                                  <a:cubicBezTo>
                                    <a:pt x="18988" y="18904"/>
                                    <a:pt x="18996" y="18964"/>
                                    <a:pt x="19004" y="18964"/>
                                  </a:cubicBezTo>
                                  <a:lnTo>
                                    <a:pt x="19080" y="18964"/>
                                  </a:lnTo>
                                  <a:lnTo>
                                    <a:pt x="19080" y="19533"/>
                                  </a:lnTo>
                                  <a:cubicBezTo>
                                    <a:pt x="19080" y="19593"/>
                                    <a:pt x="19088" y="19653"/>
                                    <a:pt x="19096" y="19653"/>
                                  </a:cubicBezTo>
                                  <a:lnTo>
                                    <a:pt x="19232" y="19653"/>
                                  </a:lnTo>
                                  <a:cubicBezTo>
                                    <a:pt x="19240" y="19653"/>
                                    <a:pt x="19248" y="19593"/>
                                    <a:pt x="19248" y="19533"/>
                                  </a:cubicBezTo>
                                  <a:lnTo>
                                    <a:pt x="19248" y="18964"/>
                                  </a:lnTo>
                                  <a:lnTo>
                                    <a:pt x="19324" y="18964"/>
                                  </a:lnTo>
                                  <a:cubicBezTo>
                                    <a:pt x="19332" y="18964"/>
                                    <a:pt x="19340" y="18904"/>
                                    <a:pt x="19340" y="18844"/>
                                  </a:cubicBezTo>
                                  <a:lnTo>
                                    <a:pt x="19340" y="17825"/>
                                  </a:lnTo>
                                  <a:cubicBezTo>
                                    <a:pt x="19336" y="17765"/>
                                    <a:pt x="19328" y="17705"/>
                                    <a:pt x="19320" y="17705"/>
                                  </a:cubicBezTo>
                                  <a:close/>
                                  <a:moveTo>
                                    <a:pt x="19884" y="14110"/>
                                  </a:moveTo>
                                  <a:lnTo>
                                    <a:pt x="20048" y="14110"/>
                                  </a:lnTo>
                                  <a:cubicBezTo>
                                    <a:pt x="20060" y="14110"/>
                                    <a:pt x="20068" y="14050"/>
                                    <a:pt x="20068" y="13961"/>
                                  </a:cubicBezTo>
                                  <a:lnTo>
                                    <a:pt x="20068" y="13242"/>
                                  </a:lnTo>
                                  <a:lnTo>
                                    <a:pt x="20164" y="13242"/>
                                  </a:lnTo>
                                  <a:cubicBezTo>
                                    <a:pt x="20176" y="13242"/>
                                    <a:pt x="20184" y="13182"/>
                                    <a:pt x="20184" y="13092"/>
                                  </a:cubicBezTo>
                                  <a:lnTo>
                                    <a:pt x="20184" y="11864"/>
                                  </a:lnTo>
                                  <a:cubicBezTo>
                                    <a:pt x="20184" y="11774"/>
                                    <a:pt x="20176" y="11714"/>
                                    <a:pt x="20164" y="11714"/>
                                  </a:cubicBezTo>
                                  <a:lnTo>
                                    <a:pt x="20068" y="11714"/>
                                  </a:lnTo>
                                  <a:lnTo>
                                    <a:pt x="20068" y="10995"/>
                                  </a:lnTo>
                                  <a:cubicBezTo>
                                    <a:pt x="20068" y="10905"/>
                                    <a:pt x="20060" y="10845"/>
                                    <a:pt x="20048" y="10845"/>
                                  </a:cubicBezTo>
                                  <a:lnTo>
                                    <a:pt x="19884" y="10845"/>
                                  </a:lnTo>
                                  <a:cubicBezTo>
                                    <a:pt x="19872" y="10845"/>
                                    <a:pt x="19864" y="10905"/>
                                    <a:pt x="19864" y="10995"/>
                                  </a:cubicBezTo>
                                  <a:lnTo>
                                    <a:pt x="19864" y="11714"/>
                                  </a:lnTo>
                                  <a:lnTo>
                                    <a:pt x="19768" y="11714"/>
                                  </a:lnTo>
                                  <a:cubicBezTo>
                                    <a:pt x="19756" y="11714"/>
                                    <a:pt x="19748" y="11774"/>
                                    <a:pt x="19748" y="11864"/>
                                  </a:cubicBezTo>
                                  <a:lnTo>
                                    <a:pt x="19748" y="12433"/>
                                  </a:lnTo>
                                  <a:lnTo>
                                    <a:pt x="19748" y="12433"/>
                                  </a:lnTo>
                                  <a:lnTo>
                                    <a:pt x="19748" y="13122"/>
                                  </a:lnTo>
                                  <a:cubicBezTo>
                                    <a:pt x="19748" y="13212"/>
                                    <a:pt x="19756" y="13272"/>
                                    <a:pt x="19768" y="13272"/>
                                  </a:cubicBezTo>
                                  <a:lnTo>
                                    <a:pt x="19864" y="13272"/>
                                  </a:lnTo>
                                  <a:lnTo>
                                    <a:pt x="19864" y="13991"/>
                                  </a:lnTo>
                                  <a:cubicBezTo>
                                    <a:pt x="19864" y="14050"/>
                                    <a:pt x="19872" y="14110"/>
                                    <a:pt x="19884" y="14110"/>
                                  </a:cubicBezTo>
                                  <a:close/>
                                  <a:moveTo>
                                    <a:pt x="20184" y="19054"/>
                                  </a:moveTo>
                                  <a:lnTo>
                                    <a:pt x="20184" y="17825"/>
                                  </a:lnTo>
                                  <a:cubicBezTo>
                                    <a:pt x="20184" y="17735"/>
                                    <a:pt x="20176" y="17675"/>
                                    <a:pt x="20164" y="17675"/>
                                  </a:cubicBezTo>
                                  <a:lnTo>
                                    <a:pt x="20068" y="17675"/>
                                  </a:lnTo>
                                  <a:lnTo>
                                    <a:pt x="20068" y="16956"/>
                                  </a:lnTo>
                                  <a:cubicBezTo>
                                    <a:pt x="20068" y="16867"/>
                                    <a:pt x="20060" y="16807"/>
                                    <a:pt x="20048" y="16807"/>
                                  </a:cubicBezTo>
                                  <a:lnTo>
                                    <a:pt x="19884" y="16807"/>
                                  </a:lnTo>
                                  <a:cubicBezTo>
                                    <a:pt x="19872" y="16807"/>
                                    <a:pt x="19864" y="16867"/>
                                    <a:pt x="19864" y="16956"/>
                                  </a:cubicBezTo>
                                  <a:lnTo>
                                    <a:pt x="19864" y="17675"/>
                                  </a:lnTo>
                                  <a:lnTo>
                                    <a:pt x="19768" y="17675"/>
                                  </a:lnTo>
                                  <a:cubicBezTo>
                                    <a:pt x="19756" y="17675"/>
                                    <a:pt x="19748" y="17735"/>
                                    <a:pt x="19748" y="17825"/>
                                  </a:cubicBezTo>
                                  <a:lnTo>
                                    <a:pt x="19748" y="18394"/>
                                  </a:lnTo>
                                  <a:lnTo>
                                    <a:pt x="19748" y="18394"/>
                                  </a:lnTo>
                                  <a:lnTo>
                                    <a:pt x="19748" y="19083"/>
                                  </a:lnTo>
                                  <a:cubicBezTo>
                                    <a:pt x="19748" y="19173"/>
                                    <a:pt x="19756" y="19233"/>
                                    <a:pt x="19768" y="19233"/>
                                  </a:cubicBezTo>
                                  <a:lnTo>
                                    <a:pt x="19864" y="19233"/>
                                  </a:lnTo>
                                  <a:lnTo>
                                    <a:pt x="19864" y="19952"/>
                                  </a:lnTo>
                                  <a:cubicBezTo>
                                    <a:pt x="19864" y="20042"/>
                                    <a:pt x="19872" y="20102"/>
                                    <a:pt x="19884" y="20102"/>
                                  </a:cubicBezTo>
                                  <a:lnTo>
                                    <a:pt x="20048" y="20102"/>
                                  </a:lnTo>
                                  <a:cubicBezTo>
                                    <a:pt x="20060" y="20102"/>
                                    <a:pt x="20068" y="20042"/>
                                    <a:pt x="20068" y="19952"/>
                                  </a:cubicBezTo>
                                  <a:lnTo>
                                    <a:pt x="20068" y="19233"/>
                                  </a:lnTo>
                                  <a:lnTo>
                                    <a:pt x="20164" y="19233"/>
                                  </a:lnTo>
                                  <a:cubicBezTo>
                                    <a:pt x="20172" y="19203"/>
                                    <a:pt x="20184" y="19143"/>
                                    <a:pt x="20184" y="19054"/>
                                  </a:cubicBezTo>
                                  <a:close/>
                                  <a:moveTo>
                                    <a:pt x="19368" y="10126"/>
                                  </a:moveTo>
                                  <a:cubicBezTo>
                                    <a:pt x="19368" y="10186"/>
                                    <a:pt x="19376" y="10246"/>
                                    <a:pt x="19384" y="10246"/>
                                  </a:cubicBezTo>
                                  <a:lnTo>
                                    <a:pt x="19468" y="10246"/>
                                  </a:lnTo>
                                  <a:lnTo>
                                    <a:pt x="19468" y="10875"/>
                                  </a:lnTo>
                                  <a:cubicBezTo>
                                    <a:pt x="19468" y="10935"/>
                                    <a:pt x="19476" y="10995"/>
                                    <a:pt x="19484" y="10995"/>
                                  </a:cubicBezTo>
                                  <a:lnTo>
                                    <a:pt x="19632" y="10995"/>
                                  </a:lnTo>
                                  <a:cubicBezTo>
                                    <a:pt x="19640" y="10995"/>
                                    <a:pt x="19648" y="10935"/>
                                    <a:pt x="19648" y="10875"/>
                                  </a:cubicBezTo>
                                  <a:lnTo>
                                    <a:pt x="19648" y="10246"/>
                                  </a:lnTo>
                                  <a:lnTo>
                                    <a:pt x="19732" y="10246"/>
                                  </a:lnTo>
                                  <a:cubicBezTo>
                                    <a:pt x="19740" y="10246"/>
                                    <a:pt x="19748" y="10186"/>
                                    <a:pt x="19748" y="10126"/>
                                  </a:cubicBezTo>
                                  <a:lnTo>
                                    <a:pt x="19748" y="9017"/>
                                  </a:lnTo>
                                  <a:cubicBezTo>
                                    <a:pt x="19748" y="8958"/>
                                    <a:pt x="19740" y="8898"/>
                                    <a:pt x="19732" y="8898"/>
                                  </a:cubicBezTo>
                                  <a:lnTo>
                                    <a:pt x="19656" y="8898"/>
                                  </a:lnTo>
                                  <a:lnTo>
                                    <a:pt x="19656" y="8269"/>
                                  </a:lnTo>
                                  <a:cubicBezTo>
                                    <a:pt x="19656" y="8209"/>
                                    <a:pt x="19648" y="8149"/>
                                    <a:pt x="19640" y="8149"/>
                                  </a:cubicBezTo>
                                  <a:lnTo>
                                    <a:pt x="19492" y="8149"/>
                                  </a:lnTo>
                                  <a:cubicBezTo>
                                    <a:pt x="19484" y="8149"/>
                                    <a:pt x="19476" y="8209"/>
                                    <a:pt x="19476" y="8269"/>
                                  </a:cubicBezTo>
                                  <a:lnTo>
                                    <a:pt x="19476" y="8898"/>
                                  </a:lnTo>
                                  <a:lnTo>
                                    <a:pt x="19392" y="8898"/>
                                  </a:lnTo>
                                  <a:cubicBezTo>
                                    <a:pt x="19384" y="8898"/>
                                    <a:pt x="19376" y="8958"/>
                                    <a:pt x="19376" y="9017"/>
                                  </a:cubicBezTo>
                                  <a:lnTo>
                                    <a:pt x="19376" y="10126"/>
                                  </a:lnTo>
                                  <a:close/>
                                  <a:moveTo>
                                    <a:pt x="19368" y="15998"/>
                                  </a:moveTo>
                                  <a:cubicBezTo>
                                    <a:pt x="19368" y="16058"/>
                                    <a:pt x="19376" y="16118"/>
                                    <a:pt x="19384" y="16118"/>
                                  </a:cubicBezTo>
                                  <a:lnTo>
                                    <a:pt x="19468" y="16118"/>
                                  </a:lnTo>
                                  <a:lnTo>
                                    <a:pt x="19468" y="16747"/>
                                  </a:lnTo>
                                  <a:cubicBezTo>
                                    <a:pt x="19468" y="16807"/>
                                    <a:pt x="19476" y="16867"/>
                                    <a:pt x="19484" y="16867"/>
                                  </a:cubicBezTo>
                                  <a:lnTo>
                                    <a:pt x="19632" y="16867"/>
                                  </a:lnTo>
                                  <a:cubicBezTo>
                                    <a:pt x="19640" y="16867"/>
                                    <a:pt x="19648" y="16807"/>
                                    <a:pt x="19648" y="16747"/>
                                  </a:cubicBezTo>
                                  <a:lnTo>
                                    <a:pt x="19648" y="16118"/>
                                  </a:lnTo>
                                  <a:lnTo>
                                    <a:pt x="19732" y="16118"/>
                                  </a:lnTo>
                                  <a:cubicBezTo>
                                    <a:pt x="19740" y="16118"/>
                                    <a:pt x="19748" y="16058"/>
                                    <a:pt x="19748" y="15998"/>
                                  </a:cubicBezTo>
                                  <a:lnTo>
                                    <a:pt x="19748" y="14889"/>
                                  </a:lnTo>
                                  <a:cubicBezTo>
                                    <a:pt x="19748" y="14829"/>
                                    <a:pt x="19740" y="14769"/>
                                    <a:pt x="19732" y="14769"/>
                                  </a:cubicBezTo>
                                  <a:lnTo>
                                    <a:pt x="19656" y="14769"/>
                                  </a:lnTo>
                                  <a:lnTo>
                                    <a:pt x="19656" y="14140"/>
                                  </a:lnTo>
                                  <a:cubicBezTo>
                                    <a:pt x="19656" y="14080"/>
                                    <a:pt x="19648" y="14021"/>
                                    <a:pt x="19640" y="14021"/>
                                  </a:cubicBezTo>
                                  <a:lnTo>
                                    <a:pt x="19492" y="14021"/>
                                  </a:lnTo>
                                  <a:cubicBezTo>
                                    <a:pt x="19484" y="14021"/>
                                    <a:pt x="19476" y="14080"/>
                                    <a:pt x="19476" y="14140"/>
                                  </a:cubicBezTo>
                                  <a:lnTo>
                                    <a:pt x="19476" y="14769"/>
                                  </a:lnTo>
                                  <a:lnTo>
                                    <a:pt x="19392" y="14769"/>
                                  </a:lnTo>
                                  <a:cubicBezTo>
                                    <a:pt x="19384" y="14769"/>
                                    <a:pt x="19376" y="14829"/>
                                    <a:pt x="19376" y="14889"/>
                                  </a:cubicBezTo>
                                  <a:lnTo>
                                    <a:pt x="19376" y="15998"/>
                                  </a:lnTo>
                                  <a:close/>
                                  <a:moveTo>
                                    <a:pt x="0" y="0"/>
                                  </a:moveTo>
                                  <a:lnTo>
                                    <a:pt x="0" y="2127"/>
                                  </a:lnTo>
                                  <a:lnTo>
                                    <a:pt x="19864" y="2127"/>
                                  </a:lnTo>
                                  <a:lnTo>
                                    <a:pt x="19864" y="2277"/>
                                  </a:lnTo>
                                  <a:cubicBezTo>
                                    <a:pt x="19864" y="2367"/>
                                    <a:pt x="19872" y="2427"/>
                                    <a:pt x="19884" y="2427"/>
                                  </a:cubicBezTo>
                                  <a:lnTo>
                                    <a:pt x="20048" y="2427"/>
                                  </a:lnTo>
                                  <a:cubicBezTo>
                                    <a:pt x="20060" y="2427"/>
                                    <a:pt x="20068" y="2367"/>
                                    <a:pt x="20068" y="2277"/>
                                  </a:cubicBezTo>
                                  <a:lnTo>
                                    <a:pt x="20068" y="2127"/>
                                  </a:lnTo>
                                  <a:lnTo>
                                    <a:pt x="20256" y="2127"/>
                                  </a:lnTo>
                                  <a:lnTo>
                                    <a:pt x="20256" y="2846"/>
                                  </a:lnTo>
                                  <a:lnTo>
                                    <a:pt x="20152" y="2846"/>
                                  </a:lnTo>
                                  <a:cubicBezTo>
                                    <a:pt x="20140" y="2846"/>
                                    <a:pt x="20132" y="2906"/>
                                    <a:pt x="20132" y="2996"/>
                                  </a:cubicBezTo>
                                  <a:lnTo>
                                    <a:pt x="20132" y="3625"/>
                                  </a:lnTo>
                                  <a:lnTo>
                                    <a:pt x="20132" y="3625"/>
                                  </a:lnTo>
                                  <a:lnTo>
                                    <a:pt x="20132" y="4374"/>
                                  </a:lnTo>
                                  <a:cubicBezTo>
                                    <a:pt x="20132" y="4464"/>
                                    <a:pt x="20140" y="4524"/>
                                    <a:pt x="20152" y="4524"/>
                                  </a:cubicBezTo>
                                  <a:lnTo>
                                    <a:pt x="20256" y="4524"/>
                                  </a:lnTo>
                                  <a:lnTo>
                                    <a:pt x="20256" y="5303"/>
                                  </a:lnTo>
                                  <a:cubicBezTo>
                                    <a:pt x="20256" y="5392"/>
                                    <a:pt x="20264" y="5452"/>
                                    <a:pt x="20276" y="5452"/>
                                  </a:cubicBezTo>
                                  <a:lnTo>
                                    <a:pt x="20460" y="5452"/>
                                  </a:lnTo>
                                  <a:cubicBezTo>
                                    <a:pt x="20472" y="5452"/>
                                    <a:pt x="20480" y="5392"/>
                                    <a:pt x="20480" y="5303"/>
                                  </a:cubicBezTo>
                                  <a:lnTo>
                                    <a:pt x="20480" y="4524"/>
                                  </a:lnTo>
                                  <a:lnTo>
                                    <a:pt x="20584" y="4524"/>
                                  </a:lnTo>
                                  <a:cubicBezTo>
                                    <a:pt x="20596" y="4524"/>
                                    <a:pt x="20604" y="4464"/>
                                    <a:pt x="20604" y="4374"/>
                                  </a:cubicBezTo>
                                  <a:lnTo>
                                    <a:pt x="20604" y="2996"/>
                                  </a:lnTo>
                                  <a:cubicBezTo>
                                    <a:pt x="20604" y="2906"/>
                                    <a:pt x="20596" y="2846"/>
                                    <a:pt x="20584" y="2846"/>
                                  </a:cubicBezTo>
                                  <a:lnTo>
                                    <a:pt x="20480" y="2846"/>
                                  </a:lnTo>
                                  <a:lnTo>
                                    <a:pt x="20480" y="2127"/>
                                  </a:lnTo>
                                  <a:lnTo>
                                    <a:pt x="20644" y="2127"/>
                                  </a:lnTo>
                                  <a:lnTo>
                                    <a:pt x="20644" y="2636"/>
                                  </a:lnTo>
                                  <a:cubicBezTo>
                                    <a:pt x="20644" y="2726"/>
                                    <a:pt x="20656" y="2816"/>
                                    <a:pt x="20668" y="2816"/>
                                  </a:cubicBezTo>
                                  <a:lnTo>
                                    <a:pt x="20872" y="2816"/>
                                  </a:lnTo>
                                  <a:cubicBezTo>
                                    <a:pt x="20872" y="2816"/>
                                    <a:pt x="20876" y="2816"/>
                                    <a:pt x="20876" y="2816"/>
                                  </a:cubicBezTo>
                                  <a:cubicBezTo>
                                    <a:pt x="20876" y="2816"/>
                                    <a:pt x="20876" y="2846"/>
                                    <a:pt x="20876" y="2846"/>
                                  </a:cubicBezTo>
                                  <a:lnTo>
                                    <a:pt x="20876" y="4554"/>
                                  </a:lnTo>
                                  <a:cubicBezTo>
                                    <a:pt x="20876" y="4673"/>
                                    <a:pt x="20888" y="4763"/>
                                    <a:pt x="20904" y="4763"/>
                                  </a:cubicBezTo>
                                  <a:lnTo>
                                    <a:pt x="21036" y="4763"/>
                                  </a:lnTo>
                                  <a:lnTo>
                                    <a:pt x="21036" y="5752"/>
                                  </a:lnTo>
                                  <a:cubicBezTo>
                                    <a:pt x="21036" y="5872"/>
                                    <a:pt x="21048" y="5962"/>
                                    <a:pt x="21064" y="5962"/>
                                  </a:cubicBezTo>
                                  <a:lnTo>
                                    <a:pt x="21248" y="5962"/>
                                  </a:lnTo>
                                  <a:lnTo>
                                    <a:pt x="21248" y="7400"/>
                                  </a:lnTo>
                                  <a:lnTo>
                                    <a:pt x="21064" y="7400"/>
                                  </a:lnTo>
                                  <a:cubicBezTo>
                                    <a:pt x="21056" y="7400"/>
                                    <a:pt x="21048" y="7430"/>
                                    <a:pt x="21044" y="7490"/>
                                  </a:cubicBezTo>
                                  <a:lnTo>
                                    <a:pt x="21044" y="6022"/>
                                  </a:lnTo>
                                  <a:cubicBezTo>
                                    <a:pt x="21044" y="5932"/>
                                    <a:pt x="21032" y="5842"/>
                                    <a:pt x="21020" y="5842"/>
                                  </a:cubicBezTo>
                                  <a:lnTo>
                                    <a:pt x="20896" y="5842"/>
                                  </a:lnTo>
                                  <a:lnTo>
                                    <a:pt x="20896" y="4973"/>
                                  </a:lnTo>
                                  <a:cubicBezTo>
                                    <a:pt x="20896" y="4883"/>
                                    <a:pt x="20884" y="4793"/>
                                    <a:pt x="20872" y="4793"/>
                                  </a:cubicBezTo>
                                  <a:lnTo>
                                    <a:pt x="20668" y="4793"/>
                                  </a:lnTo>
                                  <a:cubicBezTo>
                                    <a:pt x="20656" y="4793"/>
                                    <a:pt x="20644" y="4883"/>
                                    <a:pt x="20644" y="4973"/>
                                  </a:cubicBezTo>
                                  <a:lnTo>
                                    <a:pt x="20644" y="5842"/>
                                  </a:lnTo>
                                  <a:lnTo>
                                    <a:pt x="20528" y="5842"/>
                                  </a:lnTo>
                                  <a:cubicBezTo>
                                    <a:pt x="20516" y="5842"/>
                                    <a:pt x="20504" y="5932"/>
                                    <a:pt x="20504" y="6022"/>
                                  </a:cubicBezTo>
                                  <a:lnTo>
                                    <a:pt x="20504" y="7549"/>
                                  </a:lnTo>
                                  <a:cubicBezTo>
                                    <a:pt x="20504" y="7639"/>
                                    <a:pt x="20516" y="7729"/>
                                    <a:pt x="20528" y="7729"/>
                                  </a:cubicBezTo>
                                  <a:lnTo>
                                    <a:pt x="20644" y="7729"/>
                                  </a:lnTo>
                                  <a:lnTo>
                                    <a:pt x="20644" y="8598"/>
                                  </a:lnTo>
                                  <a:cubicBezTo>
                                    <a:pt x="20644" y="8688"/>
                                    <a:pt x="20656" y="8778"/>
                                    <a:pt x="20668" y="8778"/>
                                  </a:cubicBezTo>
                                  <a:lnTo>
                                    <a:pt x="20872" y="8778"/>
                                  </a:lnTo>
                                  <a:cubicBezTo>
                                    <a:pt x="20872" y="8778"/>
                                    <a:pt x="20876" y="8778"/>
                                    <a:pt x="20876" y="8778"/>
                                  </a:cubicBezTo>
                                  <a:lnTo>
                                    <a:pt x="20876" y="10455"/>
                                  </a:lnTo>
                                  <a:cubicBezTo>
                                    <a:pt x="20876" y="10575"/>
                                    <a:pt x="20888" y="10665"/>
                                    <a:pt x="20904" y="10665"/>
                                  </a:cubicBezTo>
                                  <a:lnTo>
                                    <a:pt x="21036" y="10665"/>
                                  </a:lnTo>
                                  <a:lnTo>
                                    <a:pt x="21036" y="11654"/>
                                  </a:lnTo>
                                  <a:cubicBezTo>
                                    <a:pt x="21036" y="11774"/>
                                    <a:pt x="21048" y="11863"/>
                                    <a:pt x="21064" y="11863"/>
                                  </a:cubicBezTo>
                                  <a:lnTo>
                                    <a:pt x="21248" y="11863"/>
                                  </a:lnTo>
                                  <a:lnTo>
                                    <a:pt x="21248" y="13301"/>
                                  </a:lnTo>
                                  <a:lnTo>
                                    <a:pt x="21064" y="13301"/>
                                  </a:lnTo>
                                  <a:cubicBezTo>
                                    <a:pt x="21056" y="13301"/>
                                    <a:pt x="21048" y="13331"/>
                                    <a:pt x="21044" y="13391"/>
                                  </a:cubicBezTo>
                                  <a:lnTo>
                                    <a:pt x="21044" y="11923"/>
                                  </a:lnTo>
                                  <a:cubicBezTo>
                                    <a:pt x="21044" y="11834"/>
                                    <a:pt x="21032" y="11744"/>
                                    <a:pt x="21020" y="11744"/>
                                  </a:cubicBezTo>
                                  <a:lnTo>
                                    <a:pt x="20896" y="11744"/>
                                  </a:lnTo>
                                  <a:lnTo>
                                    <a:pt x="20896" y="10785"/>
                                  </a:lnTo>
                                  <a:cubicBezTo>
                                    <a:pt x="20896" y="10695"/>
                                    <a:pt x="20884" y="10605"/>
                                    <a:pt x="20872" y="10605"/>
                                  </a:cubicBezTo>
                                  <a:lnTo>
                                    <a:pt x="20668" y="10605"/>
                                  </a:lnTo>
                                  <a:cubicBezTo>
                                    <a:pt x="20656" y="10605"/>
                                    <a:pt x="20644" y="10695"/>
                                    <a:pt x="20644" y="10785"/>
                                  </a:cubicBezTo>
                                  <a:lnTo>
                                    <a:pt x="20644" y="11654"/>
                                  </a:lnTo>
                                  <a:lnTo>
                                    <a:pt x="20528" y="11654"/>
                                  </a:lnTo>
                                  <a:cubicBezTo>
                                    <a:pt x="20516" y="11654"/>
                                    <a:pt x="20504" y="11744"/>
                                    <a:pt x="20504" y="11834"/>
                                  </a:cubicBezTo>
                                  <a:lnTo>
                                    <a:pt x="20504" y="13361"/>
                                  </a:lnTo>
                                  <a:cubicBezTo>
                                    <a:pt x="20504" y="13451"/>
                                    <a:pt x="20516" y="13541"/>
                                    <a:pt x="20528" y="13541"/>
                                  </a:cubicBezTo>
                                  <a:lnTo>
                                    <a:pt x="20644" y="13541"/>
                                  </a:lnTo>
                                  <a:lnTo>
                                    <a:pt x="20644" y="14410"/>
                                  </a:lnTo>
                                  <a:cubicBezTo>
                                    <a:pt x="20644" y="14500"/>
                                    <a:pt x="20656" y="14590"/>
                                    <a:pt x="20668" y="14590"/>
                                  </a:cubicBezTo>
                                  <a:lnTo>
                                    <a:pt x="20872" y="14590"/>
                                  </a:lnTo>
                                  <a:cubicBezTo>
                                    <a:pt x="20872" y="14590"/>
                                    <a:pt x="20876" y="14590"/>
                                    <a:pt x="20876" y="14590"/>
                                  </a:cubicBezTo>
                                  <a:lnTo>
                                    <a:pt x="20876" y="16267"/>
                                  </a:lnTo>
                                  <a:cubicBezTo>
                                    <a:pt x="20876" y="16387"/>
                                    <a:pt x="20888" y="16477"/>
                                    <a:pt x="20904" y="16477"/>
                                  </a:cubicBezTo>
                                  <a:lnTo>
                                    <a:pt x="21036" y="16477"/>
                                  </a:lnTo>
                                  <a:lnTo>
                                    <a:pt x="21036" y="17466"/>
                                  </a:lnTo>
                                  <a:cubicBezTo>
                                    <a:pt x="21036" y="17586"/>
                                    <a:pt x="21048" y="17675"/>
                                    <a:pt x="21064" y="17675"/>
                                  </a:cubicBezTo>
                                  <a:lnTo>
                                    <a:pt x="21248" y="17675"/>
                                  </a:lnTo>
                                  <a:lnTo>
                                    <a:pt x="21248" y="19113"/>
                                  </a:lnTo>
                                  <a:lnTo>
                                    <a:pt x="21064" y="19113"/>
                                  </a:lnTo>
                                  <a:cubicBezTo>
                                    <a:pt x="21056" y="19113"/>
                                    <a:pt x="21048" y="19143"/>
                                    <a:pt x="21044" y="19203"/>
                                  </a:cubicBezTo>
                                  <a:lnTo>
                                    <a:pt x="21044" y="17675"/>
                                  </a:lnTo>
                                  <a:cubicBezTo>
                                    <a:pt x="21044" y="17586"/>
                                    <a:pt x="21032" y="17496"/>
                                    <a:pt x="21020" y="17496"/>
                                  </a:cubicBezTo>
                                  <a:lnTo>
                                    <a:pt x="20896" y="17496"/>
                                  </a:lnTo>
                                  <a:lnTo>
                                    <a:pt x="20896" y="16627"/>
                                  </a:lnTo>
                                  <a:cubicBezTo>
                                    <a:pt x="20896" y="16537"/>
                                    <a:pt x="20884" y="16447"/>
                                    <a:pt x="20872" y="16447"/>
                                  </a:cubicBezTo>
                                  <a:lnTo>
                                    <a:pt x="20668" y="16447"/>
                                  </a:lnTo>
                                  <a:cubicBezTo>
                                    <a:pt x="20656" y="16447"/>
                                    <a:pt x="20644" y="16537"/>
                                    <a:pt x="20644" y="16627"/>
                                  </a:cubicBezTo>
                                  <a:lnTo>
                                    <a:pt x="20644" y="17496"/>
                                  </a:lnTo>
                                  <a:lnTo>
                                    <a:pt x="20528" y="17496"/>
                                  </a:lnTo>
                                  <a:cubicBezTo>
                                    <a:pt x="20516" y="17496"/>
                                    <a:pt x="20504" y="17586"/>
                                    <a:pt x="20504" y="17675"/>
                                  </a:cubicBezTo>
                                  <a:lnTo>
                                    <a:pt x="20504" y="19203"/>
                                  </a:lnTo>
                                  <a:cubicBezTo>
                                    <a:pt x="20504" y="19293"/>
                                    <a:pt x="20516" y="19383"/>
                                    <a:pt x="20528" y="19383"/>
                                  </a:cubicBezTo>
                                  <a:lnTo>
                                    <a:pt x="20644" y="19383"/>
                                  </a:lnTo>
                                  <a:lnTo>
                                    <a:pt x="20644" y="20252"/>
                                  </a:lnTo>
                                  <a:cubicBezTo>
                                    <a:pt x="20644" y="20342"/>
                                    <a:pt x="20656" y="20432"/>
                                    <a:pt x="20668" y="20432"/>
                                  </a:cubicBezTo>
                                  <a:lnTo>
                                    <a:pt x="20872" y="20432"/>
                                  </a:lnTo>
                                  <a:cubicBezTo>
                                    <a:pt x="20872" y="20432"/>
                                    <a:pt x="20876" y="20432"/>
                                    <a:pt x="20876" y="20432"/>
                                  </a:cubicBezTo>
                                  <a:cubicBezTo>
                                    <a:pt x="20876" y="20432"/>
                                    <a:pt x="20876" y="20462"/>
                                    <a:pt x="20876" y="20462"/>
                                  </a:cubicBezTo>
                                  <a:lnTo>
                                    <a:pt x="20876" y="21570"/>
                                  </a:lnTo>
                                  <a:lnTo>
                                    <a:pt x="21472" y="21570"/>
                                  </a:lnTo>
                                  <a:lnTo>
                                    <a:pt x="21472" y="20881"/>
                                  </a:lnTo>
                                  <a:lnTo>
                                    <a:pt x="21600" y="20881"/>
                                  </a:lnTo>
                                  <a:lnTo>
                                    <a:pt x="21600" y="15938"/>
                                  </a:lnTo>
                                  <a:lnTo>
                                    <a:pt x="21472" y="15938"/>
                                  </a:lnTo>
                                  <a:lnTo>
                                    <a:pt x="21472" y="15039"/>
                                  </a:lnTo>
                                  <a:lnTo>
                                    <a:pt x="21600" y="15039"/>
                                  </a:lnTo>
                                  <a:lnTo>
                                    <a:pt x="21600" y="10096"/>
                                  </a:lnTo>
                                  <a:lnTo>
                                    <a:pt x="21472" y="10096"/>
                                  </a:lnTo>
                                  <a:lnTo>
                                    <a:pt x="21472" y="9167"/>
                                  </a:lnTo>
                                  <a:lnTo>
                                    <a:pt x="21600" y="9167"/>
                                  </a:lnTo>
                                  <a:lnTo>
                                    <a:pt x="21600" y="4224"/>
                                  </a:lnTo>
                                  <a:lnTo>
                                    <a:pt x="21472" y="4224"/>
                                  </a:lnTo>
                                  <a:lnTo>
                                    <a:pt x="21472" y="3236"/>
                                  </a:lnTo>
                                  <a:lnTo>
                                    <a:pt x="21600" y="3236"/>
                                  </a:lnTo>
                                  <a:lnTo>
                                    <a:pt x="21600" y="2097"/>
                                  </a:lnTo>
                                  <a:lnTo>
                                    <a:pt x="21600" y="2097"/>
                                  </a:lnTo>
                                  <a:lnTo>
                                    <a:pt x="21600" y="0"/>
                                  </a:lnTo>
                                  <a:lnTo>
                                    <a:pt x="0" y="0"/>
                                  </a:lnTo>
                                  <a:close/>
                                  <a:moveTo>
                                    <a:pt x="21032" y="2636"/>
                                  </a:moveTo>
                                  <a:lnTo>
                                    <a:pt x="20900" y="2636"/>
                                  </a:lnTo>
                                  <a:cubicBezTo>
                                    <a:pt x="20896" y="2636"/>
                                    <a:pt x="20896" y="2636"/>
                                    <a:pt x="20892" y="2636"/>
                                  </a:cubicBezTo>
                                  <a:cubicBezTo>
                                    <a:pt x="20892" y="2636"/>
                                    <a:pt x="20892" y="2606"/>
                                    <a:pt x="20892" y="2606"/>
                                  </a:cubicBezTo>
                                  <a:lnTo>
                                    <a:pt x="20892" y="2097"/>
                                  </a:lnTo>
                                  <a:lnTo>
                                    <a:pt x="21028" y="2097"/>
                                  </a:lnTo>
                                  <a:lnTo>
                                    <a:pt x="21028" y="2636"/>
                                  </a:lnTo>
                                  <a:close/>
                                  <a:moveTo>
                                    <a:pt x="21032" y="8508"/>
                                  </a:moveTo>
                                  <a:lnTo>
                                    <a:pt x="20900" y="8508"/>
                                  </a:lnTo>
                                  <a:cubicBezTo>
                                    <a:pt x="20896" y="8508"/>
                                    <a:pt x="20896" y="8508"/>
                                    <a:pt x="20896" y="8508"/>
                                  </a:cubicBezTo>
                                  <a:lnTo>
                                    <a:pt x="20896" y="7669"/>
                                  </a:lnTo>
                                  <a:lnTo>
                                    <a:pt x="21012" y="7669"/>
                                  </a:lnTo>
                                  <a:cubicBezTo>
                                    <a:pt x="21020" y="7669"/>
                                    <a:pt x="21028" y="7639"/>
                                    <a:pt x="21032" y="7579"/>
                                  </a:cubicBezTo>
                                  <a:lnTo>
                                    <a:pt x="21032" y="8508"/>
                                  </a:lnTo>
                                  <a:close/>
                                  <a:moveTo>
                                    <a:pt x="21032" y="14410"/>
                                  </a:moveTo>
                                  <a:lnTo>
                                    <a:pt x="20900" y="14410"/>
                                  </a:lnTo>
                                  <a:cubicBezTo>
                                    <a:pt x="20896" y="14410"/>
                                    <a:pt x="20896" y="14410"/>
                                    <a:pt x="20896" y="14410"/>
                                  </a:cubicBezTo>
                                  <a:lnTo>
                                    <a:pt x="20896" y="13571"/>
                                  </a:lnTo>
                                  <a:lnTo>
                                    <a:pt x="21012" y="13571"/>
                                  </a:lnTo>
                                  <a:cubicBezTo>
                                    <a:pt x="21020" y="13571"/>
                                    <a:pt x="21028" y="13541"/>
                                    <a:pt x="21032" y="13481"/>
                                  </a:cubicBezTo>
                                  <a:lnTo>
                                    <a:pt x="21032" y="14410"/>
                                  </a:lnTo>
                                  <a:close/>
                                  <a:moveTo>
                                    <a:pt x="21032" y="20282"/>
                                  </a:moveTo>
                                  <a:lnTo>
                                    <a:pt x="20900" y="20282"/>
                                  </a:lnTo>
                                  <a:cubicBezTo>
                                    <a:pt x="20896" y="20282"/>
                                    <a:pt x="20896" y="20282"/>
                                    <a:pt x="20892" y="20282"/>
                                  </a:cubicBezTo>
                                  <a:cubicBezTo>
                                    <a:pt x="20892" y="20282"/>
                                    <a:pt x="20892" y="20252"/>
                                    <a:pt x="20892" y="20252"/>
                                  </a:cubicBezTo>
                                  <a:lnTo>
                                    <a:pt x="20892" y="19383"/>
                                  </a:lnTo>
                                  <a:lnTo>
                                    <a:pt x="21008" y="19383"/>
                                  </a:lnTo>
                                  <a:cubicBezTo>
                                    <a:pt x="21016" y="19383"/>
                                    <a:pt x="21024" y="19353"/>
                                    <a:pt x="21028" y="19293"/>
                                  </a:cubicBezTo>
                                  <a:lnTo>
                                    <a:pt x="21028" y="20282"/>
                                  </a:lnTo>
                                  <a:close/>
                                  <a:moveTo>
                                    <a:pt x="21420" y="20282"/>
                                  </a:moveTo>
                                  <a:lnTo>
                                    <a:pt x="21312" y="20282"/>
                                  </a:lnTo>
                                  <a:lnTo>
                                    <a:pt x="21312" y="19623"/>
                                  </a:lnTo>
                                  <a:lnTo>
                                    <a:pt x="21420" y="19623"/>
                                  </a:lnTo>
                                  <a:lnTo>
                                    <a:pt x="21420" y="20282"/>
                                  </a:lnTo>
                                  <a:close/>
                                  <a:moveTo>
                                    <a:pt x="21420" y="17286"/>
                                  </a:moveTo>
                                  <a:lnTo>
                                    <a:pt x="21312" y="17286"/>
                                  </a:lnTo>
                                  <a:lnTo>
                                    <a:pt x="21312" y="16507"/>
                                  </a:lnTo>
                                  <a:lnTo>
                                    <a:pt x="21420" y="16507"/>
                                  </a:lnTo>
                                  <a:lnTo>
                                    <a:pt x="21420" y="17286"/>
                                  </a:lnTo>
                                  <a:close/>
                                  <a:moveTo>
                                    <a:pt x="21420" y="14410"/>
                                  </a:moveTo>
                                  <a:lnTo>
                                    <a:pt x="21312" y="14410"/>
                                  </a:lnTo>
                                  <a:lnTo>
                                    <a:pt x="21312" y="13781"/>
                                  </a:lnTo>
                                  <a:lnTo>
                                    <a:pt x="21420" y="13781"/>
                                  </a:lnTo>
                                  <a:lnTo>
                                    <a:pt x="21420" y="14410"/>
                                  </a:lnTo>
                                  <a:close/>
                                  <a:moveTo>
                                    <a:pt x="21420" y="11444"/>
                                  </a:moveTo>
                                  <a:lnTo>
                                    <a:pt x="21312" y="11444"/>
                                  </a:lnTo>
                                  <a:lnTo>
                                    <a:pt x="21312" y="10605"/>
                                  </a:lnTo>
                                  <a:lnTo>
                                    <a:pt x="21420" y="10605"/>
                                  </a:lnTo>
                                  <a:lnTo>
                                    <a:pt x="21420" y="11444"/>
                                  </a:lnTo>
                                  <a:close/>
                                  <a:moveTo>
                                    <a:pt x="21420" y="8508"/>
                                  </a:moveTo>
                                  <a:lnTo>
                                    <a:pt x="21312" y="8508"/>
                                  </a:lnTo>
                                  <a:lnTo>
                                    <a:pt x="21312" y="7879"/>
                                  </a:lnTo>
                                  <a:lnTo>
                                    <a:pt x="21420" y="7879"/>
                                  </a:lnTo>
                                  <a:lnTo>
                                    <a:pt x="21420" y="8508"/>
                                  </a:lnTo>
                                  <a:close/>
                                  <a:moveTo>
                                    <a:pt x="21420" y="5572"/>
                                  </a:moveTo>
                                  <a:lnTo>
                                    <a:pt x="21312" y="5572"/>
                                  </a:lnTo>
                                  <a:lnTo>
                                    <a:pt x="21312" y="4733"/>
                                  </a:lnTo>
                                  <a:lnTo>
                                    <a:pt x="21420" y="4733"/>
                                  </a:lnTo>
                                  <a:lnTo>
                                    <a:pt x="21420" y="5572"/>
                                  </a:lnTo>
                                  <a:close/>
                                  <a:moveTo>
                                    <a:pt x="21420" y="2636"/>
                                  </a:moveTo>
                                  <a:lnTo>
                                    <a:pt x="21312" y="2636"/>
                                  </a:lnTo>
                                  <a:lnTo>
                                    <a:pt x="21312" y="2127"/>
                                  </a:lnTo>
                                  <a:lnTo>
                                    <a:pt x="21420" y="2127"/>
                                  </a:lnTo>
                                  <a:lnTo>
                                    <a:pt x="21420" y="2636"/>
                                  </a:lnTo>
                                  <a:close/>
                                  <a:moveTo>
                                    <a:pt x="19320" y="5902"/>
                                  </a:moveTo>
                                  <a:lnTo>
                                    <a:pt x="19244" y="5902"/>
                                  </a:lnTo>
                                  <a:lnTo>
                                    <a:pt x="19244" y="5333"/>
                                  </a:lnTo>
                                  <a:cubicBezTo>
                                    <a:pt x="19244" y="5273"/>
                                    <a:pt x="19236" y="5213"/>
                                    <a:pt x="19228" y="5213"/>
                                  </a:cubicBezTo>
                                  <a:lnTo>
                                    <a:pt x="19096" y="5213"/>
                                  </a:lnTo>
                                  <a:cubicBezTo>
                                    <a:pt x="19088" y="5213"/>
                                    <a:pt x="19080" y="5273"/>
                                    <a:pt x="19080" y="5333"/>
                                  </a:cubicBezTo>
                                  <a:lnTo>
                                    <a:pt x="19080" y="5902"/>
                                  </a:lnTo>
                                  <a:lnTo>
                                    <a:pt x="19004" y="5902"/>
                                  </a:lnTo>
                                  <a:cubicBezTo>
                                    <a:pt x="18996" y="5902"/>
                                    <a:pt x="18988" y="5962"/>
                                    <a:pt x="18988" y="6022"/>
                                  </a:cubicBezTo>
                                  <a:lnTo>
                                    <a:pt x="18988" y="7040"/>
                                  </a:lnTo>
                                  <a:cubicBezTo>
                                    <a:pt x="18988" y="7100"/>
                                    <a:pt x="18996" y="7160"/>
                                    <a:pt x="19004" y="7160"/>
                                  </a:cubicBezTo>
                                  <a:lnTo>
                                    <a:pt x="19080" y="7160"/>
                                  </a:lnTo>
                                  <a:lnTo>
                                    <a:pt x="19080" y="7729"/>
                                  </a:lnTo>
                                  <a:cubicBezTo>
                                    <a:pt x="19080" y="7789"/>
                                    <a:pt x="19088" y="7849"/>
                                    <a:pt x="19096" y="7849"/>
                                  </a:cubicBezTo>
                                  <a:lnTo>
                                    <a:pt x="19232" y="7849"/>
                                  </a:lnTo>
                                  <a:cubicBezTo>
                                    <a:pt x="19240" y="7849"/>
                                    <a:pt x="19248" y="7789"/>
                                    <a:pt x="19248" y="7729"/>
                                  </a:cubicBezTo>
                                  <a:lnTo>
                                    <a:pt x="19248" y="7160"/>
                                  </a:lnTo>
                                  <a:lnTo>
                                    <a:pt x="19324" y="7160"/>
                                  </a:lnTo>
                                  <a:cubicBezTo>
                                    <a:pt x="19332" y="7160"/>
                                    <a:pt x="19340" y="7100"/>
                                    <a:pt x="19340" y="7040"/>
                                  </a:cubicBezTo>
                                  <a:lnTo>
                                    <a:pt x="19340" y="6022"/>
                                  </a:lnTo>
                                  <a:cubicBezTo>
                                    <a:pt x="19336" y="5932"/>
                                    <a:pt x="19328" y="5902"/>
                                    <a:pt x="19320" y="5902"/>
                                  </a:cubicBezTo>
                                  <a:close/>
                                  <a:moveTo>
                                    <a:pt x="20588" y="20462"/>
                                  </a:moveTo>
                                  <a:lnTo>
                                    <a:pt x="20484" y="20462"/>
                                  </a:lnTo>
                                  <a:lnTo>
                                    <a:pt x="20484" y="19683"/>
                                  </a:lnTo>
                                  <a:cubicBezTo>
                                    <a:pt x="20484" y="19593"/>
                                    <a:pt x="20476" y="19533"/>
                                    <a:pt x="20464" y="19533"/>
                                  </a:cubicBezTo>
                                  <a:lnTo>
                                    <a:pt x="20280" y="19533"/>
                                  </a:lnTo>
                                  <a:cubicBezTo>
                                    <a:pt x="20268" y="19533"/>
                                    <a:pt x="20260" y="19593"/>
                                    <a:pt x="20260" y="19683"/>
                                  </a:cubicBezTo>
                                  <a:lnTo>
                                    <a:pt x="20260" y="20462"/>
                                  </a:lnTo>
                                  <a:lnTo>
                                    <a:pt x="20156" y="20462"/>
                                  </a:lnTo>
                                  <a:cubicBezTo>
                                    <a:pt x="20144" y="20462"/>
                                    <a:pt x="20136" y="20521"/>
                                    <a:pt x="20136" y="20611"/>
                                  </a:cubicBezTo>
                                  <a:lnTo>
                                    <a:pt x="20136" y="21240"/>
                                  </a:lnTo>
                                  <a:lnTo>
                                    <a:pt x="20136" y="21240"/>
                                  </a:lnTo>
                                  <a:lnTo>
                                    <a:pt x="20136" y="21570"/>
                                  </a:lnTo>
                                  <a:lnTo>
                                    <a:pt x="20616" y="21570"/>
                                  </a:lnTo>
                                  <a:lnTo>
                                    <a:pt x="20616" y="20611"/>
                                  </a:lnTo>
                                  <a:cubicBezTo>
                                    <a:pt x="20608" y="20551"/>
                                    <a:pt x="20600" y="20462"/>
                                    <a:pt x="20588" y="20462"/>
                                  </a:cubicBezTo>
                                  <a:close/>
                                  <a:moveTo>
                                    <a:pt x="19640" y="2217"/>
                                  </a:moveTo>
                                  <a:lnTo>
                                    <a:pt x="19492" y="2217"/>
                                  </a:lnTo>
                                  <a:cubicBezTo>
                                    <a:pt x="19484" y="2217"/>
                                    <a:pt x="19476" y="2277"/>
                                    <a:pt x="19476" y="2337"/>
                                  </a:cubicBezTo>
                                  <a:lnTo>
                                    <a:pt x="19476" y="2966"/>
                                  </a:lnTo>
                                  <a:lnTo>
                                    <a:pt x="19392" y="2966"/>
                                  </a:lnTo>
                                  <a:cubicBezTo>
                                    <a:pt x="19384" y="2966"/>
                                    <a:pt x="19376" y="3026"/>
                                    <a:pt x="19376" y="3086"/>
                                  </a:cubicBezTo>
                                  <a:lnTo>
                                    <a:pt x="19376" y="4194"/>
                                  </a:lnTo>
                                  <a:cubicBezTo>
                                    <a:pt x="19376" y="4254"/>
                                    <a:pt x="19384" y="4314"/>
                                    <a:pt x="19392" y="4314"/>
                                  </a:cubicBezTo>
                                  <a:lnTo>
                                    <a:pt x="19476" y="4314"/>
                                  </a:lnTo>
                                  <a:lnTo>
                                    <a:pt x="19476" y="4943"/>
                                  </a:lnTo>
                                  <a:cubicBezTo>
                                    <a:pt x="19476" y="5003"/>
                                    <a:pt x="19484" y="5063"/>
                                    <a:pt x="19492" y="5063"/>
                                  </a:cubicBezTo>
                                  <a:lnTo>
                                    <a:pt x="19640" y="5063"/>
                                  </a:lnTo>
                                  <a:cubicBezTo>
                                    <a:pt x="19648" y="5063"/>
                                    <a:pt x="19656" y="5003"/>
                                    <a:pt x="19656" y="4943"/>
                                  </a:cubicBezTo>
                                  <a:lnTo>
                                    <a:pt x="19656" y="4314"/>
                                  </a:lnTo>
                                  <a:lnTo>
                                    <a:pt x="19740" y="4314"/>
                                  </a:lnTo>
                                  <a:cubicBezTo>
                                    <a:pt x="19748" y="4314"/>
                                    <a:pt x="19756" y="4254"/>
                                    <a:pt x="19756" y="4194"/>
                                  </a:cubicBezTo>
                                  <a:lnTo>
                                    <a:pt x="19756" y="3086"/>
                                  </a:lnTo>
                                  <a:cubicBezTo>
                                    <a:pt x="19756" y="3026"/>
                                    <a:pt x="19748" y="2966"/>
                                    <a:pt x="19740" y="2966"/>
                                  </a:cubicBezTo>
                                  <a:lnTo>
                                    <a:pt x="19656" y="2966"/>
                                  </a:lnTo>
                                  <a:lnTo>
                                    <a:pt x="19656" y="2337"/>
                                  </a:lnTo>
                                  <a:cubicBezTo>
                                    <a:pt x="19656" y="2277"/>
                                    <a:pt x="19648" y="2217"/>
                                    <a:pt x="19640" y="2217"/>
                                  </a:cubicBezTo>
                                  <a:close/>
                                  <a:moveTo>
                                    <a:pt x="19740" y="20641"/>
                                  </a:moveTo>
                                  <a:lnTo>
                                    <a:pt x="19656" y="20641"/>
                                  </a:lnTo>
                                  <a:lnTo>
                                    <a:pt x="19656" y="20012"/>
                                  </a:lnTo>
                                  <a:cubicBezTo>
                                    <a:pt x="19656" y="19952"/>
                                    <a:pt x="19648" y="19892"/>
                                    <a:pt x="19640" y="19892"/>
                                  </a:cubicBezTo>
                                  <a:lnTo>
                                    <a:pt x="19492" y="19892"/>
                                  </a:lnTo>
                                  <a:cubicBezTo>
                                    <a:pt x="19484" y="19892"/>
                                    <a:pt x="19476" y="19952"/>
                                    <a:pt x="19476" y="20012"/>
                                  </a:cubicBezTo>
                                  <a:lnTo>
                                    <a:pt x="19476" y="20641"/>
                                  </a:lnTo>
                                  <a:lnTo>
                                    <a:pt x="19392" y="20641"/>
                                  </a:lnTo>
                                  <a:cubicBezTo>
                                    <a:pt x="19384" y="20641"/>
                                    <a:pt x="19376" y="20701"/>
                                    <a:pt x="19376" y="20761"/>
                                  </a:cubicBezTo>
                                  <a:lnTo>
                                    <a:pt x="19376" y="21600"/>
                                  </a:lnTo>
                                  <a:lnTo>
                                    <a:pt x="19764" y="21600"/>
                                  </a:lnTo>
                                  <a:lnTo>
                                    <a:pt x="19764" y="20761"/>
                                  </a:lnTo>
                                  <a:cubicBezTo>
                                    <a:pt x="19760" y="20701"/>
                                    <a:pt x="19752" y="20641"/>
                                    <a:pt x="19740" y="20641"/>
                                  </a:cubicBezTo>
                                  <a:close/>
                                  <a:moveTo>
                                    <a:pt x="20048" y="5003"/>
                                  </a:moveTo>
                                  <a:lnTo>
                                    <a:pt x="19884" y="5003"/>
                                  </a:lnTo>
                                  <a:cubicBezTo>
                                    <a:pt x="19872" y="5003"/>
                                    <a:pt x="19864" y="5063"/>
                                    <a:pt x="19864" y="5153"/>
                                  </a:cubicBezTo>
                                  <a:lnTo>
                                    <a:pt x="19864" y="5872"/>
                                  </a:lnTo>
                                  <a:lnTo>
                                    <a:pt x="19768" y="5872"/>
                                  </a:lnTo>
                                  <a:cubicBezTo>
                                    <a:pt x="19756" y="5872"/>
                                    <a:pt x="19748" y="5932"/>
                                    <a:pt x="19748" y="6022"/>
                                  </a:cubicBezTo>
                                  <a:lnTo>
                                    <a:pt x="19748" y="6591"/>
                                  </a:lnTo>
                                  <a:lnTo>
                                    <a:pt x="19748" y="6591"/>
                                  </a:lnTo>
                                  <a:lnTo>
                                    <a:pt x="19748" y="7280"/>
                                  </a:lnTo>
                                  <a:cubicBezTo>
                                    <a:pt x="19748" y="7370"/>
                                    <a:pt x="19756" y="7430"/>
                                    <a:pt x="19768" y="7430"/>
                                  </a:cubicBezTo>
                                  <a:lnTo>
                                    <a:pt x="19864" y="7430"/>
                                  </a:lnTo>
                                  <a:lnTo>
                                    <a:pt x="19864" y="8149"/>
                                  </a:lnTo>
                                  <a:cubicBezTo>
                                    <a:pt x="19864" y="8239"/>
                                    <a:pt x="19872" y="8298"/>
                                    <a:pt x="19884" y="8298"/>
                                  </a:cubicBezTo>
                                  <a:lnTo>
                                    <a:pt x="20048" y="8298"/>
                                  </a:lnTo>
                                  <a:cubicBezTo>
                                    <a:pt x="20060" y="8298"/>
                                    <a:pt x="20068" y="8239"/>
                                    <a:pt x="20068" y="8149"/>
                                  </a:cubicBezTo>
                                  <a:lnTo>
                                    <a:pt x="20068" y="7430"/>
                                  </a:lnTo>
                                  <a:lnTo>
                                    <a:pt x="20164" y="7430"/>
                                  </a:lnTo>
                                  <a:cubicBezTo>
                                    <a:pt x="20176" y="7430"/>
                                    <a:pt x="20184" y="7370"/>
                                    <a:pt x="20184" y="7280"/>
                                  </a:cubicBezTo>
                                  <a:lnTo>
                                    <a:pt x="20184" y="5992"/>
                                  </a:lnTo>
                                  <a:cubicBezTo>
                                    <a:pt x="20184" y="5902"/>
                                    <a:pt x="20176" y="5842"/>
                                    <a:pt x="20164" y="5842"/>
                                  </a:cubicBezTo>
                                  <a:lnTo>
                                    <a:pt x="20068" y="5842"/>
                                  </a:lnTo>
                                  <a:lnTo>
                                    <a:pt x="20068" y="5123"/>
                                  </a:lnTo>
                                  <a:cubicBezTo>
                                    <a:pt x="20068" y="5063"/>
                                    <a:pt x="20060" y="5003"/>
                                    <a:pt x="20048" y="5003"/>
                                  </a:cubicBezTo>
                                  <a:close/>
                                  <a:moveTo>
                                    <a:pt x="20460" y="7759"/>
                                  </a:moveTo>
                                  <a:lnTo>
                                    <a:pt x="20276" y="7759"/>
                                  </a:lnTo>
                                  <a:cubicBezTo>
                                    <a:pt x="20264" y="7759"/>
                                    <a:pt x="20256" y="7819"/>
                                    <a:pt x="20256" y="7909"/>
                                  </a:cubicBezTo>
                                  <a:lnTo>
                                    <a:pt x="20256" y="8688"/>
                                  </a:lnTo>
                                  <a:lnTo>
                                    <a:pt x="20152" y="8688"/>
                                  </a:lnTo>
                                  <a:cubicBezTo>
                                    <a:pt x="20140" y="8688"/>
                                    <a:pt x="20132" y="8748"/>
                                    <a:pt x="20132" y="8838"/>
                                  </a:cubicBezTo>
                                  <a:lnTo>
                                    <a:pt x="20132" y="9467"/>
                                  </a:lnTo>
                                  <a:lnTo>
                                    <a:pt x="20132" y="9467"/>
                                  </a:lnTo>
                                  <a:lnTo>
                                    <a:pt x="20132" y="10216"/>
                                  </a:lnTo>
                                  <a:cubicBezTo>
                                    <a:pt x="20132" y="10306"/>
                                    <a:pt x="20140" y="10366"/>
                                    <a:pt x="20152" y="10366"/>
                                  </a:cubicBezTo>
                                  <a:lnTo>
                                    <a:pt x="20256" y="10366"/>
                                  </a:lnTo>
                                  <a:lnTo>
                                    <a:pt x="20256" y="11145"/>
                                  </a:lnTo>
                                  <a:cubicBezTo>
                                    <a:pt x="20256" y="11234"/>
                                    <a:pt x="20264" y="11294"/>
                                    <a:pt x="20276" y="11294"/>
                                  </a:cubicBezTo>
                                  <a:lnTo>
                                    <a:pt x="20460" y="11294"/>
                                  </a:lnTo>
                                  <a:cubicBezTo>
                                    <a:pt x="20472" y="11294"/>
                                    <a:pt x="20480" y="11234"/>
                                    <a:pt x="20480" y="11145"/>
                                  </a:cubicBezTo>
                                  <a:lnTo>
                                    <a:pt x="20480" y="10366"/>
                                  </a:lnTo>
                                  <a:lnTo>
                                    <a:pt x="20584" y="10366"/>
                                  </a:lnTo>
                                  <a:cubicBezTo>
                                    <a:pt x="20596" y="10366"/>
                                    <a:pt x="20604" y="10306"/>
                                    <a:pt x="20604" y="10216"/>
                                  </a:cubicBezTo>
                                  <a:lnTo>
                                    <a:pt x="20604" y="8838"/>
                                  </a:lnTo>
                                  <a:cubicBezTo>
                                    <a:pt x="20604" y="8748"/>
                                    <a:pt x="20596" y="8688"/>
                                    <a:pt x="20584" y="8688"/>
                                  </a:cubicBezTo>
                                  <a:lnTo>
                                    <a:pt x="20480" y="8688"/>
                                  </a:lnTo>
                                  <a:lnTo>
                                    <a:pt x="20480" y="7909"/>
                                  </a:lnTo>
                                  <a:cubicBezTo>
                                    <a:pt x="20480" y="7849"/>
                                    <a:pt x="20472" y="7759"/>
                                    <a:pt x="20460" y="7759"/>
                                  </a:cubicBezTo>
                                  <a:close/>
                                  <a:moveTo>
                                    <a:pt x="20276" y="17256"/>
                                  </a:moveTo>
                                  <a:lnTo>
                                    <a:pt x="20460" y="17256"/>
                                  </a:lnTo>
                                  <a:cubicBezTo>
                                    <a:pt x="20472" y="17256"/>
                                    <a:pt x="20480" y="17196"/>
                                    <a:pt x="20480" y="17106"/>
                                  </a:cubicBezTo>
                                  <a:lnTo>
                                    <a:pt x="20480" y="16327"/>
                                  </a:lnTo>
                                  <a:lnTo>
                                    <a:pt x="20584" y="16327"/>
                                  </a:lnTo>
                                  <a:cubicBezTo>
                                    <a:pt x="20596" y="16327"/>
                                    <a:pt x="20604" y="16267"/>
                                    <a:pt x="20604" y="16178"/>
                                  </a:cubicBezTo>
                                  <a:lnTo>
                                    <a:pt x="20604" y="14799"/>
                                  </a:lnTo>
                                  <a:cubicBezTo>
                                    <a:pt x="20604" y="14710"/>
                                    <a:pt x="20596" y="14650"/>
                                    <a:pt x="20584" y="14650"/>
                                  </a:cubicBezTo>
                                  <a:lnTo>
                                    <a:pt x="20480" y="14650"/>
                                  </a:lnTo>
                                  <a:lnTo>
                                    <a:pt x="20480" y="13871"/>
                                  </a:lnTo>
                                  <a:cubicBezTo>
                                    <a:pt x="20480" y="13781"/>
                                    <a:pt x="20472" y="13721"/>
                                    <a:pt x="20460" y="13721"/>
                                  </a:cubicBezTo>
                                  <a:lnTo>
                                    <a:pt x="20276" y="13721"/>
                                  </a:lnTo>
                                  <a:cubicBezTo>
                                    <a:pt x="20264" y="13721"/>
                                    <a:pt x="20256" y="13781"/>
                                    <a:pt x="20256" y="13871"/>
                                  </a:cubicBezTo>
                                  <a:lnTo>
                                    <a:pt x="20256" y="14650"/>
                                  </a:lnTo>
                                  <a:lnTo>
                                    <a:pt x="20152" y="14650"/>
                                  </a:lnTo>
                                  <a:cubicBezTo>
                                    <a:pt x="20140" y="14650"/>
                                    <a:pt x="20132" y="14710"/>
                                    <a:pt x="20132" y="14799"/>
                                  </a:cubicBezTo>
                                  <a:lnTo>
                                    <a:pt x="20132" y="15429"/>
                                  </a:lnTo>
                                  <a:lnTo>
                                    <a:pt x="20132" y="15429"/>
                                  </a:lnTo>
                                  <a:lnTo>
                                    <a:pt x="20132" y="16178"/>
                                  </a:lnTo>
                                  <a:cubicBezTo>
                                    <a:pt x="20132" y="16267"/>
                                    <a:pt x="20140" y="16327"/>
                                    <a:pt x="20152" y="16327"/>
                                  </a:cubicBezTo>
                                  <a:lnTo>
                                    <a:pt x="20256" y="16327"/>
                                  </a:lnTo>
                                  <a:lnTo>
                                    <a:pt x="20256" y="17106"/>
                                  </a:lnTo>
                                  <a:cubicBezTo>
                                    <a:pt x="20256" y="17166"/>
                                    <a:pt x="20264" y="17256"/>
                                    <a:pt x="20276" y="17256"/>
                                  </a:cubicBezTo>
                                  <a:close/>
                                </a:path>
                              </a:pathLst>
                            </a:custGeom>
                            <a:solidFill>
                              <a:schemeClr val="accent2"/>
                            </a:solidFill>
                            <a:ln w="12700">
                              <a:miter lim="400000"/>
                            </a:ln>
                          </wps:spPr>
                          <wps:bodyPr lIns="38100" tIns="38100" rIns="38100" bIns="38100" anchor="ctr"/>
                        </wps:wsp>
                      </wpg:wgp>
                    </a:graphicData>
                  </a:graphic>
                  <wp14:sizeRelH relativeFrom="margin">
                    <wp14:pctWidth>100000</wp14:pctWidth>
                  </wp14:sizeRelH>
                  <wp14:sizeRelV relativeFrom="margin">
                    <wp14:pctHeight>0</wp14:pctHeight>
                  </wp14:sizeRelV>
                </wp:anchor>
              </w:drawing>
            </mc:Choice>
            <mc:Fallback>
              <w:pict>
                <v:group w14:anchorId="6FA3721B" id="Group 26" o:spid="_x0000_s1026" style="position:absolute;margin-left:0;margin-top:0;width:540pt;height:72.7pt;z-index:-251590656;mso-width-percent:1000;mso-position-horizontal:center;mso-position-horizontal-relative:margin;mso-position-vertical:bottom;mso-position-vertical-relative:page;mso-width-percent:1000;mso-width-relative:margin;mso-height-relative:margin" coordsize="68580,9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">
                  <v:rect id="Rectangle" o:spid="_x0000_s1027" style="position:absolute;top:609;width:68580;height:86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" fillcolor="#264d2b [3204]" stroked="f" strokeweight="1pt">
                    <v:stroke miterlimit="4"/>
                    <v:textbox inset="3pt,3pt,3pt,3pt"/>
                  </v:rect>
                  <v:shape id="Shape" o:spid="_x0000_s1028" style="position:absolute;width:68580;height:915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" path="m18904,14889r-68,l18836,14380v,-60,-8,-120,-16,-120l18700,14260v-8,,-16,60,-16,120l18684,14889r-68,c18608,14889,18600,14949,18600,15009r,899c18600,15968,18608,16028,18616,16028r68,l18684,16537v,60,8,120,16,120l18820,16657v8,,16,-60,16,-120l18836,16028r68,c18912,16028,18920,15968,18920,15908r,-899c18916,14919,18912,14889,18904,14889xm18484,6022r-64,l18420,5542v,-60,-4,-90,-12,-90l18300,5452v-8,,-12,30,-12,90l18288,6022r-64,c18216,6022,18212,6052,18212,6111r,809c18212,6980,18216,7010,18224,7010r64,l18288,7490v,59,4,89,12,89l18408,7579v8,,12,-30,12,-89l18420,7010r64,c18492,7010,18496,6980,18496,6920r,-809c18500,6052,18492,6022,18484,6022xm18904,20761r-68,l18836,20252v,-60,-8,-120,-16,-120l18700,20132v-8,,-16,60,-16,120l18684,20761r-68,c18608,20761,18600,20821,18600,20881r,719l18916,21600r,-719c18916,20821,18912,20761,18904,20761xm18904,9017r-68,l18836,8508v,-60,-8,-120,-16,-120l18700,8388v-8,,-16,60,-16,120l18684,9017r-68,c18608,9017,18600,9077,18600,9137r,899c18600,10096,18608,10156,18616,10156r68,l18684,10665v,60,8,120,16,120l18820,10785v8,,16,-60,16,-120l18836,10156r68,c18912,10156,18920,10096,18920,10036r,-899c18916,9047,18912,9017,18904,9017xm18904,3116r-68,l18836,2606v,-60,-8,-119,-16,-119l18700,2487v-8,,-16,59,-16,119l18684,3116r-68,c18608,3116,18600,3176,18600,3236r,898c18600,4194,18608,4254,18616,4254r68,l18684,4763v,60,8,120,16,120l18820,4883v8,,16,-60,16,-120l18836,4254r68,c18912,4254,18920,4194,18920,4134r,-898c18916,3176,18912,3116,18904,3116xm18484,17825r-64,l18420,17346v,-60,-4,-90,-12,-90l18300,17256v-8,,-12,30,-12,90l18288,17825r-64,c18216,17825,18212,17855,18212,17915r,809c18212,18784,18216,18814,18224,18814r64,l18288,19293v,60,4,90,12,90l18408,19383v8,,12,-30,12,-90l18420,18814r64,c18492,18814,18496,18784,18496,18724r,-809c18500,17855,18492,17825,18484,17825xm18484,11893r-64,l18420,11414v,-60,-4,-90,-12,-90l18300,11324v-8,,-12,30,-12,90l18288,11893r-64,c18216,11893,18212,11923,18212,11983r,809c18212,12852,18216,12882,18224,12882r64,l18288,13361v,60,4,90,12,90l18408,13451v8,,12,-30,12,-90l18420,12882r64,c18492,12882,18496,12852,18496,12792r,-809c18500,11923,18492,11893,18484,11893xm18072,14979r-56,l18016,14560v,-60,-4,-90,-12,-90l17908,14470v-8,,-12,30,-12,90l17896,14979r-56,c17832,14979,17828,15009,17828,15069r,719c17828,15848,17832,15878,17840,15878r56,l17896,16297v,60,4,90,12,90l18004,16387v8,,12,-30,12,-90l18016,15878r56,c18080,15878,18084,15848,18084,15788r,-719c18080,15039,18076,14979,18072,14979xm18072,20881r-56,l18016,20462v,-60,-4,-90,-12,-90l17908,20372v-8,,-12,30,-12,90l17896,20881r-56,c17832,20881,17828,20911,17828,20971r,629l18084,21600r,-629c18080,20911,18076,20881,18072,20881xm18072,9107r-56,l18016,8688v,-60,-4,-90,-12,-90l17908,8598v-8,,-12,30,-12,90l17896,9107r-56,c17832,9107,17828,9137,17828,9197r,719c17828,9976,17832,10006,17840,10006r56,l17896,10426v,59,4,89,12,89l18004,10515v8,,12,-30,12,-89l18016,10006r56,c18080,10006,18084,9976,18084,9916r,-719c18080,9137,18076,9107,18072,9107xm19320,11774r-76,l19244,11204v,-59,-8,-119,-16,-119l19096,11085v-8,,-16,60,-16,119l19080,11774r-76,c18996,11774,18988,11834,18988,11893r,1019c18988,12972,18996,13032,19004,13032r76,l19080,13601v,60,8,120,16,120l19232,13721v8,,16,-60,16,-120l19248,13032r76,c19332,13032,19340,12972,19340,12912r,-1019c19336,11834,19328,11774,19320,11774xm18072,3236r-56,l18016,2816v,-60,-4,-90,-12,-90l17908,2726v-8,,-12,30,-12,90l17896,3236r-56,c17832,3236,17828,3265,17828,3325r,719c17828,4104,17832,4134,17840,4134r56,l17896,4554v,60,4,90,12,90l18004,4644v8,,12,-30,12,-90l18016,4134r56,c18080,4134,18084,4104,18084,4044r,-719c18080,3265,18076,3236,18072,3236xm19320,17705r-76,l19244,17136v,-60,-8,-120,-16,-120l19096,17016v-8,,-16,60,-16,120l19080,17705r-76,c18996,17705,18988,17765,18988,17825r,1019c18988,18904,18996,18964,19004,18964r76,l19080,19533v,60,8,120,16,120l19232,19653v8,,16,-60,16,-120l19248,18964r76,c19332,18964,19340,18904,19340,18844r,-1019c19336,17765,19328,17705,19320,17705xm19884,14110r164,c20060,14110,20068,14050,20068,13961r,-719l20164,13242v12,,20,-60,20,-150l20184,11864v,-90,-8,-150,-20,-150l20068,11714r,-719c20068,10905,20060,10845,20048,10845r-164,c19872,10845,19864,10905,19864,10995r,719l19768,11714v-12,,-20,60,-20,150l19748,12433r,l19748,13122v,90,8,150,20,150l19864,13272r,719c19864,14050,19872,14110,19884,14110xm20184,19054r,-1229c20184,17735,20176,17675,20164,17675r-96,l20068,16956v,-89,-8,-149,-20,-149l19884,16807v-12,,-20,60,-20,149l19864,17675r-96,c19756,17675,19748,17735,19748,17825r,569l19748,18394r,689c19748,19173,19756,19233,19768,19233r96,l19864,19952v,90,8,150,20,150l20048,20102v12,,20,-60,20,-150l20068,19233r96,c20172,19203,20184,19143,20184,19054xm19368,10126v,60,8,120,16,120l19468,10246r,629c19468,10935,19476,10995,19484,10995r148,c19640,10995,19648,10935,19648,10875r,-629l19732,10246v8,,16,-60,16,-120l19748,9017v,-59,-8,-119,-16,-119l19656,8898r,-629c19656,8209,19648,8149,19640,8149r-148,c19484,8149,19476,8209,19476,8269r,629l19392,8898v-8,,-16,60,-16,119l19376,10126r-8,xm19368,15998v,60,8,120,16,120l19468,16118r,629c19468,16807,19476,16867,19484,16867r148,c19640,16867,19648,16807,19648,16747r,-629l19732,16118v8,,16,-60,16,-120l19748,14889v,-60,-8,-120,-16,-120l19656,14769r,-629c19656,14080,19648,14021,19640,14021r-148,c19484,14021,19476,14080,19476,14140r,629l19392,14769v-8,,-16,60,-16,120l19376,15998r-8,xm,l,2127r19864,l19864,2277v,90,8,150,20,150l20048,2427v12,,20,-60,20,-150l20068,2127r188,l20256,2846r-104,c20140,2846,20132,2906,20132,2996r,629l20132,3625r,749c20132,4464,20140,4524,20152,4524r104,l20256,5303v,89,8,149,20,149l20460,5452v12,,20,-60,20,-149l20480,4524r104,c20596,4524,20604,4464,20604,4374r,-1378c20604,2906,20596,2846,20584,2846r-104,l20480,2127r164,l20644,2636v,90,12,180,24,180l20872,2816v,,4,,4,c20876,2816,20876,2846,20876,2846r,1708c20876,4673,20888,4763,20904,4763r132,l21036,5752v,120,12,210,28,210l21248,5962r,1438l21064,7400v-8,,-16,30,-20,90l21044,6022v,-90,-12,-180,-24,-180l20896,5842r,-869c20896,4883,20884,4793,20872,4793r-204,c20656,4793,20644,4883,20644,4973r,869l20528,5842v-12,,-24,90,-24,180l20504,7549v,90,12,180,24,180l20644,7729r,869c20644,8688,20656,8778,20668,8778r204,c20872,8778,20876,8778,20876,8778r,1677c20876,10575,20888,10665,20904,10665r132,l21036,11654v,120,12,209,28,209l21248,11863r,1438l21064,13301v-8,,-16,30,-20,90l21044,11923v,-89,-12,-179,-24,-179l20896,11744r,-959c20896,10695,20884,10605,20872,10605r-204,c20656,10605,20644,10695,20644,10785r,869l20528,11654v-12,,-24,90,-24,180l20504,13361v,90,12,180,24,180l20644,13541r,869c20644,14500,20656,14590,20668,14590r204,c20872,14590,20876,14590,20876,14590r,1677c20876,16387,20888,16477,20904,16477r132,l21036,17466v,120,12,209,28,209l21248,17675r,1438l21064,19113v-8,,-16,30,-20,90l21044,17675v,-89,-12,-179,-24,-179l20896,17496r,-869c20896,16537,20884,16447,20872,16447r-204,c20656,16447,20644,16537,20644,16627r,869l20528,17496v-12,,-24,90,-24,179l20504,19203v,90,12,180,24,180l20644,19383r,869c20644,20342,20656,20432,20668,20432r204,c20872,20432,20876,20432,20876,20432v,,,30,,30l20876,21570r596,l21472,20881r128,l21600,15938r-128,l21472,15039r128,l21600,10096r-128,l21472,9167r128,l21600,4224r-128,l21472,3236r128,l21600,2097r,l21600,,,xm21032,2636r-132,c20896,2636,20896,2636,20892,2636v,,,-30,,-30l20892,2097r136,l21028,2636r4,xm21032,8508r-132,c20896,8508,20896,8508,20896,8508r,-839l21012,7669v8,,16,-30,20,-90l21032,8508xm21032,14410r-132,c20896,14410,20896,14410,20896,14410r,-839l21012,13571v8,,16,-30,20,-90l21032,14410xm21032,20282r-132,c20896,20282,20896,20282,20892,20282v,,,-30,,-30l20892,19383r116,c21016,19383,21024,19353,21028,19293r,989l21032,20282xm21420,20282r-108,l21312,19623r108,l21420,20282xm21420,17286r-108,l21312,16507r108,l21420,17286xm21420,14410r-108,l21312,13781r108,l21420,14410xm21420,11444r-108,l21312,10605r108,l21420,11444xm21420,8508r-108,l21312,7879r108,l21420,8508xm21420,5572r-108,l21312,4733r108,l21420,5572xm21420,2636r-108,l21312,2127r108,l21420,2636xm19320,5902r-76,l19244,5333v,-60,-8,-120,-16,-120l19096,5213v-8,,-16,60,-16,120l19080,5902r-76,c18996,5902,18988,5962,18988,6022r,1018c18988,7100,18996,7160,19004,7160r76,l19080,7729v,60,8,120,16,120l19232,7849v8,,16,-60,16,-120l19248,7160r76,c19332,7160,19340,7100,19340,7040r,-1018c19336,5932,19328,5902,19320,5902xm20588,20462r-104,l20484,19683v,-90,-8,-150,-20,-150l20280,19533v-12,,-20,60,-20,150l20260,20462r-104,c20144,20462,20136,20521,20136,20611r,629l20136,21240r,330l20616,21570r,-959c20608,20551,20600,20462,20588,20462xm19640,2217r-148,c19484,2217,19476,2277,19476,2337r,629l19392,2966v-8,,-16,60,-16,120l19376,4194v,60,8,120,16,120l19476,4314r,629c19476,5003,19484,5063,19492,5063r148,c19648,5063,19656,5003,19656,4943r,-629l19740,4314v8,,16,-60,16,-120l19756,3086v,-60,-8,-120,-16,-120l19656,2966r,-629c19656,2277,19648,2217,19640,2217xm19740,20641r-84,l19656,20012v,-60,-8,-120,-16,-120l19492,19892v-8,,-16,60,-16,120l19476,20641r-84,c19384,20641,19376,20701,19376,20761r,839l19764,21600r,-839c19760,20701,19752,20641,19740,20641xm20048,5003r-164,c19872,5003,19864,5063,19864,5153r,719l19768,5872v-12,,-20,60,-20,150l19748,6591r,l19748,7280v,90,8,150,20,150l19864,7430r,719c19864,8239,19872,8298,19884,8298r164,c20060,8298,20068,8239,20068,8149r,-719l20164,7430v12,,20,-60,20,-150l20184,5992v,-90,-8,-150,-20,-150l20068,5842r,-719c20068,5063,20060,5003,20048,5003xm20460,7759r-184,c20264,7759,20256,7819,20256,7909r,779l20152,8688v-12,,-20,60,-20,150l20132,9467r,l20132,10216v,90,8,150,20,150l20256,10366r,779c20256,11234,20264,11294,20276,11294r184,c20472,11294,20480,11234,20480,11145r,-779l20584,10366v12,,20,-60,20,-150l20604,8838v,-90,-8,-150,-20,-150l20480,8688r,-779c20480,7849,20472,7759,20460,7759xm20276,17256r184,c20472,17256,20480,17196,20480,17106r,-779l20584,16327v12,,20,-60,20,-149l20604,14799v,-89,-8,-149,-20,-149l20480,14650r,-779c20480,13781,20472,13721,20460,13721r-184,c20264,13721,20256,13781,20256,13871r,779l20152,14650v-12,,-20,60,-20,149l20132,15429r,l20132,16178v,89,8,149,20,149l20256,16327r,779c20256,17166,20264,17256,20276,17256xe" fillcolor="#60b966 [3205]" stroked="f" strokeweight="1pt">
                    <v:stroke miterlimit="4" joinstyle="miter"/>
                    <v:path arrowok="t" o:extrusionok="f" o:connecttype="custom" o:connectlocs="3429000,457835;3429000,457835;3429000,457835;3429000,457835" o:connectangles="0,90,180,270"/>
                  </v:shape>
                  <w10:wrap anchorx="margin" anchory="page"/>
                </v:group>
              </w:pict>
            </mc:Fallback>
          </mc:AlternateContent>
        </w:r>
        <w:r>
          <w:fldChar w:fldCharType="begin"/>
        </w:r>
        <w:r>
          <w:instrText xml:space="preserve"> PAGE   \* MERGEFORMAT </w:instrText>
        </w:r>
        <w:r>
          <w:fldChar w:fldCharType="separate"/>
        </w:r>
        <w:r>
          <w:rPr>
            <w:noProof/>
          </w:rPr>
          <w:t>16</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DF5F00" w14:textId="77777777" w:rsidR="00582D5F" w:rsidRDefault="00582D5F" w:rsidP="008F1194">
      <w:pPr>
        <w:spacing w:after="0" w:line="240" w:lineRule="auto"/>
      </w:pPr>
      <w:r>
        <w:separator/>
      </w:r>
    </w:p>
  </w:footnote>
  <w:footnote w:type="continuationSeparator" w:id="0">
    <w:p w14:paraId="225EB81B" w14:textId="77777777" w:rsidR="00582D5F" w:rsidRDefault="00582D5F" w:rsidP="008F11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651718" w14:textId="1C111F1D" w:rsidR="00BA6AEB" w:rsidRPr="00DD2790" w:rsidRDefault="00BA6AEB" w:rsidP="00B17E13">
    <w:pPr>
      <w:pStyle w:val="En-tte"/>
      <w:ind w:right="27"/>
      <w:jc w:val="right"/>
    </w:pPr>
    <w:r>
      <w:rPr>
        <w:noProof/>
        <w:lang w:eastAsia="en-AU"/>
      </w:rPr>
      <w:drawing>
        <wp:anchor distT="0" distB="0" distL="114300" distR="114300" simplePos="0" relativeHeight="251735040" behindDoc="1" locked="0" layoutInCell="1" allowOverlap="1" wp14:anchorId="6100744E" wp14:editId="4213CAE8">
          <wp:simplePos x="0" y="0"/>
          <wp:positionH relativeFrom="column">
            <wp:posOffset>5895975</wp:posOffset>
          </wp:positionH>
          <wp:positionV relativeFrom="paragraph">
            <wp:posOffset>-197803</wp:posOffset>
          </wp:positionV>
          <wp:extent cx="871220" cy="650240"/>
          <wp:effectExtent l="0" t="0" r="5080" b="0"/>
          <wp:wrapNone/>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trans.png"/>
                  <pic:cNvPicPr/>
                </pic:nvPicPr>
                <pic:blipFill>
                  <a:blip r:embed="rId1">
                    <a:extLst>
                      <a:ext uri="{28A0092B-C50C-407E-A947-70E740481C1C}">
                        <a14:useLocalDpi xmlns:a14="http://schemas.microsoft.com/office/drawing/2010/main" val="0"/>
                      </a:ext>
                    </a:extLst>
                  </a:blip>
                  <a:stretch>
                    <a:fillRect/>
                  </a:stretch>
                </pic:blipFill>
                <pic:spPr>
                  <a:xfrm>
                    <a:off x="0" y="0"/>
                    <a:ext cx="871220" cy="650240"/>
                  </a:xfrm>
                  <a:prstGeom prst="rect">
                    <a:avLst/>
                  </a:prstGeom>
                </pic:spPr>
              </pic:pic>
            </a:graphicData>
          </a:graphic>
        </wp:anchor>
      </w:drawing>
    </w:r>
    <w:r w:rsidRPr="00DD2790">
      <w:rPr>
        <w:noProof/>
        <w:lang w:eastAsia="en-AU"/>
      </w:rPr>
      <mc:AlternateContent>
        <mc:Choice Requires="wpg">
          <w:drawing>
            <wp:anchor distT="0" distB="0" distL="114300" distR="114300" simplePos="0" relativeHeight="251673600" behindDoc="0" locked="0" layoutInCell="1" allowOverlap="1" wp14:anchorId="4E9B303C" wp14:editId="5EBDC270">
              <wp:simplePos x="0" y="0"/>
              <wp:positionH relativeFrom="margin">
                <wp:align>center</wp:align>
              </wp:positionH>
              <wp:positionV relativeFrom="page">
                <wp:align>top</wp:align>
              </wp:positionV>
              <wp:extent cx="6858000" cy="905256"/>
              <wp:effectExtent l="0" t="0" r="2540" b="9525"/>
              <wp:wrapNone/>
              <wp:docPr id="20" name="Group 2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858000" cy="905256"/>
                        <a:chOff x="0" y="0"/>
                        <a:chExt cx="6858000" cy="909321"/>
                      </a:xfrm>
                    </wpg:grpSpPr>
                    <wps:wsp>
                      <wps:cNvPr id="30" name="Shape"/>
                      <wps:cNvSpPr/>
                      <wps:spPr>
                        <a:xfrm>
                          <a:off x="0" y="0"/>
                          <a:ext cx="2508250" cy="828042"/>
                        </a:xfrm>
                        <a:custGeom>
                          <a:avLst/>
                          <a:gdLst/>
                          <a:ahLst/>
                          <a:cxnLst>
                            <a:cxn ang="0">
                              <a:pos x="wd2" y="hd2"/>
                            </a:cxn>
                            <a:cxn ang="5400000">
                              <a:pos x="wd2" y="hd2"/>
                            </a:cxn>
                            <a:cxn ang="10800000">
                              <a:pos x="wd2" y="hd2"/>
                            </a:cxn>
                            <a:cxn ang="16200000">
                              <a:pos x="wd2" y="hd2"/>
                            </a:cxn>
                          </a:cxnLst>
                          <a:rect l="0" t="0" r="r" b="b"/>
                          <a:pathLst>
                            <a:path w="21600" h="21600" extrusionOk="0">
                              <a:moveTo>
                                <a:pt x="19347" y="5764"/>
                              </a:moveTo>
                              <a:lnTo>
                                <a:pt x="18997" y="5764"/>
                              </a:lnTo>
                              <a:lnTo>
                                <a:pt x="18997" y="4704"/>
                              </a:lnTo>
                              <a:cubicBezTo>
                                <a:pt x="18997" y="4572"/>
                                <a:pt x="18964" y="4506"/>
                                <a:pt x="18931" y="4506"/>
                              </a:cubicBezTo>
                              <a:lnTo>
                                <a:pt x="18319" y="4506"/>
                              </a:lnTo>
                              <a:cubicBezTo>
                                <a:pt x="18275" y="4506"/>
                                <a:pt x="18253" y="4605"/>
                                <a:pt x="18253" y="4704"/>
                              </a:cubicBezTo>
                              <a:lnTo>
                                <a:pt x="18253" y="5764"/>
                              </a:lnTo>
                              <a:lnTo>
                                <a:pt x="17903" y="5764"/>
                              </a:lnTo>
                              <a:cubicBezTo>
                                <a:pt x="17860" y="5764"/>
                                <a:pt x="17838" y="5864"/>
                                <a:pt x="17838" y="5963"/>
                              </a:cubicBezTo>
                              <a:lnTo>
                                <a:pt x="17838" y="7818"/>
                              </a:lnTo>
                              <a:cubicBezTo>
                                <a:pt x="17838" y="7951"/>
                                <a:pt x="17871" y="8017"/>
                                <a:pt x="17903" y="8017"/>
                              </a:cubicBezTo>
                              <a:lnTo>
                                <a:pt x="18253" y="8017"/>
                              </a:lnTo>
                              <a:lnTo>
                                <a:pt x="18253" y="9077"/>
                              </a:lnTo>
                              <a:cubicBezTo>
                                <a:pt x="18253" y="9210"/>
                                <a:pt x="18286" y="9276"/>
                                <a:pt x="18319" y="9276"/>
                              </a:cubicBezTo>
                              <a:lnTo>
                                <a:pt x="18931" y="9276"/>
                              </a:lnTo>
                              <a:cubicBezTo>
                                <a:pt x="18975" y="9276"/>
                                <a:pt x="18997" y="9177"/>
                                <a:pt x="18997" y="9077"/>
                              </a:cubicBezTo>
                              <a:lnTo>
                                <a:pt x="18997" y="8017"/>
                              </a:lnTo>
                              <a:lnTo>
                                <a:pt x="19347" y="8017"/>
                              </a:lnTo>
                              <a:cubicBezTo>
                                <a:pt x="19391" y="8017"/>
                                <a:pt x="19413" y="7918"/>
                                <a:pt x="19413" y="7818"/>
                              </a:cubicBezTo>
                              <a:lnTo>
                                <a:pt x="19413" y="5996"/>
                              </a:lnTo>
                              <a:cubicBezTo>
                                <a:pt x="19413" y="5864"/>
                                <a:pt x="19380" y="5764"/>
                                <a:pt x="19347" y="5764"/>
                              </a:cubicBezTo>
                              <a:close/>
                              <a:moveTo>
                                <a:pt x="21523" y="12291"/>
                              </a:moveTo>
                              <a:lnTo>
                                <a:pt x="21206" y="12291"/>
                              </a:lnTo>
                              <a:lnTo>
                                <a:pt x="21206" y="11330"/>
                              </a:lnTo>
                              <a:cubicBezTo>
                                <a:pt x="21206" y="11231"/>
                                <a:pt x="21173" y="11131"/>
                                <a:pt x="21141" y="11131"/>
                              </a:cubicBezTo>
                              <a:lnTo>
                                <a:pt x="20594" y="11131"/>
                              </a:lnTo>
                              <a:cubicBezTo>
                                <a:pt x="20561" y="11131"/>
                                <a:pt x="20528" y="11231"/>
                                <a:pt x="20528" y="11330"/>
                              </a:cubicBezTo>
                              <a:lnTo>
                                <a:pt x="20528" y="12291"/>
                              </a:lnTo>
                              <a:lnTo>
                                <a:pt x="20211" y="12291"/>
                              </a:lnTo>
                              <a:cubicBezTo>
                                <a:pt x="20178" y="12291"/>
                                <a:pt x="20145" y="12390"/>
                                <a:pt x="20145" y="12490"/>
                              </a:cubicBezTo>
                              <a:lnTo>
                                <a:pt x="20145" y="14146"/>
                              </a:lnTo>
                              <a:cubicBezTo>
                                <a:pt x="20145" y="14245"/>
                                <a:pt x="20178" y="14345"/>
                                <a:pt x="20211" y="14345"/>
                              </a:cubicBezTo>
                              <a:lnTo>
                                <a:pt x="20528" y="14345"/>
                              </a:lnTo>
                              <a:lnTo>
                                <a:pt x="20528" y="15272"/>
                              </a:lnTo>
                              <a:cubicBezTo>
                                <a:pt x="20528" y="15372"/>
                                <a:pt x="20561" y="15471"/>
                                <a:pt x="20594" y="15471"/>
                              </a:cubicBezTo>
                              <a:lnTo>
                                <a:pt x="21141" y="15471"/>
                              </a:lnTo>
                              <a:cubicBezTo>
                                <a:pt x="21173" y="15471"/>
                                <a:pt x="21206" y="15372"/>
                                <a:pt x="21206" y="15272"/>
                              </a:cubicBezTo>
                              <a:lnTo>
                                <a:pt x="21206" y="14312"/>
                              </a:lnTo>
                              <a:lnTo>
                                <a:pt x="21523" y="14312"/>
                              </a:lnTo>
                              <a:cubicBezTo>
                                <a:pt x="21556" y="14312"/>
                                <a:pt x="21589" y="14212"/>
                                <a:pt x="21589" y="14113"/>
                              </a:cubicBezTo>
                              <a:lnTo>
                                <a:pt x="21589" y="12456"/>
                              </a:lnTo>
                              <a:cubicBezTo>
                                <a:pt x="21589" y="12390"/>
                                <a:pt x="21556" y="12291"/>
                                <a:pt x="21523" y="12291"/>
                              </a:cubicBezTo>
                              <a:close/>
                              <a:moveTo>
                                <a:pt x="19347" y="19082"/>
                              </a:moveTo>
                              <a:lnTo>
                                <a:pt x="18997" y="19082"/>
                              </a:lnTo>
                              <a:lnTo>
                                <a:pt x="18997" y="18022"/>
                              </a:lnTo>
                              <a:cubicBezTo>
                                <a:pt x="18997" y="17890"/>
                                <a:pt x="18964" y="17823"/>
                                <a:pt x="18931" y="17823"/>
                              </a:cubicBezTo>
                              <a:lnTo>
                                <a:pt x="18319" y="17823"/>
                              </a:lnTo>
                              <a:cubicBezTo>
                                <a:pt x="18275" y="17823"/>
                                <a:pt x="18253" y="17923"/>
                                <a:pt x="18253" y="18022"/>
                              </a:cubicBezTo>
                              <a:lnTo>
                                <a:pt x="18253" y="19082"/>
                              </a:lnTo>
                              <a:lnTo>
                                <a:pt x="17903" y="19082"/>
                              </a:lnTo>
                              <a:cubicBezTo>
                                <a:pt x="17860" y="19082"/>
                                <a:pt x="17838" y="19182"/>
                                <a:pt x="17838" y="19281"/>
                              </a:cubicBezTo>
                              <a:lnTo>
                                <a:pt x="17838" y="21136"/>
                              </a:lnTo>
                              <a:cubicBezTo>
                                <a:pt x="17838" y="21269"/>
                                <a:pt x="17871" y="21335"/>
                                <a:pt x="17903" y="21335"/>
                              </a:cubicBezTo>
                              <a:lnTo>
                                <a:pt x="18253" y="21335"/>
                              </a:lnTo>
                              <a:lnTo>
                                <a:pt x="18253" y="21567"/>
                              </a:lnTo>
                              <a:lnTo>
                                <a:pt x="18997" y="21567"/>
                              </a:lnTo>
                              <a:lnTo>
                                <a:pt x="18997" y="21335"/>
                              </a:lnTo>
                              <a:lnTo>
                                <a:pt x="19347" y="21335"/>
                              </a:lnTo>
                              <a:cubicBezTo>
                                <a:pt x="19391" y="21335"/>
                                <a:pt x="19413" y="21236"/>
                                <a:pt x="19413" y="21136"/>
                              </a:cubicBezTo>
                              <a:lnTo>
                                <a:pt x="19413" y="19281"/>
                              </a:lnTo>
                              <a:cubicBezTo>
                                <a:pt x="19413" y="19182"/>
                                <a:pt x="19380" y="19082"/>
                                <a:pt x="19347" y="19082"/>
                              </a:cubicBezTo>
                              <a:close/>
                              <a:moveTo>
                                <a:pt x="6135" y="1921"/>
                              </a:moveTo>
                              <a:lnTo>
                                <a:pt x="6726" y="1921"/>
                              </a:lnTo>
                              <a:lnTo>
                                <a:pt x="6726" y="3710"/>
                              </a:lnTo>
                              <a:cubicBezTo>
                                <a:pt x="6726" y="3909"/>
                                <a:pt x="6781" y="4075"/>
                                <a:pt x="6846" y="4075"/>
                              </a:cubicBezTo>
                              <a:lnTo>
                                <a:pt x="7874" y="4075"/>
                              </a:lnTo>
                              <a:cubicBezTo>
                                <a:pt x="7940" y="4075"/>
                                <a:pt x="7995" y="3909"/>
                                <a:pt x="7995" y="3710"/>
                              </a:cubicBezTo>
                              <a:lnTo>
                                <a:pt x="7995" y="1921"/>
                              </a:lnTo>
                              <a:lnTo>
                                <a:pt x="8585" y="1921"/>
                              </a:lnTo>
                              <a:cubicBezTo>
                                <a:pt x="8651" y="1921"/>
                                <a:pt x="8706" y="1756"/>
                                <a:pt x="8706" y="1557"/>
                              </a:cubicBezTo>
                              <a:lnTo>
                                <a:pt x="8706" y="166"/>
                              </a:lnTo>
                              <a:lnTo>
                                <a:pt x="8706" y="166"/>
                              </a:lnTo>
                              <a:lnTo>
                                <a:pt x="8706" y="0"/>
                              </a:lnTo>
                              <a:lnTo>
                                <a:pt x="6015" y="0"/>
                              </a:lnTo>
                              <a:lnTo>
                                <a:pt x="6015" y="1557"/>
                              </a:lnTo>
                              <a:cubicBezTo>
                                <a:pt x="6015" y="1756"/>
                                <a:pt x="6070" y="1921"/>
                                <a:pt x="6135" y="1921"/>
                              </a:cubicBezTo>
                              <a:close/>
                              <a:moveTo>
                                <a:pt x="8399" y="5267"/>
                              </a:moveTo>
                              <a:lnTo>
                                <a:pt x="8399" y="8083"/>
                              </a:lnTo>
                              <a:cubicBezTo>
                                <a:pt x="8399" y="8249"/>
                                <a:pt x="8443" y="8415"/>
                                <a:pt x="8509" y="8415"/>
                              </a:cubicBezTo>
                              <a:lnTo>
                                <a:pt x="9045" y="8415"/>
                              </a:lnTo>
                              <a:lnTo>
                                <a:pt x="9045" y="10038"/>
                              </a:lnTo>
                              <a:cubicBezTo>
                                <a:pt x="9045" y="10204"/>
                                <a:pt x="9088" y="10369"/>
                                <a:pt x="9154" y="10369"/>
                              </a:cubicBezTo>
                              <a:lnTo>
                                <a:pt x="10084" y="10369"/>
                              </a:lnTo>
                              <a:cubicBezTo>
                                <a:pt x="10138" y="10369"/>
                                <a:pt x="10193" y="10237"/>
                                <a:pt x="10193" y="10038"/>
                              </a:cubicBezTo>
                              <a:lnTo>
                                <a:pt x="10193" y="8415"/>
                              </a:lnTo>
                              <a:lnTo>
                                <a:pt x="10729" y="8415"/>
                              </a:lnTo>
                              <a:cubicBezTo>
                                <a:pt x="10784" y="8415"/>
                                <a:pt x="10838" y="8282"/>
                                <a:pt x="10838" y="8083"/>
                              </a:cubicBezTo>
                              <a:lnTo>
                                <a:pt x="10838" y="6825"/>
                              </a:lnTo>
                              <a:lnTo>
                                <a:pt x="10838" y="6825"/>
                              </a:lnTo>
                              <a:lnTo>
                                <a:pt x="10838" y="5267"/>
                              </a:lnTo>
                              <a:cubicBezTo>
                                <a:pt x="10838" y="5102"/>
                                <a:pt x="10795" y="4936"/>
                                <a:pt x="10729" y="4936"/>
                              </a:cubicBezTo>
                              <a:lnTo>
                                <a:pt x="10193" y="4936"/>
                              </a:lnTo>
                              <a:lnTo>
                                <a:pt x="10193" y="3346"/>
                              </a:lnTo>
                              <a:cubicBezTo>
                                <a:pt x="10193" y="3180"/>
                                <a:pt x="10149" y="3015"/>
                                <a:pt x="10084" y="3015"/>
                              </a:cubicBezTo>
                              <a:lnTo>
                                <a:pt x="9154" y="3015"/>
                              </a:lnTo>
                              <a:cubicBezTo>
                                <a:pt x="9099" y="3015"/>
                                <a:pt x="9045" y="3147"/>
                                <a:pt x="9045" y="3346"/>
                              </a:cubicBezTo>
                              <a:lnTo>
                                <a:pt x="9045" y="4936"/>
                              </a:lnTo>
                              <a:lnTo>
                                <a:pt x="8509" y="4936"/>
                              </a:lnTo>
                              <a:cubicBezTo>
                                <a:pt x="8454" y="4936"/>
                                <a:pt x="8399" y="5069"/>
                                <a:pt x="8399" y="5267"/>
                              </a:cubicBezTo>
                              <a:close/>
                              <a:moveTo>
                                <a:pt x="20156" y="0"/>
                              </a:moveTo>
                              <a:lnTo>
                                <a:pt x="20156" y="828"/>
                              </a:lnTo>
                              <a:cubicBezTo>
                                <a:pt x="20156" y="928"/>
                                <a:pt x="20189" y="1027"/>
                                <a:pt x="20222" y="1027"/>
                              </a:cubicBezTo>
                              <a:lnTo>
                                <a:pt x="20539" y="1027"/>
                              </a:lnTo>
                              <a:lnTo>
                                <a:pt x="20539" y="1988"/>
                              </a:lnTo>
                              <a:cubicBezTo>
                                <a:pt x="20539" y="2087"/>
                                <a:pt x="20572" y="2187"/>
                                <a:pt x="20605" y="2187"/>
                              </a:cubicBezTo>
                              <a:lnTo>
                                <a:pt x="21152" y="2187"/>
                              </a:lnTo>
                              <a:cubicBezTo>
                                <a:pt x="21184" y="2187"/>
                                <a:pt x="21217" y="2087"/>
                                <a:pt x="21217" y="1988"/>
                              </a:cubicBezTo>
                              <a:lnTo>
                                <a:pt x="21217" y="1027"/>
                              </a:lnTo>
                              <a:lnTo>
                                <a:pt x="21534" y="1027"/>
                              </a:lnTo>
                              <a:cubicBezTo>
                                <a:pt x="21567" y="1027"/>
                                <a:pt x="21600" y="928"/>
                                <a:pt x="21600" y="828"/>
                              </a:cubicBezTo>
                              <a:lnTo>
                                <a:pt x="21600" y="0"/>
                              </a:lnTo>
                              <a:lnTo>
                                <a:pt x="20156" y="0"/>
                              </a:lnTo>
                              <a:close/>
                              <a:moveTo>
                                <a:pt x="6475" y="17558"/>
                              </a:moveTo>
                              <a:lnTo>
                                <a:pt x="5818" y="17558"/>
                              </a:lnTo>
                              <a:lnTo>
                                <a:pt x="5818" y="15571"/>
                              </a:lnTo>
                              <a:cubicBezTo>
                                <a:pt x="5818" y="15339"/>
                                <a:pt x="5764" y="15173"/>
                                <a:pt x="5687" y="15173"/>
                              </a:cubicBezTo>
                              <a:lnTo>
                                <a:pt x="4539" y="15173"/>
                              </a:lnTo>
                              <a:cubicBezTo>
                                <a:pt x="4528" y="15173"/>
                                <a:pt x="4528" y="15173"/>
                                <a:pt x="4517" y="15173"/>
                              </a:cubicBezTo>
                              <a:lnTo>
                                <a:pt x="4517" y="11396"/>
                              </a:lnTo>
                              <a:cubicBezTo>
                                <a:pt x="4517" y="11164"/>
                                <a:pt x="4451" y="10933"/>
                                <a:pt x="4364" y="10933"/>
                              </a:cubicBezTo>
                              <a:lnTo>
                                <a:pt x="3631" y="10933"/>
                              </a:lnTo>
                              <a:lnTo>
                                <a:pt x="3631" y="8713"/>
                              </a:lnTo>
                              <a:cubicBezTo>
                                <a:pt x="3631" y="8481"/>
                                <a:pt x="3565" y="8249"/>
                                <a:pt x="3478" y="8249"/>
                              </a:cubicBezTo>
                              <a:lnTo>
                                <a:pt x="2439" y="8249"/>
                              </a:lnTo>
                              <a:lnTo>
                                <a:pt x="2439" y="5002"/>
                              </a:lnTo>
                              <a:lnTo>
                                <a:pt x="3478" y="5002"/>
                              </a:lnTo>
                              <a:cubicBezTo>
                                <a:pt x="3533" y="5002"/>
                                <a:pt x="3576" y="4903"/>
                                <a:pt x="3598" y="4804"/>
                              </a:cubicBezTo>
                              <a:lnTo>
                                <a:pt x="3598" y="8117"/>
                              </a:lnTo>
                              <a:cubicBezTo>
                                <a:pt x="3598" y="8348"/>
                                <a:pt x="3653" y="8514"/>
                                <a:pt x="3729" y="8514"/>
                              </a:cubicBezTo>
                              <a:lnTo>
                                <a:pt x="4386" y="8514"/>
                              </a:lnTo>
                              <a:lnTo>
                                <a:pt x="4386" y="10502"/>
                              </a:lnTo>
                              <a:cubicBezTo>
                                <a:pt x="4386" y="10734"/>
                                <a:pt x="4440" y="10899"/>
                                <a:pt x="4517" y="10899"/>
                              </a:cubicBezTo>
                              <a:lnTo>
                                <a:pt x="5665" y="10899"/>
                              </a:lnTo>
                              <a:cubicBezTo>
                                <a:pt x="5742" y="10899"/>
                                <a:pt x="5796" y="10734"/>
                                <a:pt x="5796" y="10502"/>
                              </a:cubicBezTo>
                              <a:lnTo>
                                <a:pt x="5796" y="8514"/>
                              </a:lnTo>
                              <a:lnTo>
                                <a:pt x="6453" y="8514"/>
                              </a:lnTo>
                              <a:cubicBezTo>
                                <a:pt x="6529" y="8514"/>
                                <a:pt x="6584" y="8348"/>
                                <a:pt x="6584" y="8117"/>
                              </a:cubicBezTo>
                              <a:lnTo>
                                <a:pt x="6584" y="4671"/>
                              </a:lnTo>
                              <a:cubicBezTo>
                                <a:pt x="6584" y="4439"/>
                                <a:pt x="6529" y="4274"/>
                                <a:pt x="6453" y="4274"/>
                              </a:cubicBezTo>
                              <a:lnTo>
                                <a:pt x="5796" y="4274"/>
                              </a:lnTo>
                              <a:lnTo>
                                <a:pt x="5796" y="2286"/>
                              </a:lnTo>
                              <a:cubicBezTo>
                                <a:pt x="5796" y="2054"/>
                                <a:pt x="5742" y="1888"/>
                                <a:pt x="5665" y="1888"/>
                              </a:cubicBezTo>
                              <a:lnTo>
                                <a:pt x="4517" y="1888"/>
                              </a:lnTo>
                              <a:cubicBezTo>
                                <a:pt x="4506" y="1888"/>
                                <a:pt x="4506" y="1888"/>
                                <a:pt x="4495" y="1888"/>
                              </a:cubicBezTo>
                              <a:lnTo>
                                <a:pt x="4495" y="0"/>
                              </a:lnTo>
                              <a:lnTo>
                                <a:pt x="1170" y="0"/>
                              </a:lnTo>
                              <a:lnTo>
                                <a:pt x="1170" y="828"/>
                              </a:lnTo>
                              <a:lnTo>
                                <a:pt x="0" y="828"/>
                              </a:lnTo>
                              <a:lnTo>
                                <a:pt x="0" y="11993"/>
                              </a:lnTo>
                              <a:lnTo>
                                <a:pt x="1192" y="11993"/>
                              </a:lnTo>
                              <a:lnTo>
                                <a:pt x="1192" y="14113"/>
                              </a:lnTo>
                              <a:lnTo>
                                <a:pt x="0" y="14113"/>
                              </a:lnTo>
                              <a:lnTo>
                                <a:pt x="0" y="21567"/>
                              </a:lnTo>
                              <a:lnTo>
                                <a:pt x="2450" y="21567"/>
                              </a:lnTo>
                              <a:lnTo>
                                <a:pt x="2450" y="18320"/>
                              </a:lnTo>
                              <a:lnTo>
                                <a:pt x="3489" y="18320"/>
                              </a:lnTo>
                              <a:cubicBezTo>
                                <a:pt x="3543" y="18320"/>
                                <a:pt x="3587" y="18221"/>
                                <a:pt x="3609" y="18121"/>
                              </a:cubicBezTo>
                              <a:lnTo>
                                <a:pt x="3609" y="21434"/>
                              </a:lnTo>
                              <a:cubicBezTo>
                                <a:pt x="3609" y="21501"/>
                                <a:pt x="3609" y="21534"/>
                                <a:pt x="3620" y="21600"/>
                              </a:cubicBezTo>
                              <a:lnTo>
                                <a:pt x="6595" y="21600"/>
                              </a:lnTo>
                              <a:cubicBezTo>
                                <a:pt x="6606" y="21567"/>
                                <a:pt x="6606" y="21501"/>
                                <a:pt x="6606" y="21434"/>
                              </a:cubicBezTo>
                              <a:lnTo>
                                <a:pt x="6606" y="17989"/>
                              </a:lnTo>
                              <a:cubicBezTo>
                                <a:pt x="6606" y="17757"/>
                                <a:pt x="6540" y="17558"/>
                                <a:pt x="6475" y="17558"/>
                              </a:cubicBezTo>
                              <a:close/>
                              <a:moveTo>
                                <a:pt x="3642" y="2385"/>
                              </a:moveTo>
                              <a:lnTo>
                                <a:pt x="4375" y="2385"/>
                              </a:lnTo>
                              <a:cubicBezTo>
                                <a:pt x="4386" y="2385"/>
                                <a:pt x="4397" y="2385"/>
                                <a:pt x="4407" y="2352"/>
                              </a:cubicBezTo>
                              <a:lnTo>
                                <a:pt x="4407" y="4274"/>
                              </a:lnTo>
                              <a:lnTo>
                                <a:pt x="3751" y="4274"/>
                              </a:lnTo>
                              <a:cubicBezTo>
                                <a:pt x="3708" y="4274"/>
                                <a:pt x="3675" y="4340"/>
                                <a:pt x="3642" y="4439"/>
                              </a:cubicBezTo>
                              <a:lnTo>
                                <a:pt x="3642" y="2385"/>
                              </a:lnTo>
                              <a:close/>
                              <a:moveTo>
                                <a:pt x="2078" y="17061"/>
                              </a:moveTo>
                              <a:lnTo>
                                <a:pt x="1476" y="17061"/>
                              </a:lnTo>
                              <a:lnTo>
                                <a:pt x="1476" y="15670"/>
                              </a:lnTo>
                              <a:lnTo>
                                <a:pt x="2078" y="15670"/>
                              </a:lnTo>
                              <a:lnTo>
                                <a:pt x="2078" y="17061"/>
                              </a:lnTo>
                              <a:close/>
                              <a:moveTo>
                                <a:pt x="2078" y="10933"/>
                              </a:moveTo>
                              <a:lnTo>
                                <a:pt x="1476" y="10933"/>
                              </a:lnTo>
                              <a:lnTo>
                                <a:pt x="1476" y="9044"/>
                              </a:lnTo>
                              <a:lnTo>
                                <a:pt x="2078" y="9044"/>
                              </a:lnTo>
                              <a:lnTo>
                                <a:pt x="2078" y="10933"/>
                              </a:lnTo>
                              <a:close/>
                              <a:moveTo>
                                <a:pt x="2078" y="3777"/>
                              </a:moveTo>
                              <a:lnTo>
                                <a:pt x="1476" y="3777"/>
                              </a:lnTo>
                              <a:lnTo>
                                <a:pt x="1476" y="2385"/>
                              </a:lnTo>
                              <a:lnTo>
                                <a:pt x="2078" y="2385"/>
                              </a:lnTo>
                              <a:lnTo>
                                <a:pt x="2078" y="3777"/>
                              </a:lnTo>
                              <a:close/>
                              <a:moveTo>
                                <a:pt x="4407" y="17558"/>
                              </a:moveTo>
                              <a:lnTo>
                                <a:pt x="3751" y="17558"/>
                              </a:lnTo>
                              <a:cubicBezTo>
                                <a:pt x="3708" y="17558"/>
                                <a:pt x="3675" y="17625"/>
                                <a:pt x="3642" y="17724"/>
                              </a:cubicBezTo>
                              <a:lnTo>
                                <a:pt x="3642" y="15670"/>
                              </a:lnTo>
                              <a:lnTo>
                                <a:pt x="4375" y="15670"/>
                              </a:lnTo>
                              <a:cubicBezTo>
                                <a:pt x="4386" y="15670"/>
                                <a:pt x="4397" y="15670"/>
                                <a:pt x="4407" y="15637"/>
                              </a:cubicBezTo>
                              <a:lnTo>
                                <a:pt x="4407" y="17558"/>
                              </a:lnTo>
                              <a:close/>
                              <a:moveTo>
                                <a:pt x="8706" y="14875"/>
                              </a:moveTo>
                              <a:lnTo>
                                <a:pt x="8706" y="13483"/>
                              </a:lnTo>
                              <a:lnTo>
                                <a:pt x="8706" y="13483"/>
                              </a:lnTo>
                              <a:lnTo>
                                <a:pt x="8706" y="11761"/>
                              </a:lnTo>
                              <a:cubicBezTo>
                                <a:pt x="8706" y="11562"/>
                                <a:pt x="8651" y="11396"/>
                                <a:pt x="8585" y="11396"/>
                              </a:cubicBezTo>
                              <a:lnTo>
                                <a:pt x="7995" y="11396"/>
                              </a:lnTo>
                              <a:lnTo>
                                <a:pt x="7995" y="9607"/>
                              </a:lnTo>
                              <a:cubicBezTo>
                                <a:pt x="7995" y="9409"/>
                                <a:pt x="7940" y="9243"/>
                                <a:pt x="7874" y="9243"/>
                              </a:cubicBezTo>
                              <a:lnTo>
                                <a:pt x="6846" y="9243"/>
                              </a:lnTo>
                              <a:cubicBezTo>
                                <a:pt x="6781" y="9243"/>
                                <a:pt x="6726" y="9409"/>
                                <a:pt x="6726" y="9607"/>
                              </a:cubicBezTo>
                              <a:lnTo>
                                <a:pt x="6726" y="11396"/>
                              </a:lnTo>
                              <a:lnTo>
                                <a:pt x="6135" y="11396"/>
                              </a:lnTo>
                              <a:cubicBezTo>
                                <a:pt x="6070" y="11396"/>
                                <a:pt x="6015" y="11562"/>
                                <a:pt x="6015" y="11761"/>
                              </a:cubicBezTo>
                              <a:lnTo>
                                <a:pt x="6015" y="14875"/>
                              </a:lnTo>
                              <a:cubicBezTo>
                                <a:pt x="6015" y="15074"/>
                                <a:pt x="6070" y="15239"/>
                                <a:pt x="6135" y="15239"/>
                              </a:cubicBezTo>
                              <a:lnTo>
                                <a:pt x="6726" y="15239"/>
                              </a:lnTo>
                              <a:lnTo>
                                <a:pt x="6726" y="17028"/>
                              </a:lnTo>
                              <a:cubicBezTo>
                                <a:pt x="6726" y="17227"/>
                                <a:pt x="6781" y="17393"/>
                                <a:pt x="6846" y="17393"/>
                              </a:cubicBezTo>
                              <a:lnTo>
                                <a:pt x="7874" y="17393"/>
                              </a:lnTo>
                              <a:cubicBezTo>
                                <a:pt x="7940" y="17393"/>
                                <a:pt x="7995" y="17227"/>
                                <a:pt x="7995" y="17028"/>
                              </a:cubicBezTo>
                              <a:lnTo>
                                <a:pt x="7995" y="15239"/>
                              </a:lnTo>
                              <a:lnTo>
                                <a:pt x="8585" y="15239"/>
                              </a:lnTo>
                              <a:cubicBezTo>
                                <a:pt x="8651" y="15239"/>
                                <a:pt x="8706" y="15074"/>
                                <a:pt x="8706" y="14875"/>
                              </a:cubicBezTo>
                              <a:close/>
                              <a:moveTo>
                                <a:pt x="15005" y="5499"/>
                              </a:moveTo>
                              <a:lnTo>
                                <a:pt x="14579" y="5499"/>
                              </a:lnTo>
                              <a:lnTo>
                                <a:pt x="14579" y="4207"/>
                              </a:lnTo>
                              <a:cubicBezTo>
                                <a:pt x="14579" y="4075"/>
                                <a:pt x="14535" y="3942"/>
                                <a:pt x="14491" y="3942"/>
                              </a:cubicBezTo>
                              <a:lnTo>
                                <a:pt x="13737" y="3942"/>
                              </a:lnTo>
                              <a:cubicBezTo>
                                <a:pt x="13693" y="3942"/>
                                <a:pt x="13649" y="4075"/>
                                <a:pt x="13649" y="4207"/>
                              </a:cubicBezTo>
                              <a:lnTo>
                                <a:pt x="13649" y="5499"/>
                              </a:lnTo>
                              <a:lnTo>
                                <a:pt x="13222" y="5499"/>
                              </a:lnTo>
                              <a:cubicBezTo>
                                <a:pt x="13179" y="5499"/>
                                <a:pt x="13135" y="5632"/>
                                <a:pt x="13135" y="5764"/>
                              </a:cubicBezTo>
                              <a:lnTo>
                                <a:pt x="13135" y="8050"/>
                              </a:lnTo>
                              <a:cubicBezTo>
                                <a:pt x="13135" y="8183"/>
                                <a:pt x="13179" y="8315"/>
                                <a:pt x="13222" y="8315"/>
                              </a:cubicBezTo>
                              <a:lnTo>
                                <a:pt x="13649" y="8315"/>
                              </a:lnTo>
                              <a:lnTo>
                                <a:pt x="13649" y="9607"/>
                              </a:lnTo>
                              <a:cubicBezTo>
                                <a:pt x="13649" y="9740"/>
                                <a:pt x="13693" y="9872"/>
                                <a:pt x="13737" y="9872"/>
                              </a:cubicBezTo>
                              <a:lnTo>
                                <a:pt x="14491" y="9872"/>
                              </a:lnTo>
                              <a:cubicBezTo>
                                <a:pt x="14535" y="9872"/>
                                <a:pt x="14579" y="9740"/>
                                <a:pt x="14579" y="9607"/>
                              </a:cubicBezTo>
                              <a:lnTo>
                                <a:pt x="14579" y="8315"/>
                              </a:lnTo>
                              <a:lnTo>
                                <a:pt x="15005" y="8315"/>
                              </a:lnTo>
                              <a:cubicBezTo>
                                <a:pt x="15049" y="8315"/>
                                <a:pt x="15093" y="8183"/>
                                <a:pt x="15093" y="8050"/>
                              </a:cubicBezTo>
                              <a:lnTo>
                                <a:pt x="15093" y="5764"/>
                              </a:lnTo>
                              <a:cubicBezTo>
                                <a:pt x="15093" y="5632"/>
                                <a:pt x="15060" y="5499"/>
                                <a:pt x="15005" y="5499"/>
                              </a:cubicBezTo>
                              <a:close/>
                              <a:moveTo>
                                <a:pt x="17171" y="12059"/>
                              </a:moveTo>
                              <a:lnTo>
                                <a:pt x="16777" y="12059"/>
                              </a:lnTo>
                              <a:lnTo>
                                <a:pt x="16777" y="10899"/>
                              </a:lnTo>
                              <a:cubicBezTo>
                                <a:pt x="16777" y="10767"/>
                                <a:pt x="16744" y="10667"/>
                                <a:pt x="16700" y="10667"/>
                              </a:cubicBezTo>
                              <a:lnTo>
                                <a:pt x="16022" y="10667"/>
                              </a:lnTo>
                              <a:cubicBezTo>
                                <a:pt x="15979" y="10667"/>
                                <a:pt x="15946" y="10767"/>
                                <a:pt x="15946" y="10899"/>
                              </a:cubicBezTo>
                              <a:lnTo>
                                <a:pt x="15946" y="12059"/>
                              </a:lnTo>
                              <a:lnTo>
                                <a:pt x="15552" y="12059"/>
                              </a:lnTo>
                              <a:cubicBezTo>
                                <a:pt x="15508" y="12059"/>
                                <a:pt x="15475" y="12158"/>
                                <a:pt x="15475" y="12291"/>
                              </a:cubicBezTo>
                              <a:lnTo>
                                <a:pt x="15475" y="14345"/>
                              </a:lnTo>
                              <a:cubicBezTo>
                                <a:pt x="15475" y="14477"/>
                                <a:pt x="15508" y="14577"/>
                                <a:pt x="15552" y="14577"/>
                              </a:cubicBezTo>
                              <a:lnTo>
                                <a:pt x="15946" y="14577"/>
                              </a:lnTo>
                              <a:lnTo>
                                <a:pt x="15946" y="15769"/>
                              </a:lnTo>
                              <a:cubicBezTo>
                                <a:pt x="15946" y="15902"/>
                                <a:pt x="15979" y="16001"/>
                                <a:pt x="16022" y="16001"/>
                              </a:cubicBezTo>
                              <a:lnTo>
                                <a:pt x="16700" y="16001"/>
                              </a:lnTo>
                              <a:cubicBezTo>
                                <a:pt x="16744" y="16001"/>
                                <a:pt x="16777" y="15902"/>
                                <a:pt x="16777" y="15769"/>
                              </a:cubicBezTo>
                              <a:lnTo>
                                <a:pt x="16777" y="14577"/>
                              </a:lnTo>
                              <a:lnTo>
                                <a:pt x="17171" y="14577"/>
                              </a:lnTo>
                              <a:cubicBezTo>
                                <a:pt x="17214" y="14577"/>
                                <a:pt x="17247" y="14477"/>
                                <a:pt x="17247" y="14345"/>
                              </a:cubicBezTo>
                              <a:lnTo>
                                <a:pt x="17247" y="12291"/>
                              </a:lnTo>
                              <a:cubicBezTo>
                                <a:pt x="17247" y="12158"/>
                                <a:pt x="17214" y="12059"/>
                                <a:pt x="17171" y="12059"/>
                              </a:cubicBezTo>
                              <a:close/>
                              <a:moveTo>
                                <a:pt x="15005" y="18817"/>
                              </a:moveTo>
                              <a:lnTo>
                                <a:pt x="14579" y="18817"/>
                              </a:lnTo>
                              <a:lnTo>
                                <a:pt x="14579" y="17525"/>
                              </a:lnTo>
                              <a:cubicBezTo>
                                <a:pt x="14579" y="17393"/>
                                <a:pt x="14535" y="17260"/>
                                <a:pt x="14491" y="17260"/>
                              </a:cubicBezTo>
                              <a:lnTo>
                                <a:pt x="13737" y="17260"/>
                              </a:lnTo>
                              <a:cubicBezTo>
                                <a:pt x="13693" y="17260"/>
                                <a:pt x="13649" y="17393"/>
                                <a:pt x="13649" y="17525"/>
                              </a:cubicBezTo>
                              <a:lnTo>
                                <a:pt x="13649" y="18817"/>
                              </a:lnTo>
                              <a:lnTo>
                                <a:pt x="13222" y="18817"/>
                              </a:lnTo>
                              <a:cubicBezTo>
                                <a:pt x="13179" y="18817"/>
                                <a:pt x="13135" y="18950"/>
                                <a:pt x="13135" y="19082"/>
                              </a:cubicBezTo>
                              <a:lnTo>
                                <a:pt x="13135" y="21368"/>
                              </a:lnTo>
                              <a:cubicBezTo>
                                <a:pt x="13135" y="21467"/>
                                <a:pt x="13157" y="21567"/>
                                <a:pt x="13190" y="21600"/>
                              </a:cubicBezTo>
                              <a:lnTo>
                                <a:pt x="15049" y="21600"/>
                              </a:lnTo>
                              <a:cubicBezTo>
                                <a:pt x="15082" y="21567"/>
                                <a:pt x="15104" y="21467"/>
                                <a:pt x="15104" y="21368"/>
                              </a:cubicBezTo>
                              <a:lnTo>
                                <a:pt x="15104" y="19082"/>
                              </a:lnTo>
                              <a:cubicBezTo>
                                <a:pt x="15093" y="18917"/>
                                <a:pt x="15060" y="18817"/>
                                <a:pt x="15005" y="18817"/>
                              </a:cubicBezTo>
                              <a:close/>
                              <a:moveTo>
                                <a:pt x="10718" y="18221"/>
                              </a:moveTo>
                              <a:lnTo>
                                <a:pt x="10182" y="18221"/>
                              </a:lnTo>
                              <a:lnTo>
                                <a:pt x="10182" y="16631"/>
                              </a:lnTo>
                              <a:cubicBezTo>
                                <a:pt x="10182" y="16465"/>
                                <a:pt x="10138" y="16299"/>
                                <a:pt x="10073" y="16299"/>
                              </a:cubicBezTo>
                              <a:lnTo>
                                <a:pt x="9143" y="16299"/>
                              </a:lnTo>
                              <a:cubicBezTo>
                                <a:pt x="9088" y="16299"/>
                                <a:pt x="9034" y="16432"/>
                                <a:pt x="9034" y="16631"/>
                              </a:cubicBezTo>
                              <a:lnTo>
                                <a:pt x="9034" y="18221"/>
                              </a:lnTo>
                              <a:lnTo>
                                <a:pt x="8498" y="18221"/>
                              </a:lnTo>
                              <a:cubicBezTo>
                                <a:pt x="8443" y="18221"/>
                                <a:pt x="8388" y="18353"/>
                                <a:pt x="8388" y="18552"/>
                              </a:cubicBezTo>
                              <a:lnTo>
                                <a:pt x="8388" y="21368"/>
                              </a:lnTo>
                              <a:cubicBezTo>
                                <a:pt x="8388" y="21467"/>
                                <a:pt x="8399" y="21534"/>
                                <a:pt x="8421" y="21600"/>
                              </a:cubicBezTo>
                              <a:lnTo>
                                <a:pt x="10784" y="21600"/>
                              </a:lnTo>
                              <a:cubicBezTo>
                                <a:pt x="10805" y="21534"/>
                                <a:pt x="10816" y="21467"/>
                                <a:pt x="10816" y="21368"/>
                              </a:cubicBezTo>
                              <a:lnTo>
                                <a:pt x="10816" y="20109"/>
                              </a:lnTo>
                              <a:lnTo>
                                <a:pt x="10816" y="20109"/>
                              </a:lnTo>
                              <a:lnTo>
                                <a:pt x="10816" y="18552"/>
                              </a:lnTo>
                              <a:cubicBezTo>
                                <a:pt x="10827" y="18387"/>
                                <a:pt x="10773" y="18221"/>
                                <a:pt x="10718" y="18221"/>
                              </a:cubicBezTo>
                              <a:close/>
                              <a:moveTo>
                                <a:pt x="15486" y="1027"/>
                              </a:moveTo>
                              <a:cubicBezTo>
                                <a:pt x="15486" y="1160"/>
                                <a:pt x="15519" y="1259"/>
                                <a:pt x="15563" y="1259"/>
                              </a:cubicBezTo>
                              <a:lnTo>
                                <a:pt x="15957" y="1259"/>
                              </a:lnTo>
                              <a:lnTo>
                                <a:pt x="15957" y="2452"/>
                              </a:lnTo>
                              <a:cubicBezTo>
                                <a:pt x="15957" y="2584"/>
                                <a:pt x="15989" y="2683"/>
                                <a:pt x="16033" y="2683"/>
                              </a:cubicBezTo>
                              <a:lnTo>
                                <a:pt x="16711" y="2683"/>
                              </a:lnTo>
                              <a:cubicBezTo>
                                <a:pt x="16755" y="2683"/>
                                <a:pt x="16788" y="2584"/>
                                <a:pt x="16788" y="2452"/>
                              </a:cubicBezTo>
                              <a:lnTo>
                                <a:pt x="16788" y="1259"/>
                              </a:lnTo>
                              <a:lnTo>
                                <a:pt x="17182" y="1259"/>
                              </a:lnTo>
                              <a:cubicBezTo>
                                <a:pt x="17225" y="1259"/>
                                <a:pt x="17258" y="1160"/>
                                <a:pt x="17258" y="1027"/>
                              </a:cubicBezTo>
                              <a:lnTo>
                                <a:pt x="17258" y="0"/>
                              </a:lnTo>
                              <a:lnTo>
                                <a:pt x="15486" y="0"/>
                              </a:lnTo>
                              <a:lnTo>
                                <a:pt x="15486" y="1027"/>
                              </a:lnTo>
                              <a:close/>
                              <a:moveTo>
                                <a:pt x="12862" y="11761"/>
                              </a:moveTo>
                              <a:lnTo>
                                <a:pt x="12380" y="11761"/>
                              </a:lnTo>
                              <a:lnTo>
                                <a:pt x="12380" y="10303"/>
                              </a:lnTo>
                              <a:cubicBezTo>
                                <a:pt x="12380" y="10137"/>
                                <a:pt x="12337" y="10005"/>
                                <a:pt x="12282" y="10005"/>
                              </a:cubicBezTo>
                              <a:lnTo>
                                <a:pt x="11451" y="10005"/>
                              </a:lnTo>
                              <a:cubicBezTo>
                                <a:pt x="11396" y="10005"/>
                                <a:pt x="11352" y="10137"/>
                                <a:pt x="11352" y="10303"/>
                              </a:cubicBezTo>
                              <a:lnTo>
                                <a:pt x="11352" y="11761"/>
                              </a:lnTo>
                              <a:lnTo>
                                <a:pt x="10871" y="11761"/>
                              </a:lnTo>
                              <a:cubicBezTo>
                                <a:pt x="10816" y="11761"/>
                                <a:pt x="10773" y="11893"/>
                                <a:pt x="10773" y="12059"/>
                              </a:cubicBezTo>
                              <a:lnTo>
                                <a:pt x="10773" y="14577"/>
                              </a:lnTo>
                              <a:cubicBezTo>
                                <a:pt x="10773" y="14742"/>
                                <a:pt x="10816" y="14875"/>
                                <a:pt x="10871" y="14875"/>
                              </a:cubicBezTo>
                              <a:lnTo>
                                <a:pt x="11352" y="14875"/>
                              </a:lnTo>
                              <a:lnTo>
                                <a:pt x="11352" y="16333"/>
                              </a:lnTo>
                              <a:cubicBezTo>
                                <a:pt x="11352" y="16498"/>
                                <a:pt x="11396" y="16631"/>
                                <a:pt x="11451" y="16631"/>
                              </a:cubicBezTo>
                              <a:lnTo>
                                <a:pt x="12282" y="16631"/>
                              </a:lnTo>
                              <a:cubicBezTo>
                                <a:pt x="12337" y="16631"/>
                                <a:pt x="12380" y="16498"/>
                                <a:pt x="12380" y="16333"/>
                              </a:cubicBezTo>
                              <a:lnTo>
                                <a:pt x="12380" y="14875"/>
                              </a:lnTo>
                              <a:lnTo>
                                <a:pt x="12862" y="14875"/>
                              </a:lnTo>
                              <a:cubicBezTo>
                                <a:pt x="12916" y="14875"/>
                                <a:pt x="12960" y="14742"/>
                                <a:pt x="12960" y="14577"/>
                              </a:cubicBezTo>
                              <a:lnTo>
                                <a:pt x="12960" y="12059"/>
                              </a:lnTo>
                              <a:cubicBezTo>
                                <a:pt x="12949" y="11893"/>
                                <a:pt x="12905" y="11761"/>
                                <a:pt x="12862" y="11761"/>
                              </a:cubicBezTo>
                              <a:close/>
                              <a:moveTo>
                                <a:pt x="10773" y="1259"/>
                              </a:moveTo>
                              <a:cubicBezTo>
                                <a:pt x="10773" y="1425"/>
                                <a:pt x="10816" y="1557"/>
                                <a:pt x="10871" y="1557"/>
                              </a:cubicBezTo>
                              <a:lnTo>
                                <a:pt x="11352" y="1557"/>
                              </a:lnTo>
                              <a:lnTo>
                                <a:pt x="11352" y="3015"/>
                              </a:lnTo>
                              <a:cubicBezTo>
                                <a:pt x="11352" y="3180"/>
                                <a:pt x="11396" y="3313"/>
                                <a:pt x="11451" y="3313"/>
                              </a:cubicBezTo>
                              <a:lnTo>
                                <a:pt x="12282" y="3313"/>
                              </a:lnTo>
                              <a:cubicBezTo>
                                <a:pt x="12337" y="3313"/>
                                <a:pt x="12380" y="3180"/>
                                <a:pt x="12380" y="3015"/>
                              </a:cubicBezTo>
                              <a:lnTo>
                                <a:pt x="12380" y="1557"/>
                              </a:lnTo>
                              <a:lnTo>
                                <a:pt x="12862" y="1557"/>
                              </a:lnTo>
                              <a:cubicBezTo>
                                <a:pt x="12916" y="1557"/>
                                <a:pt x="12960" y="1425"/>
                                <a:pt x="12960" y="1259"/>
                              </a:cubicBezTo>
                              <a:lnTo>
                                <a:pt x="12960" y="0"/>
                              </a:lnTo>
                              <a:lnTo>
                                <a:pt x="10784" y="0"/>
                              </a:lnTo>
                              <a:lnTo>
                                <a:pt x="10784" y="1259"/>
                              </a:lnTo>
                              <a:close/>
                            </a:path>
                          </a:pathLst>
                        </a:custGeom>
                        <a:solidFill>
                          <a:schemeClr val="bg1">
                            <a:lumMod val="85000"/>
                          </a:schemeClr>
                        </a:solidFill>
                        <a:ln w="12700">
                          <a:miter lim="400000"/>
                        </a:ln>
                      </wps:spPr>
                      <wps:bodyPr lIns="38100" tIns="38100" rIns="38100" bIns="38100" anchor="ctr"/>
                    </wps:wsp>
                    <wps:wsp>
                      <wps:cNvPr id="32" name="Rectangle"/>
                      <wps:cNvSpPr/>
                      <wps:spPr>
                        <a:xfrm>
                          <a:off x="0" y="762000"/>
                          <a:ext cx="6858000" cy="110490"/>
                        </a:xfrm>
                        <a:prstGeom prst="rect">
                          <a:avLst/>
                        </a:prstGeom>
                        <a:solidFill>
                          <a:schemeClr val="accent1"/>
                        </a:solidFill>
                        <a:ln w="12700">
                          <a:miter lim="400000"/>
                        </a:ln>
                      </wps:spPr>
                      <wps:bodyPr lIns="38100" tIns="38100" rIns="38100" bIns="38100" anchor="ctr"/>
                    </wps:wsp>
                    <wps:wsp>
                      <wps:cNvPr id="33" name="Rectangle"/>
                      <wps:cNvSpPr/>
                      <wps:spPr>
                        <a:xfrm>
                          <a:off x="0" y="873760"/>
                          <a:ext cx="6858000" cy="35561"/>
                        </a:xfrm>
                        <a:prstGeom prst="rect">
                          <a:avLst/>
                        </a:prstGeom>
                        <a:solidFill>
                          <a:schemeClr val="accent2"/>
                        </a:solidFill>
                        <a:ln w="12700">
                          <a:miter lim="400000"/>
                        </a:ln>
                      </wps:spPr>
                      <wps:bodyPr lIns="38100" tIns="38100" rIns="38100" bIns="38100" anchor="ctr"/>
                    </wps:wsp>
                  </wpg:wgp>
                </a:graphicData>
              </a:graphic>
              <wp14:sizeRelH relativeFrom="margin">
                <wp14:pctWidth>100000</wp14:pctWidth>
              </wp14:sizeRelH>
              <wp14:sizeRelV relativeFrom="margin">
                <wp14:pctHeight>0</wp14:pctHeight>
              </wp14:sizeRelV>
            </wp:anchor>
          </w:drawing>
        </mc:Choice>
        <mc:Fallback>
          <w:pict>
            <v:group w14:anchorId="3389984F" id="Group 20" o:spid="_x0000_s1026" style="position:absolute;margin-left:0;margin-top:0;width:540pt;height:71.3pt;z-index:251673600;mso-width-percent:1000;mso-position-horizontal:center;mso-position-horizontal-relative:margin;mso-position-vertical:top;mso-position-vertical-relative:page;mso-width-percent:1000;mso-width-relative:margin;mso-height-relative:margin" coordsize="68580,90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">
              <v:shape id="Shape" o:spid="_x0000_s1027" style="position:absolute;width:25082;height:8280;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" path="m19347,5764r-350,l18997,4704v,-132,-33,-198,-66,-198l18319,4506v-44,,-66,99,-66,198l18253,5764r-350,c17860,5764,17838,5864,17838,5963r,1855c17838,7951,17871,8017,17903,8017r350,l18253,9077v,133,33,199,66,199l18931,9276v44,,66,-99,66,-199l18997,8017r350,c19391,8017,19413,7918,19413,7818r,-1822c19413,5864,19380,5764,19347,5764xm21523,12291r-317,l21206,11330v,-99,-33,-199,-65,-199l20594,11131v-33,,-66,100,-66,199l20528,12291r-317,c20178,12291,20145,12390,20145,12490r,1656c20145,14245,20178,14345,20211,14345r317,l20528,15272v,100,33,199,66,199l21141,15471v32,,65,-99,65,-199l21206,14312r317,c21556,14312,21589,14212,21589,14113r,-1657c21589,12390,21556,12291,21523,12291xm19347,19082r-350,l18997,18022v,-132,-33,-199,-66,-199l18319,17823v-44,,-66,100,-66,199l18253,19082r-350,c17860,19082,17838,19182,17838,19281r,1855c17838,21269,17871,21335,17903,21335r350,l18253,21567r744,l18997,21335r350,c19391,21335,19413,21236,19413,21136r,-1855c19413,19182,19380,19082,19347,19082xm6135,1921r591,l6726,3710v,199,55,365,120,365l7874,4075v66,,121,-166,121,-365l7995,1921r590,c8651,1921,8706,1756,8706,1557r,-1391l8706,166,8706,,6015,r,1557c6015,1756,6070,1921,6135,1921xm8399,5267r,2816c8399,8249,8443,8415,8509,8415r536,l9045,10038v,166,43,331,109,331l10084,10369v54,,109,-132,109,-331l10193,8415r536,c10784,8415,10838,8282,10838,8083r,-1258l10838,6825r,-1558c10838,5102,10795,4936,10729,4936r-536,l10193,3346v,-166,-44,-331,-109,-331l9154,3015v-55,,-109,132,-109,331l9045,4936r-536,c8454,4936,8399,5069,8399,5267xm20156,r,828c20156,928,20189,1027,20222,1027r317,l20539,1988v,99,33,199,66,199l21152,2187v32,,65,-100,65,-199l21217,1027r317,c21567,1027,21600,928,21600,828r,-828l20156,xm6475,17558r-657,l5818,15571v,-232,-54,-398,-131,-398l4539,15173v-11,,-11,,-22,l4517,11396v,-232,-66,-463,-153,-463l3631,10933r,-2220c3631,8481,3565,8249,3478,8249r-1039,l2439,5002r1039,c3533,5002,3576,4903,3598,4804r,3313c3598,8348,3653,8514,3729,8514r657,l4386,10502v,232,54,397,131,397l5665,10899v77,,131,-165,131,-397l5796,8514r657,c6529,8514,6584,8348,6584,8117r,-3446c6584,4439,6529,4274,6453,4274r-657,l5796,2286v,-232,-54,-398,-131,-398l4517,1888v-11,,-11,,-22,l4495,,1170,r,828l,828,,11993r1192,l1192,14113,,14113r,7454l2450,21567r,-3247l3489,18320v54,,98,-99,120,-199l3609,21434v,67,,100,11,166l6595,21600v11,-33,11,-99,11,-166l6606,17989v,-232,-66,-431,-131,-431xm3642,2385r733,c4386,2385,4397,2385,4407,2352r,1922l3751,4274v-43,,-76,66,-109,165l3642,2385xm2078,17061r-602,l1476,15670r602,l2078,17061xm2078,10933r-602,l1476,9044r602,l2078,10933xm2078,3777r-602,l1476,2385r602,l2078,3777xm4407,17558r-656,c3708,17558,3675,17625,3642,17724r,-2054l4375,15670v11,,22,,32,-33l4407,17558xm8706,14875r,-1392l8706,13483r,-1722c8706,11562,8651,11396,8585,11396r-590,l7995,9607v,-198,-55,-364,-121,-364l6846,9243v-65,,-120,166,-120,364l6726,11396r-591,c6070,11396,6015,11562,6015,11761r,3114c6015,15074,6070,15239,6135,15239r591,l6726,17028v,199,55,365,120,365l7874,17393v66,,121,-166,121,-365l7995,15239r590,c8651,15239,8706,15074,8706,14875xm15005,5499r-426,l14579,4207v,-132,-44,-265,-88,-265l13737,3942v-44,,-88,133,-88,265l13649,5499r-427,c13179,5499,13135,5632,13135,5764r,2286c13135,8183,13179,8315,13222,8315r427,l13649,9607v,133,44,265,88,265l14491,9872v44,,88,-132,88,-265l14579,8315r426,c15049,8315,15093,8183,15093,8050r,-2286c15093,5632,15060,5499,15005,5499xm17171,12059r-394,l16777,10899v,-132,-33,-232,-77,-232l16022,10667v-43,,-76,100,-76,232l15946,12059r-394,c15508,12059,15475,12158,15475,12291r,2054c15475,14477,15508,14577,15552,14577r394,l15946,15769v,133,33,232,76,232l16700,16001v44,,77,-99,77,-232l16777,14577r394,c17214,14577,17247,14477,17247,14345r,-2054c17247,12158,17214,12059,17171,12059xm15005,18817r-426,l14579,17525v,-132,-44,-265,-88,-265l13737,17260v-44,,-88,133,-88,265l13649,18817r-427,c13179,18817,13135,18950,13135,19082r,2286c13135,21467,13157,21567,13190,21600r1859,c15082,21567,15104,21467,15104,21368r,-2286c15093,18917,15060,18817,15005,18817xm10718,18221r-536,l10182,16631v,-166,-44,-332,-109,-332l9143,16299v-55,,-109,133,-109,332l9034,18221r-536,c8443,18221,8388,18353,8388,18552r,2816c8388,21467,8399,21534,8421,21600r2363,c10805,21534,10816,21467,10816,21368r,-1259l10816,20109r,-1557c10827,18387,10773,18221,10718,18221xm15486,1027v,133,33,232,77,232l15957,1259r,1193c15957,2584,15989,2683,16033,2683r678,c16755,2683,16788,2584,16788,2452r,-1193l17182,1259v43,,76,-99,76,-232l17258,,15486,r,1027xm12862,11761r-482,l12380,10303v,-166,-43,-298,-98,-298l11451,10005v-55,,-99,132,-99,298l11352,11761r-481,c10816,11761,10773,11893,10773,12059r,2518c10773,14742,10816,14875,10871,14875r481,l11352,16333v,165,44,298,99,298l12282,16631v55,,98,-133,98,-298l12380,14875r482,c12916,14875,12960,14742,12960,14577r,-2518c12949,11893,12905,11761,12862,11761xm10773,1259v,166,43,298,98,298l11352,1557r,1458c11352,3180,11396,3313,11451,3313r831,c12337,3313,12380,3180,12380,3015r,-1458l12862,1557v54,,98,-132,98,-298l12960,,10784,r,1259l10773,1259xe" fillcolor="#d8d8d8 [2732]" stroked="f" strokeweight="1pt">
                <v:stroke miterlimit="4" joinstyle="miter"/>
                <v:path arrowok="t" o:extrusionok="f" o:connecttype="custom" o:connectlocs="1254125,414021;1254125,414021;1254125,414021;1254125,414021" o:connectangles="0,90,180,270"/>
              </v:shape>
              <v:rect id="Rectangle" o:spid="_x0000_s1028" style="position:absolute;top:7620;width:68580;height:1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" fillcolor="#264d2b [3204]" stroked="f" strokeweight="1pt">
                <v:stroke miterlimit="4"/>
                <v:textbox inset="3pt,3pt,3pt,3pt"/>
              </v:rect>
              <v:rect id="Rectangle" o:spid="_x0000_s1029" style="position:absolute;top:8737;width:68580;height: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" fillcolor="#60b966 [3205]" stroked="f" strokeweight="1pt">
                <v:stroke miterlimit="4"/>
                <v:textbox inset="3pt,3pt,3pt,3pt"/>
              </v:rect>
              <w10:wrap anchorx="margin"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FF4C6C" w14:textId="77777777" w:rsidR="00BA6AEB" w:rsidRDefault="00BA6AEB">
    <w:pPr>
      <w:pStyle w:val="En-tte"/>
    </w:pPr>
    <w:r>
      <w:rPr>
        <w:noProof/>
      </w:rPr>
      <mc:AlternateContent>
        <mc:Choice Requires="wpg">
          <w:drawing>
            <wp:anchor distT="0" distB="0" distL="114300" distR="114300" simplePos="0" relativeHeight="251718656" behindDoc="0" locked="0" layoutInCell="1" allowOverlap="1" wp14:anchorId="2ABDF1AA" wp14:editId="53ECCCF7">
              <wp:simplePos x="0" y="0"/>
              <wp:positionH relativeFrom="margin">
                <wp:align>center</wp:align>
              </wp:positionH>
              <wp:positionV relativeFrom="page">
                <wp:align>top</wp:align>
              </wp:positionV>
              <wp:extent cx="6867144" cy="6391656"/>
              <wp:effectExtent l="0" t="0" r="3810" b="0"/>
              <wp:wrapNone/>
              <wp:docPr id="198" name="Group 19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867144" cy="6391656"/>
                        <a:chOff x="0" y="0"/>
                        <a:chExt cx="6865620" cy="6395720"/>
                      </a:xfrm>
                    </wpg:grpSpPr>
                    <wps:wsp>
                      <wps:cNvPr id="27" name="Rectangle"/>
                      <wps:cNvSpPr/>
                      <wps:spPr>
                        <a:xfrm>
                          <a:off x="7620" y="60960"/>
                          <a:ext cx="6858000" cy="6334760"/>
                        </a:xfrm>
                        <a:prstGeom prst="rect">
                          <a:avLst/>
                        </a:prstGeom>
                        <a:solidFill>
                          <a:schemeClr val="accent1"/>
                        </a:solidFill>
                        <a:ln w="12700">
                          <a:miter lim="400000"/>
                        </a:ln>
                      </wps:spPr>
                      <wps:bodyPr lIns="38100" tIns="38100" rIns="38100" bIns="38100" anchor="ctr"/>
                    </wps:wsp>
                    <wps:wsp>
                      <wps:cNvPr id="29" name="Shape">
                        <a:extLst>
                          <a:ext uri="{C183D7F6-B498-43B3-948B-1728B52AA6E4}">
                            <adec:decorative xmlns:adec="http://schemas.microsoft.com/office/drawing/2017/decorative" val="1"/>
                          </a:ext>
                        </a:extLst>
                      </wps:cNvPr>
                      <wps:cNvSpPr/>
                      <wps:spPr>
                        <a:xfrm>
                          <a:off x="0" y="0"/>
                          <a:ext cx="6858000" cy="293370"/>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21600"/>
                              </a:lnTo>
                              <a:lnTo>
                                <a:pt x="21600" y="18982"/>
                              </a:lnTo>
                              <a:lnTo>
                                <a:pt x="0" y="18982"/>
                              </a:lnTo>
                              <a:lnTo>
                                <a:pt x="0" y="21600"/>
                              </a:lnTo>
                              <a:close/>
                              <a:moveTo>
                                <a:pt x="0" y="0"/>
                              </a:moveTo>
                              <a:lnTo>
                                <a:pt x="0" y="16364"/>
                              </a:lnTo>
                              <a:lnTo>
                                <a:pt x="21600" y="16364"/>
                              </a:lnTo>
                              <a:lnTo>
                                <a:pt x="21600" y="0"/>
                              </a:lnTo>
                              <a:lnTo>
                                <a:pt x="0" y="0"/>
                              </a:lnTo>
                              <a:close/>
                            </a:path>
                          </a:pathLst>
                        </a:custGeom>
                        <a:solidFill>
                          <a:schemeClr val="accent2"/>
                        </a:solidFill>
                        <a:ln w="12700">
                          <a:miter lim="400000"/>
                        </a:ln>
                      </wps:spPr>
                      <wps:bodyPr lIns="38100" tIns="38100" rIns="38100" bIns="38100" anchor="ctr"/>
                    </wps:wsp>
                    <pic:pic xmlns:pic="http://schemas.openxmlformats.org/drawingml/2006/picture">
                      <pic:nvPicPr>
                        <pic:cNvPr id="17" name="Picture 2" descr="abstract image of hexagons">
                          <a:extLst>
                            <a:ext uri="{FF2B5EF4-FFF2-40B4-BE49-F238E27FC236}">
                              <a16:creationId xmlns:a16="http://schemas.microsoft.com/office/drawing/2014/main" id="{E7AFDFC4-49C3-CC4F-9D3F-E70B87714420}"/>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bwMode="auto">
                        <a:xfrm>
                          <a:off x="144780" y="1285756"/>
                          <a:ext cx="6538595" cy="4908153"/>
                        </a:xfrm>
                        <a:prstGeom prst="rtTriangle">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F8E47E3" id="Group 198" o:spid="_x0000_s1026" style="position:absolute;margin-left:0;margin-top:0;width:540.7pt;height:503.3pt;z-index:251718656;mso-position-horizontal:center;mso-position-horizontal-relative:margin;mso-position-vertical:top;mso-position-vertical-relative:page;mso-width-relative:margin;mso-height-relative:margin" coordsize="68656,639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">
              <v:rect id="Rectangle" o:spid="_x0000_s1027" style="position:absolute;left:76;top:609;width:68580;height:633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" fillcolor="#264d2b [3204]" stroked="f" strokeweight="1pt">
                <v:stroke miterlimit="4"/>
                <v:textbox inset="3pt,3pt,3pt,3pt"/>
              </v:rect>
              <v:shape id="Shape" o:spid="_x0000_s1028" style="position:absolute;width:68580;height:2933;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" path="m,21600r21600,l21600,18982,,18982r,2618xm,l,16364r21600,l21600,,,xe" fillcolor="#60b966 [3205]" stroked="f" strokeweight="1pt">
                <v:stroke miterlimit="4" joinstyle="miter"/>
                <v:path arrowok="t" o:extrusionok="f" o:connecttype="custom" o:connectlocs="3429000,146685;3429000,146685;3429000,146685;3429000,146685" o:connectangles="0,90,180,27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9" type="#_x0000_t75" alt="abstract image of hexagons" style="position:absolute;left:1447;top:12857;width:65386;height:490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">
                <v:imagedata r:id="rId2" o:title="abstract image of hexagons"/>
              </v:shape>
              <w10:wrap anchorx="margin"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DC97FB" w14:textId="77777777" w:rsidR="00BA6AEB" w:rsidRPr="00495014" w:rsidRDefault="00BA6AEB" w:rsidP="00B17E13">
    <w:pPr>
      <w:pStyle w:val="En-tte"/>
      <w:ind w:right="27"/>
      <w:jc w:val="right"/>
    </w:pPr>
    <w:r w:rsidRPr="00495014">
      <w:rPr>
        <w:noProof/>
        <w:lang w:eastAsia="en-AU"/>
      </w:rPr>
      <mc:AlternateContent>
        <mc:Choice Requires="wps">
          <w:drawing>
            <wp:inline distT="0" distB="0" distL="0" distR="0" wp14:anchorId="346827E0" wp14:editId="1ACE8BF4">
              <wp:extent cx="1390652" cy="370841"/>
              <wp:effectExtent l="0" t="0" r="0" b="0"/>
              <wp:docPr id="56" name="Shape" descr="logo placeholder"/>
              <wp:cNvGraphicFramePr/>
              <a:graphic xmlns:a="http://schemas.openxmlformats.org/drawingml/2006/main">
                <a:graphicData uri="http://schemas.microsoft.com/office/word/2010/wordprocessingShape">
                  <wps:wsp>
                    <wps:cNvSpPr/>
                    <wps:spPr>
                      <a:xfrm>
                        <a:off x="0" y="0"/>
                        <a:ext cx="1390652" cy="370841"/>
                      </a:xfrm>
                      <a:custGeom>
                        <a:avLst/>
                        <a:gdLst/>
                        <a:ahLst/>
                        <a:cxnLst>
                          <a:cxn ang="0">
                            <a:pos x="wd2" y="hd2"/>
                          </a:cxn>
                          <a:cxn ang="5400000">
                            <a:pos x="wd2" y="hd2"/>
                          </a:cxn>
                          <a:cxn ang="10800000">
                            <a:pos x="wd2" y="hd2"/>
                          </a:cxn>
                          <a:cxn ang="16200000">
                            <a:pos x="wd2" y="hd2"/>
                          </a:cxn>
                        </a:cxnLst>
                        <a:rect l="0" t="0" r="r" b="b"/>
                        <a:pathLst>
                          <a:path w="21600" h="21600" extrusionOk="0">
                            <a:moveTo>
                              <a:pt x="9863" y="13537"/>
                            </a:moveTo>
                            <a:cubicBezTo>
                              <a:pt x="9587" y="13537"/>
                              <a:pt x="9370" y="13833"/>
                              <a:pt x="9212" y="14425"/>
                            </a:cubicBezTo>
                            <a:cubicBezTo>
                              <a:pt x="9054" y="15016"/>
                              <a:pt x="8975" y="15830"/>
                              <a:pt x="8975" y="16866"/>
                            </a:cubicBezTo>
                            <a:cubicBezTo>
                              <a:pt x="8975" y="17605"/>
                              <a:pt x="9015" y="18197"/>
                              <a:pt x="9094" y="18715"/>
                            </a:cubicBezTo>
                            <a:cubicBezTo>
                              <a:pt x="9173" y="19233"/>
                              <a:pt x="9271" y="19603"/>
                              <a:pt x="9390" y="19825"/>
                            </a:cubicBezTo>
                            <a:cubicBezTo>
                              <a:pt x="9508" y="20047"/>
                              <a:pt x="9666" y="20195"/>
                              <a:pt x="9863" y="20195"/>
                            </a:cubicBezTo>
                            <a:cubicBezTo>
                              <a:pt x="10060" y="20195"/>
                              <a:pt x="10198" y="20047"/>
                              <a:pt x="10336" y="19825"/>
                            </a:cubicBezTo>
                            <a:cubicBezTo>
                              <a:pt x="10475" y="19603"/>
                              <a:pt x="10553" y="19159"/>
                              <a:pt x="10632" y="18715"/>
                            </a:cubicBezTo>
                            <a:cubicBezTo>
                              <a:pt x="10711" y="18271"/>
                              <a:pt x="10731" y="17605"/>
                              <a:pt x="10731" y="16866"/>
                            </a:cubicBezTo>
                            <a:cubicBezTo>
                              <a:pt x="10731" y="15830"/>
                              <a:pt x="10652" y="15016"/>
                              <a:pt x="10494" y="14499"/>
                            </a:cubicBezTo>
                            <a:cubicBezTo>
                              <a:pt x="10336" y="13981"/>
                              <a:pt x="10139" y="13537"/>
                              <a:pt x="9863" y="13537"/>
                            </a:cubicBezTo>
                            <a:close/>
                            <a:moveTo>
                              <a:pt x="10139" y="18197"/>
                            </a:moveTo>
                            <a:cubicBezTo>
                              <a:pt x="10080" y="18493"/>
                              <a:pt x="9981" y="18641"/>
                              <a:pt x="9883" y="18641"/>
                            </a:cubicBezTo>
                            <a:cubicBezTo>
                              <a:pt x="9764" y="18641"/>
                              <a:pt x="9685" y="18493"/>
                              <a:pt x="9626" y="18197"/>
                            </a:cubicBezTo>
                            <a:cubicBezTo>
                              <a:pt x="9567" y="17901"/>
                              <a:pt x="9528" y="17458"/>
                              <a:pt x="9528" y="16792"/>
                            </a:cubicBezTo>
                            <a:cubicBezTo>
                              <a:pt x="9528" y="16126"/>
                              <a:pt x="9567" y="15682"/>
                              <a:pt x="9626" y="15386"/>
                            </a:cubicBezTo>
                            <a:cubicBezTo>
                              <a:pt x="9685" y="15090"/>
                              <a:pt x="9784" y="14942"/>
                              <a:pt x="9883" y="14942"/>
                            </a:cubicBezTo>
                            <a:cubicBezTo>
                              <a:pt x="10001" y="14942"/>
                              <a:pt x="10080" y="15090"/>
                              <a:pt x="10139" y="15386"/>
                            </a:cubicBezTo>
                            <a:cubicBezTo>
                              <a:pt x="10198" y="15682"/>
                              <a:pt x="10238" y="16126"/>
                              <a:pt x="10238" y="16718"/>
                            </a:cubicBezTo>
                            <a:cubicBezTo>
                              <a:pt x="10218" y="17458"/>
                              <a:pt x="10198" y="17975"/>
                              <a:pt x="10139" y="18197"/>
                            </a:cubicBezTo>
                            <a:close/>
                            <a:moveTo>
                              <a:pt x="8009" y="10800"/>
                            </a:moveTo>
                            <a:lnTo>
                              <a:pt x="8541" y="10800"/>
                            </a:lnTo>
                            <a:lnTo>
                              <a:pt x="8541" y="8137"/>
                            </a:lnTo>
                            <a:lnTo>
                              <a:pt x="9192" y="4438"/>
                            </a:lnTo>
                            <a:lnTo>
                              <a:pt x="8620" y="4438"/>
                            </a:lnTo>
                            <a:lnTo>
                              <a:pt x="8285" y="6584"/>
                            </a:lnTo>
                            <a:lnTo>
                              <a:pt x="7950" y="4438"/>
                            </a:lnTo>
                            <a:lnTo>
                              <a:pt x="7378" y="4438"/>
                            </a:lnTo>
                            <a:lnTo>
                              <a:pt x="8029" y="8137"/>
                            </a:lnTo>
                            <a:lnTo>
                              <a:pt x="8029" y="10800"/>
                            </a:lnTo>
                            <a:close/>
                            <a:moveTo>
                              <a:pt x="13690" y="8211"/>
                            </a:moveTo>
                            <a:lnTo>
                              <a:pt x="13729" y="8211"/>
                            </a:lnTo>
                            <a:cubicBezTo>
                              <a:pt x="13769" y="8211"/>
                              <a:pt x="13828" y="8285"/>
                              <a:pt x="13867" y="8359"/>
                            </a:cubicBezTo>
                            <a:cubicBezTo>
                              <a:pt x="13887" y="8433"/>
                              <a:pt x="13927" y="8581"/>
                              <a:pt x="13966" y="8877"/>
                            </a:cubicBezTo>
                            <a:lnTo>
                              <a:pt x="14242" y="10800"/>
                            </a:lnTo>
                            <a:lnTo>
                              <a:pt x="14834" y="10800"/>
                            </a:lnTo>
                            <a:lnTo>
                              <a:pt x="14578" y="8951"/>
                            </a:lnTo>
                            <a:cubicBezTo>
                              <a:pt x="14558" y="8877"/>
                              <a:pt x="14538" y="8729"/>
                              <a:pt x="14499" y="8581"/>
                            </a:cubicBezTo>
                            <a:cubicBezTo>
                              <a:pt x="14459" y="8433"/>
                              <a:pt x="14439" y="8285"/>
                              <a:pt x="14420" y="8211"/>
                            </a:cubicBezTo>
                            <a:cubicBezTo>
                              <a:pt x="14400" y="8137"/>
                              <a:pt x="14341" y="8063"/>
                              <a:pt x="14282" y="7989"/>
                            </a:cubicBezTo>
                            <a:cubicBezTo>
                              <a:pt x="14361" y="7915"/>
                              <a:pt x="14420" y="7841"/>
                              <a:pt x="14459" y="7767"/>
                            </a:cubicBezTo>
                            <a:cubicBezTo>
                              <a:pt x="14538" y="7619"/>
                              <a:pt x="14578" y="7397"/>
                              <a:pt x="14617" y="7175"/>
                            </a:cubicBezTo>
                            <a:cubicBezTo>
                              <a:pt x="14656" y="6953"/>
                              <a:pt x="14676" y="6584"/>
                              <a:pt x="14676" y="6288"/>
                            </a:cubicBezTo>
                            <a:cubicBezTo>
                              <a:pt x="14676" y="5918"/>
                              <a:pt x="14656" y="5548"/>
                              <a:pt x="14597" y="5252"/>
                            </a:cubicBezTo>
                            <a:cubicBezTo>
                              <a:pt x="14538" y="4956"/>
                              <a:pt x="14479" y="4808"/>
                              <a:pt x="14400" y="4660"/>
                            </a:cubicBezTo>
                            <a:cubicBezTo>
                              <a:pt x="14321" y="4512"/>
                              <a:pt x="14183" y="4512"/>
                              <a:pt x="14025" y="4512"/>
                            </a:cubicBezTo>
                            <a:lnTo>
                              <a:pt x="13157" y="4512"/>
                            </a:lnTo>
                            <a:lnTo>
                              <a:pt x="13157" y="10874"/>
                            </a:lnTo>
                            <a:lnTo>
                              <a:pt x="13690" y="10874"/>
                            </a:lnTo>
                            <a:lnTo>
                              <a:pt x="13690" y="8211"/>
                            </a:lnTo>
                            <a:close/>
                            <a:moveTo>
                              <a:pt x="13690" y="5770"/>
                            </a:moveTo>
                            <a:lnTo>
                              <a:pt x="13927" y="5770"/>
                            </a:lnTo>
                            <a:cubicBezTo>
                              <a:pt x="14025" y="5770"/>
                              <a:pt x="14084" y="5844"/>
                              <a:pt x="14124" y="5918"/>
                            </a:cubicBezTo>
                            <a:cubicBezTo>
                              <a:pt x="14163" y="5992"/>
                              <a:pt x="14183" y="6214"/>
                              <a:pt x="14183" y="6362"/>
                            </a:cubicBezTo>
                            <a:cubicBezTo>
                              <a:pt x="14183" y="6510"/>
                              <a:pt x="14163" y="6658"/>
                              <a:pt x="14144" y="6732"/>
                            </a:cubicBezTo>
                            <a:cubicBezTo>
                              <a:pt x="14124" y="6805"/>
                              <a:pt x="14084" y="6879"/>
                              <a:pt x="14065" y="6953"/>
                            </a:cubicBezTo>
                            <a:cubicBezTo>
                              <a:pt x="14005" y="7027"/>
                              <a:pt x="13946" y="7027"/>
                              <a:pt x="13927" y="7027"/>
                            </a:cubicBezTo>
                            <a:lnTo>
                              <a:pt x="13710" y="7027"/>
                            </a:lnTo>
                            <a:lnTo>
                              <a:pt x="13710" y="5770"/>
                            </a:lnTo>
                            <a:close/>
                            <a:moveTo>
                              <a:pt x="5504" y="5696"/>
                            </a:moveTo>
                            <a:lnTo>
                              <a:pt x="4241" y="5696"/>
                            </a:lnTo>
                            <a:lnTo>
                              <a:pt x="4241" y="962"/>
                            </a:lnTo>
                            <a:cubicBezTo>
                              <a:pt x="4241" y="444"/>
                              <a:pt x="4123" y="0"/>
                              <a:pt x="3985" y="0"/>
                            </a:cubicBezTo>
                            <a:lnTo>
                              <a:pt x="1775" y="0"/>
                            </a:lnTo>
                            <a:cubicBezTo>
                              <a:pt x="1637" y="0"/>
                              <a:pt x="1519" y="444"/>
                              <a:pt x="1519" y="962"/>
                            </a:cubicBezTo>
                            <a:lnTo>
                              <a:pt x="1519" y="5696"/>
                            </a:lnTo>
                            <a:lnTo>
                              <a:pt x="256" y="5696"/>
                            </a:lnTo>
                            <a:cubicBezTo>
                              <a:pt x="118" y="5696"/>
                              <a:pt x="0" y="6140"/>
                              <a:pt x="0" y="6658"/>
                            </a:cubicBezTo>
                            <a:lnTo>
                              <a:pt x="0" y="14942"/>
                            </a:lnTo>
                            <a:cubicBezTo>
                              <a:pt x="0" y="15460"/>
                              <a:pt x="118" y="15904"/>
                              <a:pt x="256" y="15904"/>
                            </a:cubicBezTo>
                            <a:lnTo>
                              <a:pt x="1519" y="15904"/>
                            </a:lnTo>
                            <a:lnTo>
                              <a:pt x="1519" y="20638"/>
                            </a:lnTo>
                            <a:cubicBezTo>
                              <a:pt x="1519" y="21156"/>
                              <a:pt x="1637" y="21600"/>
                              <a:pt x="1775" y="21600"/>
                            </a:cubicBezTo>
                            <a:lnTo>
                              <a:pt x="3985" y="21600"/>
                            </a:lnTo>
                            <a:cubicBezTo>
                              <a:pt x="4123" y="21600"/>
                              <a:pt x="4241" y="21156"/>
                              <a:pt x="4241" y="20638"/>
                            </a:cubicBezTo>
                            <a:lnTo>
                              <a:pt x="4241" y="15904"/>
                            </a:lnTo>
                            <a:lnTo>
                              <a:pt x="5504" y="15904"/>
                            </a:lnTo>
                            <a:cubicBezTo>
                              <a:pt x="5642" y="15904"/>
                              <a:pt x="5760" y="15460"/>
                              <a:pt x="5760" y="14942"/>
                            </a:cubicBezTo>
                            <a:lnTo>
                              <a:pt x="5760" y="6658"/>
                            </a:lnTo>
                            <a:cubicBezTo>
                              <a:pt x="5760" y="6140"/>
                              <a:pt x="5661" y="5696"/>
                              <a:pt x="5504" y="5696"/>
                            </a:cubicBezTo>
                            <a:close/>
                            <a:moveTo>
                              <a:pt x="8048" y="13611"/>
                            </a:moveTo>
                            <a:lnTo>
                              <a:pt x="7516" y="13611"/>
                            </a:lnTo>
                            <a:lnTo>
                              <a:pt x="7516" y="19973"/>
                            </a:lnTo>
                            <a:lnTo>
                              <a:pt x="8857" y="19973"/>
                            </a:lnTo>
                            <a:lnTo>
                              <a:pt x="8857" y="18419"/>
                            </a:lnTo>
                            <a:lnTo>
                              <a:pt x="8048" y="18419"/>
                            </a:lnTo>
                            <a:lnTo>
                              <a:pt x="8048" y="13611"/>
                            </a:lnTo>
                            <a:close/>
                            <a:moveTo>
                              <a:pt x="17379" y="15756"/>
                            </a:moveTo>
                            <a:lnTo>
                              <a:pt x="17043" y="13611"/>
                            </a:lnTo>
                            <a:lnTo>
                              <a:pt x="16471" y="13611"/>
                            </a:lnTo>
                            <a:lnTo>
                              <a:pt x="17122" y="17310"/>
                            </a:lnTo>
                            <a:lnTo>
                              <a:pt x="17122" y="19973"/>
                            </a:lnTo>
                            <a:lnTo>
                              <a:pt x="17655" y="19973"/>
                            </a:lnTo>
                            <a:lnTo>
                              <a:pt x="17655" y="17310"/>
                            </a:lnTo>
                            <a:lnTo>
                              <a:pt x="18306" y="13611"/>
                            </a:lnTo>
                            <a:lnTo>
                              <a:pt x="17734" y="13611"/>
                            </a:lnTo>
                            <a:lnTo>
                              <a:pt x="17379" y="15756"/>
                            </a:lnTo>
                            <a:close/>
                            <a:moveTo>
                              <a:pt x="19332" y="13611"/>
                            </a:moveTo>
                            <a:lnTo>
                              <a:pt x="18464" y="13611"/>
                            </a:lnTo>
                            <a:lnTo>
                              <a:pt x="18464" y="19973"/>
                            </a:lnTo>
                            <a:lnTo>
                              <a:pt x="18996" y="19973"/>
                            </a:lnTo>
                            <a:lnTo>
                              <a:pt x="18996" y="17605"/>
                            </a:lnTo>
                            <a:lnTo>
                              <a:pt x="19292" y="17605"/>
                            </a:lnTo>
                            <a:cubicBezTo>
                              <a:pt x="19509" y="17605"/>
                              <a:pt x="19667" y="17458"/>
                              <a:pt x="19765" y="17088"/>
                            </a:cubicBezTo>
                            <a:cubicBezTo>
                              <a:pt x="19864" y="16718"/>
                              <a:pt x="19923" y="16200"/>
                              <a:pt x="19923" y="15608"/>
                            </a:cubicBezTo>
                            <a:cubicBezTo>
                              <a:pt x="19923" y="15016"/>
                              <a:pt x="19884" y="14499"/>
                              <a:pt x="19785" y="14129"/>
                            </a:cubicBezTo>
                            <a:cubicBezTo>
                              <a:pt x="19687" y="13759"/>
                              <a:pt x="19509" y="13611"/>
                              <a:pt x="19332" y="13611"/>
                            </a:cubicBezTo>
                            <a:close/>
                            <a:moveTo>
                              <a:pt x="19332" y="16126"/>
                            </a:moveTo>
                            <a:cubicBezTo>
                              <a:pt x="19292" y="16274"/>
                              <a:pt x="19213" y="16348"/>
                              <a:pt x="19115" y="16348"/>
                            </a:cubicBezTo>
                            <a:lnTo>
                              <a:pt x="18976" y="16348"/>
                            </a:lnTo>
                            <a:lnTo>
                              <a:pt x="18976" y="14942"/>
                            </a:lnTo>
                            <a:lnTo>
                              <a:pt x="19134" y="14942"/>
                            </a:lnTo>
                            <a:cubicBezTo>
                              <a:pt x="19233" y="14942"/>
                              <a:pt x="19292" y="15016"/>
                              <a:pt x="19332" y="15164"/>
                            </a:cubicBezTo>
                            <a:cubicBezTo>
                              <a:pt x="19371" y="15312"/>
                              <a:pt x="19391" y="15460"/>
                              <a:pt x="19391" y="15682"/>
                            </a:cubicBezTo>
                            <a:cubicBezTo>
                              <a:pt x="19391" y="15830"/>
                              <a:pt x="19371" y="16052"/>
                              <a:pt x="19332" y="16126"/>
                            </a:cubicBezTo>
                            <a:close/>
                            <a:moveTo>
                              <a:pt x="14795" y="15238"/>
                            </a:moveTo>
                            <a:lnTo>
                              <a:pt x="15327" y="15238"/>
                            </a:lnTo>
                            <a:lnTo>
                              <a:pt x="15327" y="20047"/>
                            </a:lnTo>
                            <a:lnTo>
                              <a:pt x="15860" y="20047"/>
                            </a:lnTo>
                            <a:lnTo>
                              <a:pt x="15860" y="15238"/>
                            </a:lnTo>
                            <a:lnTo>
                              <a:pt x="16392" y="15238"/>
                            </a:lnTo>
                            <a:lnTo>
                              <a:pt x="16392" y="13685"/>
                            </a:lnTo>
                            <a:lnTo>
                              <a:pt x="14795" y="13685"/>
                            </a:lnTo>
                            <a:lnTo>
                              <a:pt x="14795" y="15238"/>
                            </a:lnTo>
                            <a:close/>
                            <a:moveTo>
                              <a:pt x="20693" y="18567"/>
                            </a:moveTo>
                            <a:lnTo>
                              <a:pt x="20693" y="17310"/>
                            </a:lnTo>
                            <a:lnTo>
                              <a:pt x="21501" y="17310"/>
                            </a:lnTo>
                            <a:lnTo>
                              <a:pt x="21501" y="15978"/>
                            </a:lnTo>
                            <a:lnTo>
                              <a:pt x="20693" y="15978"/>
                            </a:lnTo>
                            <a:lnTo>
                              <a:pt x="20693" y="14942"/>
                            </a:lnTo>
                            <a:lnTo>
                              <a:pt x="21580" y="14942"/>
                            </a:lnTo>
                            <a:lnTo>
                              <a:pt x="21580" y="13611"/>
                            </a:lnTo>
                            <a:lnTo>
                              <a:pt x="20180" y="13611"/>
                            </a:lnTo>
                            <a:lnTo>
                              <a:pt x="20180" y="19973"/>
                            </a:lnTo>
                            <a:lnTo>
                              <a:pt x="21600" y="19973"/>
                            </a:lnTo>
                            <a:lnTo>
                              <a:pt x="21600" y="18567"/>
                            </a:lnTo>
                            <a:lnTo>
                              <a:pt x="20693" y="18567"/>
                            </a:lnTo>
                            <a:close/>
                            <a:moveTo>
                              <a:pt x="12289" y="8359"/>
                            </a:moveTo>
                            <a:cubicBezTo>
                              <a:pt x="12289" y="8729"/>
                              <a:pt x="12270" y="8951"/>
                              <a:pt x="12210" y="9173"/>
                            </a:cubicBezTo>
                            <a:cubicBezTo>
                              <a:pt x="12151" y="9395"/>
                              <a:pt x="12092" y="9468"/>
                              <a:pt x="11993" y="9468"/>
                            </a:cubicBezTo>
                            <a:cubicBezTo>
                              <a:pt x="11895" y="9468"/>
                              <a:pt x="11836" y="9395"/>
                              <a:pt x="11776" y="9173"/>
                            </a:cubicBezTo>
                            <a:cubicBezTo>
                              <a:pt x="11717" y="8951"/>
                              <a:pt x="11698" y="8729"/>
                              <a:pt x="11698" y="8359"/>
                            </a:cubicBezTo>
                            <a:lnTo>
                              <a:pt x="11698" y="4512"/>
                            </a:lnTo>
                            <a:lnTo>
                              <a:pt x="11185" y="4512"/>
                            </a:lnTo>
                            <a:lnTo>
                              <a:pt x="11185" y="8285"/>
                            </a:lnTo>
                            <a:cubicBezTo>
                              <a:pt x="11185" y="8581"/>
                              <a:pt x="11204" y="8951"/>
                              <a:pt x="11224" y="9395"/>
                            </a:cubicBezTo>
                            <a:cubicBezTo>
                              <a:pt x="11244" y="9616"/>
                              <a:pt x="11283" y="9912"/>
                              <a:pt x="11342" y="10134"/>
                            </a:cubicBezTo>
                            <a:cubicBezTo>
                              <a:pt x="11402" y="10356"/>
                              <a:pt x="11461" y="10578"/>
                              <a:pt x="11520" y="10652"/>
                            </a:cubicBezTo>
                            <a:cubicBezTo>
                              <a:pt x="11579" y="10800"/>
                              <a:pt x="11658" y="10874"/>
                              <a:pt x="11757" y="10874"/>
                            </a:cubicBezTo>
                            <a:cubicBezTo>
                              <a:pt x="11855" y="10874"/>
                              <a:pt x="11954" y="10948"/>
                              <a:pt x="12033" y="10948"/>
                            </a:cubicBezTo>
                            <a:cubicBezTo>
                              <a:pt x="12171" y="10948"/>
                              <a:pt x="12289" y="10874"/>
                              <a:pt x="12408" y="10726"/>
                            </a:cubicBezTo>
                            <a:cubicBezTo>
                              <a:pt x="12487" y="10652"/>
                              <a:pt x="12546" y="10430"/>
                              <a:pt x="12625" y="10208"/>
                            </a:cubicBezTo>
                            <a:cubicBezTo>
                              <a:pt x="12684" y="9986"/>
                              <a:pt x="12743" y="9690"/>
                              <a:pt x="12763" y="9321"/>
                            </a:cubicBezTo>
                            <a:cubicBezTo>
                              <a:pt x="12782" y="8951"/>
                              <a:pt x="12802" y="8655"/>
                              <a:pt x="12802" y="8285"/>
                            </a:cubicBezTo>
                            <a:lnTo>
                              <a:pt x="12802" y="4512"/>
                            </a:lnTo>
                            <a:lnTo>
                              <a:pt x="12289" y="4512"/>
                            </a:lnTo>
                            <a:lnTo>
                              <a:pt x="12289" y="8359"/>
                            </a:lnTo>
                            <a:close/>
                            <a:moveTo>
                              <a:pt x="11875" y="17679"/>
                            </a:moveTo>
                            <a:lnTo>
                              <a:pt x="12230" y="17679"/>
                            </a:lnTo>
                            <a:lnTo>
                              <a:pt x="12230" y="18271"/>
                            </a:lnTo>
                            <a:cubicBezTo>
                              <a:pt x="12171" y="18419"/>
                              <a:pt x="12092" y="18567"/>
                              <a:pt x="12053" y="18567"/>
                            </a:cubicBezTo>
                            <a:cubicBezTo>
                              <a:pt x="12013" y="18567"/>
                              <a:pt x="11934" y="18641"/>
                              <a:pt x="11895" y="18641"/>
                            </a:cubicBezTo>
                            <a:cubicBezTo>
                              <a:pt x="11776" y="18641"/>
                              <a:pt x="11678" y="18493"/>
                              <a:pt x="11599" y="18197"/>
                            </a:cubicBezTo>
                            <a:cubicBezTo>
                              <a:pt x="11520" y="17901"/>
                              <a:pt x="11500" y="17384"/>
                              <a:pt x="11500" y="16718"/>
                            </a:cubicBezTo>
                            <a:cubicBezTo>
                              <a:pt x="11500" y="16052"/>
                              <a:pt x="11540" y="15608"/>
                              <a:pt x="11599" y="15312"/>
                            </a:cubicBezTo>
                            <a:cubicBezTo>
                              <a:pt x="11658" y="15016"/>
                              <a:pt x="11757" y="14868"/>
                              <a:pt x="11875" y="14868"/>
                            </a:cubicBezTo>
                            <a:cubicBezTo>
                              <a:pt x="11954" y="14868"/>
                              <a:pt x="12013" y="14942"/>
                              <a:pt x="12072" y="15090"/>
                            </a:cubicBezTo>
                            <a:cubicBezTo>
                              <a:pt x="12132" y="15238"/>
                              <a:pt x="12151" y="15386"/>
                              <a:pt x="12171" y="15608"/>
                            </a:cubicBezTo>
                            <a:lnTo>
                              <a:pt x="12684" y="15238"/>
                            </a:lnTo>
                            <a:cubicBezTo>
                              <a:pt x="12644" y="14795"/>
                              <a:pt x="12605" y="14499"/>
                              <a:pt x="12546" y="14203"/>
                            </a:cubicBezTo>
                            <a:cubicBezTo>
                              <a:pt x="12487" y="13907"/>
                              <a:pt x="12408" y="13759"/>
                              <a:pt x="12309" y="13611"/>
                            </a:cubicBezTo>
                            <a:cubicBezTo>
                              <a:pt x="12210" y="13463"/>
                              <a:pt x="12072" y="13389"/>
                              <a:pt x="11895" y="13389"/>
                            </a:cubicBezTo>
                            <a:cubicBezTo>
                              <a:pt x="11698" y="13389"/>
                              <a:pt x="11540" y="13463"/>
                              <a:pt x="11441" y="13685"/>
                            </a:cubicBezTo>
                            <a:cubicBezTo>
                              <a:pt x="11303" y="13981"/>
                              <a:pt x="11185" y="14351"/>
                              <a:pt x="11106" y="14868"/>
                            </a:cubicBezTo>
                            <a:cubicBezTo>
                              <a:pt x="11027" y="15386"/>
                              <a:pt x="10987" y="15978"/>
                              <a:pt x="10987" y="16644"/>
                            </a:cubicBezTo>
                            <a:cubicBezTo>
                              <a:pt x="10987" y="17310"/>
                              <a:pt x="11027" y="17901"/>
                              <a:pt x="11086" y="18419"/>
                            </a:cubicBezTo>
                            <a:cubicBezTo>
                              <a:pt x="11145" y="18937"/>
                              <a:pt x="11264" y="19307"/>
                              <a:pt x="11382" y="19603"/>
                            </a:cubicBezTo>
                            <a:cubicBezTo>
                              <a:pt x="11500" y="19899"/>
                              <a:pt x="11678" y="19973"/>
                              <a:pt x="11875" y="19973"/>
                            </a:cubicBezTo>
                            <a:cubicBezTo>
                              <a:pt x="12033" y="19973"/>
                              <a:pt x="12171" y="19899"/>
                              <a:pt x="12289" y="19751"/>
                            </a:cubicBezTo>
                            <a:cubicBezTo>
                              <a:pt x="12408" y="19603"/>
                              <a:pt x="12546" y="19307"/>
                              <a:pt x="12704" y="18937"/>
                            </a:cubicBezTo>
                            <a:lnTo>
                              <a:pt x="12704" y="16200"/>
                            </a:lnTo>
                            <a:lnTo>
                              <a:pt x="11895" y="16200"/>
                            </a:lnTo>
                            <a:lnTo>
                              <a:pt x="11895" y="17679"/>
                            </a:lnTo>
                            <a:close/>
                            <a:moveTo>
                              <a:pt x="13808" y="13537"/>
                            </a:moveTo>
                            <a:cubicBezTo>
                              <a:pt x="13532" y="13537"/>
                              <a:pt x="13315" y="13833"/>
                              <a:pt x="13157" y="14425"/>
                            </a:cubicBezTo>
                            <a:cubicBezTo>
                              <a:pt x="12999" y="15016"/>
                              <a:pt x="12921" y="15830"/>
                              <a:pt x="12921" y="16866"/>
                            </a:cubicBezTo>
                            <a:cubicBezTo>
                              <a:pt x="12921" y="17605"/>
                              <a:pt x="12960" y="18197"/>
                              <a:pt x="13039" y="18715"/>
                            </a:cubicBezTo>
                            <a:cubicBezTo>
                              <a:pt x="13118" y="19233"/>
                              <a:pt x="13216" y="19603"/>
                              <a:pt x="13335" y="19825"/>
                            </a:cubicBezTo>
                            <a:cubicBezTo>
                              <a:pt x="13453" y="20047"/>
                              <a:pt x="13611" y="20195"/>
                              <a:pt x="13808" y="20195"/>
                            </a:cubicBezTo>
                            <a:cubicBezTo>
                              <a:pt x="14005" y="20195"/>
                              <a:pt x="14144" y="20047"/>
                              <a:pt x="14282" y="19825"/>
                            </a:cubicBezTo>
                            <a:cubicBezTo>
                              <a:pt x="14420" y="19603"/>
                              <a:pt x="14499" y="19159"/>
                              <a:pt x="14578" y="18715"/>
                            </a:cubicBezTo>
                            <a:cubicBezTo>
                              <a:pt x="14656" y="18271"/>
                              <a:pt x="14676" y="17605"/>
                              <a:pt x="14676" y="16866"/>
                            </a:cubicBezTo>
                            <a:cubicBezTo>
                              <a:pt x="14676" y="15830"/>
                              <a:pt x="14597" y="15016"/>
                              <a:pt x="14439" y="14499"/>
                            </a:cubicBezTo>
                            <a:cubicBezTo>
                              <a:pt x="14282" y="13981"/>
                              <a:pt x="14084" y="13537"/>
                              <a:pt x="13808" y="13537"/>
                            </a:cubicBezTo>
                            <a:close/>
                            <a:moveTo>
                              <a:pt x="14065" y="18197"/>
                            </a:moveTo>
                            <a:cubicBezTo>
                              <a:pt x="14005" y="18493"/>
                              <a:pt x="13907" y="18641"/>
                              <a:pt x="13808" y="18641"/>
                            </a:cubicBezTo>
                            <a:cubicBezTo>
                              <a:pt x="13690" y="18641"/>
                              <a:pt x="13611" y="18493"/>
                              <a:pt x="13552" y="18197"/>
                            </a:cubicBezTo>
                            <a:cubicBezTo>
                              <a:pt x="13493" y="17901"/>
                              <a:pt x="13453" y="17458"/>
                              <a:pt x="13453" y="16792"/>
                            </a:cubicBezTo>
                            <a:cubicBezTo>
                              <a:pt x="13453" y="16126"/>
                              <a:pt x="13493" y="15682"/>
                              <a:pt x="13552" y="15386"/>
                            </a:cubicBezTo>
                            <a:cubicBezTo>
                              <a:pt x="13611" y="15090"/>
                              <a:pt x="13710" y="14942"/>
                              <a:pt x="13808" y="14942"/>
                            </a:cubicBezTo>
                            <a:cubicBezTo>
                              <a:pt x="13927" y="14942"/>
                              <a:pt x="14005" y="15090"/>
                              <a:pt x="14065" y="15386"/>
                            </a:cubicBezTo>
                            <a:cubicBezTo>
                              <a:pt x="14124" y="15682"/>
                              <a:pt x="14163" y="16126"/>
                              <a:pt x="14163" y="16718"/>
                            </a:cubicBezTo>
                            <a:cubicBezTo>
                              <a:pt x="14163" y="17458"/>
                              <a:pt x="14144" y="17975"/>
                              <a:pt x="14065" y="18197"/>
                            </a:cubicBezTo>
                            <a:close/>
                            <a:moveTo>
                              <a:pt x="10021" y="4364"/>
                            </a:moveTo>
                            <a:cubicBezTo>
                              <a:pt x="9745" y="4364"/>
                              <a:pt x="9528" y="4660"/>
                              <a:pt x="9370" y="5252"/>
                            </a:cubicBezTo>
                            <a:cubicBezTo>
                              <a:pt x="9212" y="5844"/>
                              <a:pt x="9133" y="6658"/>
                              <a:pt x="9133" y="7693"/>
                            </a:cubicBezTo>
                            <a:cubicBezTo>
                              <a:pt x="9133" y="8433"/>
                              <a:pt x="9173" y="9025"/>
                              <a:pt x="9252" y="9542"/>
                            </a:cubicBezTo>
                            <a:cubicBezTo>
                              <a:pt x="9330" y="10060"/>
                              <a:pt x="9429" y="10430"/>
                              <a:pt x="9547" y="10652"/>
                            </a:cubicBezTo>
                            <a:cubicBezTo>
                              <a:pt x="9666" y="10874"/>
                              <a:pt x="9824" y="11022"/>
                              <a:pt x="10021" y="11022"/>
                            </a:cubicBezTo>
                            <a:cubicBezTo>
                              <a:pt x="10218" y="11022"/>
                              <a:pt x="10356" y="10874"/>
                              <a:pt x="10494" y="10652"/>
                            </a:cubicBezTo>
                            <a:cubicBezTo>
                              <a:pt x="10632" y="10430"/>
                              <a:pt x="10711" y="9986"/>
                              <a:pt x="10790" y="9542"/>
                            </a:cubicBezTo>
                            <a:cubicBezTo>
                              <a:pt x="10869" y="9099"/>
                              <a:pt x="10889" y="8433"/>
                              <a:pt x="10889" y="7693"/>
                            </a:cubicBezTo>
                            <a:cubicBezTo>
                              <a:pt x="10889" y="6658"/>
                              <a:pt x="10810" y="5844"/>
                              <a:pt x="10652" y="5326"/>
                            </a:cubicBezTo>
                            <a:cubicBezTo>
                              <a:pt x="10494" y="4808"/>
                              <a:pt x="10317" y="4364"/>
                              <a:pt x="10021" y="4364"/>
                            </a:cubicBezTo>
                            <a:close/>
                            <a:moveTo>
                              <a:pt x="10297" y="9025"/>
                            </a:moveTo>
                            <a:cubicBezTo>
                              <a:pt x="10238" y="9321"/>
                              <a:pt x="10139" y="9468"/>
                              <a:pt x="10041" y="9468"/>
                            </a:cubicBezTo>
                            <a:cubicBezTo>
                              <a:pt x="9922" y="9468"/>
                              <a:pt x="9843" y="9321"/>
                              <a:pt x="9784" y="9025"/>
                            </a:cubicBezTo>
                            <a:cubicBezTo>
                              <a:pt x="9725" y="8729"/>
                              <a:pt x="9685" y="8285"/>
                              <a:pt x="9685" y="7619"/>
                            </a:cubicBezTo>
                            <a:cubicBezTo>
                              <a:pt x="9685" y="6953"/>
                              <a:pt x="9725" y="6510"/>
                              <a:pt x="9784" y="6214"/>
                            </a:cubicBezTo>
                            <a:cubicBezTo>
                              <a:pt x="9843" y="5918"/>
                              <a:pt x="9942" y="5770"/>
                              <a:pt x="10041" y="5770"/>
                            </a:cubicBezTo>
                            <a:cubicBezTo>
                              <a:pt x="10159" y="5770"/>
                              <a:pt x="10238" y="5918"/>
                              <a:pt x="10297" y="6214"/>
                            </a:cubicBezTo>
                            <a:cubicBezTo>
                              <a:pt x="10356" y="6510"/>
                              <a:pt x="10396" y="6953"/>
                              <a:pt x="10396" y="7545"/>
                            </a:cubicBezTo>
                            <a:cubicBezTo>
                              <a:pt x="10376" y="8285"/>
                              <a:pt x="10356" y="8803"/>
                              <a:pt x="10297" y="9025"/>
                            </a:cubicBezTo>
                            <a:close/>
                          </a:path>
                        </a:pathLst>
                      </a:custGeom>
                      <a:solidFill>
                        <a:schemeClr val="accent2"/>
                      </a:solidFill>
                      <a:ln w="12700">
                        <a:miter lim="400000"/>
                      </a:ln>
                    </wps:spPr>
                    <wps:bodyPr lIns="38100" tIns="38100" rIns="38100" bIns="38100" anchor="ctr"/>
                  </wps:wsp>
                </a:graphicData>
              </a:graphic>
            </wp:inline>
          </w:drawing>
        </mc:Choice>
        <mc:Fallback>
          <w:pict>
            <v:shape w14:anchorId="6A893C9B" id="Shape" o:spid="_x0000_s1026" alt="logo placeholder" style="width:109.5pt;height:29.2pt;visibility:visible;mso-wrap-style:square;mso-left-percent:-10001;mso-top-percent:-10001;mso-position-horizontal:absolute;mso-position-horizontal-relative:char;mso-position-vertical:absolute;mso-position-vertical-relative:line;mso-left-percent:-10001;mso-top-percent:-10001;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" path="m9863,13537v-276,,-493,296,-651,888c9054,15016,8975,15830,8975,16866v,739,40,1331,119,1849c9173,19233,9271,19603,9390,19825v118,222,276,370,473,370c10060,20195,10198,20047,10336,19825v139,-222,217,-666,296,-1110c10711,18271,10731,17605,10731,16866v,-1036,-79,-1850,-237,-2367c10336,13981,10139,13537,9863,13537xm10139,18197v-59,296,-158,444,-256,444c9764,18641,9685,18493,9626,18197v-59,-296,-98,-739,-98,-1405c9528,16126,9567,15682,9626,15386v59,-296,158,-444,257,-444c10001,14942,10080,15090,10139,15386v59,296,99,740,99,1332c10218,17458,10198,17975,10139,18197xm8009,10800r532,l8541,8137,9192,4438r-572,l8285,6584,7950,4438r-572,l8029,8137r,2663l8009,10800xm13690,8211r39,c13769,8211,13828,8285,13867,8359v20,74,60,222,99,518l14242,10800r592,l14578,8951v-20,-74,-40,-222,-79,-370c14459,8433,14439,8285,14420,8211v-20,-74,-79,-148,-138,-222c14361,7915,14420,7841,14459,7767v79,-148,119,-370,158,-592c14656,6953,14676,6584,14676,6288v,-370,-20,-740,-79,-1036c14538,4956,14479,4808,14400,4660v-79,-148,-217,-148,-375,-148l13157,4512r,6362l13690,10874r,-2663xm13690,5770r237,c14025,5770,14084,5844,14124,5918v39,74,59,296,59,444c14183,6510,14163,6658,14144,6732v-20,73,-60,147,-79,221c14005,7027,13946,7027,13927,7027r-217,l13710,5770r-20,xm5504,5696r-1263,l4241,962c4241,444,4123,,3985,l1775,c1637,,1519,444,1519,962r,4734l256,5696c118,5696,,6140,,6658r,8284c,15460,118,15904,256,15904r1263,l1519,20638v,518,118,962,256,962l3985,21600v138,,256,-444,256,-962l4241,15904r1263,c5642,15904,5760,15460,5760,14942r,-8284c5760,6140,5661,5696,5504,5696xm8048,13611r-532,l7516,19973r1341,l8857,18419r-809,l8048,13611xm17379,15756r-336,-2145l16471,13611r651,3699l17122,19973r533,l17655,17310r651,-3699l17734,13611r-355,2145xm19332,13611r-868,l18464,19973r532,l18996,17605r296,c19509,17605,19667,17458,19765,17088v99,-370,158,-888,158,-1480c19923,15016,19884,14499,19785,14129v-98,-370,-276,-518,-453,-518xm19332,16126v-40,148,-119,222,-217,222l18976,16348r,-1406l19134,14942v99,,158,74,198,222c19371,15312,19391,15460,19391,15682v,148,-20,370,-59,444xm14795,15238r532,l15327,20047r533,l15860,15238r532,l16392,13685r-1597,l14795,15238xm20693,18567r,-1257l21501,17310r,-1332l20693,15978r,-1036l21580,14942r,-1331l20180,13611r,6362l21600,19973r,-1406l20693,18567xm12289,8359v,370,-19,592,-79,814c12151,9395,12092,9468,11993,9468v-98,,-157,-73,-217,-295c11717,8951,11698,8729,11698,8359r,-3847l11185,4512r,3773c11185,8581,11204,8951,11224,9395v20,221,59,517,118,739c11402,10356,11461,10578,11520,10652v59,148,138,222,237,222c11855,10874,11954,10948,12033,10948v138,,256,-74,375,-222c12487,10652,12546,10430,12625,10208v59,-222,118,-518,138,-887c12782,8951,12802,8655,12802,8285r,-3773l12289,4512r,3847xm11875,17679r355,l12230,18271v-59,148,-138,296,-177,296c12013,18567,11934,18641,11895,18641v-119,,-217,-148,-296,-444c11520,17901,11500,17384,11500,16718v,-666,40,-1110,99,-1406c11658,15016,11757,14868,11875,14868v79,,138,74,197,222c12132,15238,12151,15386,12171,15608r513,-370c12644,14795,12605,14499,12546,14203v-59,-296,-138,-444,-237,-592c12210,13463,12072,13389,11895,13389v-197,,-355,74,-454,296c11303,13981,11185,14351,11106,14868v-79,518,-119,1110,-119,1776c10987,17310,11027,17901,11086,18419v59,518,178,888,296,1184c11500,19899,11678,19973,11875,19973v158,,296,-74,414,-222c12408,19603,12546,19307,12704,18937r,-2737l11895,16200r,1479l11875,17679xm13808,13537v-276,,-493,296,-651,888c12999,15016,12921,15830,12921,16866v,739,39,1331,118,1849c13118,19233,13216,19603,13335,19825v118,222,276,370,473,370c14005,20195,14144,20047,14282,19825v138,-222,217,-666,296,-1110c14656,18271,14676,17605,14676,16866v,-1036,-79,-1850,-237,-2367c14282,13981,14084,13537,13808,13537xm14065,18197v-60,296,-158,444,-257,444c13690,18641,13611,18493,13552,18197v-59,-296,-99,-739,-99,-1405c13453,16126,13493,15682,13552,15386v59,-296,158,-444,256,-444c13927,14942,14005,15090,14065,15386v59,296,98,740,98,1332c14163,17458,14144,17975,14065,18197xm10021,4364v-276,,-493,296,-651,888c9212,5844,9133,6658,9133,7693v,740,40,1332,119,1849c9330,10060,9429,10430,9547,10652v119,222,277,370,474,370c10218,11022,10356,10874,10494,10652v138,-222,217,-666,296,-1110c10869,9099,10889,8433,10889,7693v,-1035,-79,-1849,-237,-2367c10494,4808,10317,4364,10021,4364xm10297,9025v-59,296,-158,443,-256,443c9922,9468,9843,9321,9784,9025v-59,-296,-99,-740,-99,-1406c9685,6953,9725,6510,9784,6214v59,-296,158,-444,257,-444c10159,5770,10238,5918,10297,6214v59,296,99,739,99,1331c10376,8285,10356,8803,10297,9025xe" fillcolor="#60b966 [3205]" stroked="f" strokeweight="1pt">
              <v:stroke miterlimit="4" joinstyle="miter"/>
              <v:path arrowok="t" o:extrusionok="f" o:connecttype="custom" o:connectlocs="695326,185421;695326,185421;695326,185421;695326,185421" o:connectangles="0,90,180,270"/>
              <w10:anchorlock/>
            </v:shape>
          </w:pict>
        </mc:Fallback>
      </mc:AlternateContent>
    </w:r>
    <w:r w:rsidRPr="00495014">
      <w:rPr>
        <w:noProof/>
        <w:lang w:eastAsia="en-AU"/>
      </w:rPr>
      <mc:AlternateContent>
        <mc:Choice Requires="wpg">
          <w:drawing>
            <wp:anchor distT="0" distB="0" distL="114300" distR="114300" simplePos="0" relativeHeight="251729920" behindDoc="0" locked="0" layoutInCell="1" allowOverlap="1" wp14:anchorId="00DBBF60" wp14:editId="09496E0A">
              <wp:simplePos x="0" y="0"/>
              <wp:positionH relativeFrom="page">
                <wp:align>center</wp:align>
              </wp:positionH>
              <wp:positionV relativeFrom="page">
                <wp:align>top</wp:align>
              </wp:positionV>
              <wp:extent cx="6858000" cy="905256"/>
              <wp:effectExtent l="0" t="0" r="0" b="9525"/>
              <wp:wrapNone/>
              <wp:docPr id="45" name="Group 4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858000" cy="905256"/>
                        <a:chOff x="0" y="0"/>
                        <a:chExt cx="6858000" cy="909321"/>
                      </a:xfrm>
                    </wpg:grpSpPr>
                    <wps:wsp>
                      <wps:cNvPr id="52" name="Shape"/>
                      <wps:cNvSpPr/>
                      <wps:spPr>
                        <a:xfrm>
                          <a:off x="0" y="0"/>
                          <a:ext cx="2508250" cy="828042"/>
                        </a:xfrm>
                        <a:custGeom>
                          <a:avLst/>
                          <a:gdLst/>
                          <a:ahLst/>
                          <a:cxnLst>
                            <a:cxn ang="0">
                              <a:pos x="wd2" y="hd2"/>
                            </a:cxn>
                            <a:cxn ang="5400000">
                              <a:pos x="wd2" y="hd2"/>
                            </a:cxn>
                            <a:cxn ang="10800000">
                              <a:pos x="wd2" y="hd2"/>
                            </a:cxn>
                            <a:cxn ang="16200000">
                              <a:pos x="wd2" y="hd2"/>
                            </a:cxn>
                          </a:cxnLst>
                          <a:rect l="0" t="0" r="r" b="b"/>
                          <a:pathLst>
                            <a:path w="21600" h="21600" extrusionOk="0">
                              <a:moveTo>
                                <a:pt x="19347" y="5764"/>
                              </a:moveTo>
                              <a:lnTo>
                                <a:pt x="18997" y="5764"/>
                              </a:lnTo>
                              <a:lnTo>
                                <a:pt x="18997" y="4704"/>
                              </a:lnTo>
                              <a:cubicBezTo>
                                <a:pt x="18997" y="4572"/>
                                <a:pt x="18964" y="4506"/>
                                <a:pt x="18931" y="4506"/>
                              </a:cubicBezTo>
                              <a:lnTo>
                                <a:pt x="18319" y="4506"/>
                              </a:lnTo>
                              <a:cubicBezTo>
                                <a:pt x="18275" y="4506"/>
                                <a:pt x="18253" y="4605"/>
                                <a:pt x="18253" y="4704"/>
                              </a:cubicBezTo>
                              <a:lnTo>
                                <a:pt x="18253" y="5764"/>
                              </a:lnTo>
                              <a:lnTo>
                                <a:pt x="17903" y="5764"/>
                              </a:lnTo>
                              <a:cubicBezTo>
                                <a:pt x="17860" y="5764"/>
                                <a:pt x="17838" y="5864"/>
                                <a:pt x="17838" y="5963"/>
                              </a:cubicBezTo>
                              <a:lnTo>
                                <a:pt x="17838" y="7818"/>
                              </a:lnTo>
                              <a:cubicBezTo>
                                <a:pt x="17838" y="7951"/>
                                <a:pt x="17871" y="8017"/>
                                <a:pt x="17903" y="8017"/>
                              </a:cubicBezTo>
                              <a:lnTo>
                                <a:pt x="18253" y="8017"/>
                              </a:lnTo>
                              <a:lnTo>
                                <a:pt x="18253" y="9077"/>
                              </a:lnTo>
                              <a:cubicBezTo>
                                <a:pt x="18253" y="9210"/>
                                <a:pt x="18286" y="9276"/>
                                <a:pt x="18319" y="9276"/>
                              </a:cubicBezTo>
                              <a:lnTo>
                                <a:pt x="18931" y="9276"/>
                              </a:lnTo>
                              <a:cubicBezTo>
                                <a:pt x="18975" y="9276"/>
                                <a:pt x="18997" y="9177"/>
                                <a:pt x="18997" y="9077"/>
                              </a:cubicBezTo>
                              <a:lnTo>
                                <a:pt x="18997" y="8017"/>
                              </a:lnTo>
                              <a:lnTo>
                                <a:pt x="19347" y="8017"/>
                              </a:lnTo>
                              <a:cubicBezTo>
                                <a:pt x="19391" y="8017"/>
                                <a:pt x="19413" y="7918"/>
                                <a:pt x="19413" y="7818"/>
                              </a:cubicBezTo>
                              <a:lnTo>
                                <a:pt x="19413" y="5996"/>
                              </a:lnTo>
                              <a:cubicBezTo>
                                <a:pt x="19413" y="5864"/>
                                <a:pt x="19380" y="5764"/>
                                <a:pt x="19347" y="5764"/>
                              </a:cubicBezTo>
                              <a:close/>
                              <a:moveTo>
                                <a:pt x="21523" y="12291"/>
                              </a:moveTo>
                              <a:lnTo>
                                <a:pt x="21206" y="12291"/>
                              </a:lnTo>
                              <a:lnTo>
                                <a:pt x="21206" y="11330"/>
                              </a:lnTo>
                              <a:cubicBezTo>
                                <a:pt x="21206" y="11231"/>
                                <a:pt x="21173" y="11131"/>
                                <a:pt x="21141" y="11131"/>
                              </a:cubicBezTo>
                              <a:lnTo>
                                <a:pt x="20594" y="11131"/>
                              </a:lnTo>
                              <a:cubicBezTo>
                                <a:pt x="20561" y="11131"/>
                                <a:pt x="20528" y="11231"/>
                                <a:pt x="20528" y="11330"/>
                              </a:cubicBezTo>
                              <a:lnTo>
                                <a:pt x="20528" y="12291"/>
                              </a:lnTo>
                              <a:lnTo>
                                <a:pt x="20211" y="12291"/>
                              </a:lnTo>
                              <a:cubicBezTo>
                                <a:pt x="20178" y="12291"/>
                                <a:pt x="20145" y="12390"/>
                                <a:pt x="20145" y="12490"/>
                              </a:cubicBezTo>
                              <a:lnTo>
                                <a:pt x="20145" y="14146"/>
                              </a:lnTo>
                              <a:cubicBezTo>
                                <a:pt x="20145" y="14245"/>
                                <a:pt x="20178" y="14345"/>
                                <a:pt x="20211" y="14345"/>
                              </a:cubicBezTo>
                              <a:lnTo>
                                <a:pt x="20528" y="14345"/>
                              </a:lnTo>
                              <a:lnTo>
                                <a:pt x="20528" y="15272"/>
                              </a:lnTo>
                              <a:cubicBezTo>
                                <a:pt x="20528" y="15372"/>
                                <a:pt x="20561" y="15471"/>
                                <a:pt x="20594" y="15471"/>
                              </a:cubicBezTo>
                              <a:lnTo>
                                <a:pt x="21141" y="15471"/>
                              </a:lnTo>
                              <a:cubicBezTo>
                                <a:pt x="21173" y="15471"/>
                                <a:pt x="21206" y="15372"/>
                                <a:pt x="21206" y="15272"/>
                              </a:cubicBezTo>
                              <a:lnTo>
                                <a:pt x="21206" y="14312"/>
                              </a:lnTo>
                              <a:lnTo>
                                <a:pt x="21523" y="14312"/>
                              </a:lnTo>
                              <a:cubicBezTo>
                                <a:pt x="21556" y="14312"/>
                                <a:pt x="21589" y="14212"/>
                                <a:pt x="21589" y="14113"/>
                              </a:cubicBezTo>
                              <a:lnTo>
                                <a:pt x="21589" y="12456"/>
                              </a:lnTo>
                              <a:cubicBezTo>
                                <a:pt x="21589" y="12390"/>
                                <a:pt x="21556" y="12291"/>
                                <a:pt x="21523" y="12291"/>
                              </a:cubicBezTo>
                              <a:close/>
                              <a:moveTo>
                                <a:pt x="19347" y="19082"/>
                              </a:moveTo>
                              <a:lnTo>
                                <a:pt x="18997" y="19082"/>
                              </a:lnTo>
                              <a:lnTo>
                                <a:pt x="18997" y="18022"/>
                              </a:lnTo>
                              <a:cubicBezTo>
                                <a:pt x="18997" y="17890"/>
                                <a:pt x="18964" y="17823"/>
                                <a:pt x="18931" y="17823"/>
                              </a:cubicBezTo>
                              <a:lnTo>
                                <a:pt x="18319" y="17823"/>
                              </a:lnTo>
                              <a:cubicBezTo>
                                <a:pt x="18275" y="17823"/>
                                <a:pt x="18253" y="17923"/>
                                <a:pt x="18253" y="18022"/>
                              </a:cubicBezTo>
                              <a:lnTo>
                                <a:pt x="18253" y="19082"/>
                              </a:lnTo>
                              <a:lnTo>
                                <a:pt x="17903" y="19082"/>
                              </a:lnTo>
                              <a:cubicBezTo>
                                <a:pt x="17860" y="19082"/>
                                <a:pt x="17838" y="19182"/>
                                <a:pt x="17838" y="19281"/>
                              </a:cubicBezTo>
                              <a:lnTo>
                                <a:pt x="17838" y="21136"/>
                              </a:lnTo>
                              <a:cubicBezTo>
                                <a:pt x="17838" y="21269"/>
                                <a:pt x="17871" y="21335"/>
                                <a:pt x="17903" y="21335"/>
                              </a:cubicBezTo>
                              <a:lnTo>
                                <a:pt x="18253" y="21335"/>
                              </a:lnTo>
                              <a:lnTo>
                                <a:pt x="18253" y="21567"/>
                              </a:lnTo>
                              <a:lnTo>
                                <a:pt x="18997" y="21567"/>
                              </a:lnTo>
                              <a:lnTo>
                                <a:pt x="18997" y="21335"/>
                              </a:lnTo>
                              <a:lnTo>
                                <a:pt x="19347" y="21335"/>
                              </a:lnTo>
                              <a:cubicBezTo>
                                <a:pt x="19391" y="21335"/>
                                <a:pt x="19413" y="21236"/>
                                <a:pt x="19413" y="21136"/>
                              </a:cubicBezTo>
                              <a:lnTo>
                                <a:pt x="19413" y="19281"/>
                              </a:lnTo>
                              <a:cubicBezTo>
                                <a:pt x="19413" y="19182"/>
                                <a:pt x="19380" y="19082"/>
                                <a:pt x="19347" y="19082"/>
                              </a:cubicBezTo>
                              <a:close/>
                              <a:moveTo>
                                <a:pt x="6135" y="1921"/>
                              </a:moveTo>
                              <a:lnTo>
                                <a:pt x="6726" y="1921"/>
                              </a:lnTo>
                              <a:lnTo>
                                <a:pt x="6726" y="3710"/>
                              </a:lnTo>
                              <a:cubicBezTo>
                                <a:pt x="6726" y="3909"/>
                                <a:pt x="6781" y="4075"/>
                                <a:pt x="6846" y="4075"/>
                              </a:cubicBezTo>
                              <a:lnTo>
                                <a:pt x="7874" y="4075"/>
                              </a:lnTo>
                              <a:cubicBezTo>
                                <a:pt x="7940" y="4075"/>
                                <a:pt x="7995" y="3909"/>
                                <a:pt x="7995" y="3710"/>
                              </a:cubicBezTo>
                              <a:lnTo>
                                <a:pt x="7995" y="1921"/>
                              </a:lnTo>
                              <a:lnTo>
                                <a:pt x="8585" y="1921"/>
                              </a:lnTo>
                              <a:cubicBezTo>
                                <a:pt x="8651" y="1921"/>
                                <a:pt x="8706" y="1756"/>
                                <a:pt x="8706" y="1557"/>
                              </a:cubicBezTo>
                              <a:lnTo>
                                <a:pt x="8706" y="166"/>
                              </a:lnTo>
                              <a:lnTo>
                                <a:pt x="8706" y="166"/>
                              </a:lnTo>
                              <a:lnTo>
                                <a:pt x="8706" y="0"/>
                              </a:lnTo>
                              <a:lnTo>
                                <a:pt x="6015" y="0"/>
                              </a:lnTo>
                              <a:lnTo>
                                <a:pt x="6015" y="1557"/>
                              </a:lnTo>
                              <a:cubicBezTo>
                                <a:pt x="6015" y="1756"/>
                                <a:pt x="6070" y="1921"/>
                                <a:pt x="6135" y="1921"/>
                              </a:cubicBezTo>
                              <a:close/>
                              <a:moveTo>
                                <a:pt x="8399" y="5267"/>
                              </a:moveTo>
                              <a:lnTo>
                                <a:pt x="8399" y="8083"/>
                              </a:lnTo>
                              <a:cubicBezTo>
                                <a:pt x="8399" y="8249"/>
                                <a:pt x="8443" y="8415"/>
                                <a:pt x="8509" y="8415"/>
                              </a:cubicBezTo>
                              <a:lnTo>
                                <a:pt x="9045" y="8415"/>
                              </a:lnTo>
                              <a:lnTo>
                                <a:pt x="9045" y="10038"/>
                              </a:lnTo>
                              <a:cubicBezTo>
                                <a:pt x="9045" y="10204"/>
                                <a:pt x="9088" y="10369"/>
                                <a:pt x="9154" y="10369"/>
                              </a:cubicBezTo>
                              <a:lnTo>
                                <a:pt x="10084" y="10369"/>
                              </a:lnTo>
                              <a:cubicBezTo>
                                <a:pt x="10138" y="10369"/>
                                <a:pt x="10193" y="10237"/>
                                <a:pt x="10193" y="10038"/>
                              </a:cubicBezTo>
                              <a:lnTo>
                                <a:pt x="10193" y="8415"/>
                              </a:lnTo>
                              <a:lnTo>
                                <a:pt x="10729" y="8415"/>
                              </a:lnTo>
                              <a:cubicBezTo>
                                <a:pt x="10784" y="8415"/>
                                <a:pt x="10838" y="8282"/>
                                <a:pt x="10838" y="8083"/>
                              </a:cubicBezTo>
                              <a:lnTo>
                                <a:pt x="10838" y="6825"/>
                              </a:lnTo>
                              <a:lnTo>
                                <a:pt x="10838" y="6825"/>
                              </a:lnTo>
                              <a:lnTo>
                                <a:pt x="10838" y="5267"/>
                              </a:lnTo>
                              <a:cubicBezTo>
                                <a:pt x="10838" y="5102"/>
                                <a:pt x="10795" y="4936"/>
                                <a:pt x="10729" y="4936"/>
                              </a:cubicBezTo>
                              <a:lnTo>
                                <a:pt x="10193" y="4936"/>
                              </a:lnTo>
                              <a:lnTo>
                                <a:pt x="10193" y="3346"/>
                              </a:lnTo>
                              <a:cubicBezTo>
                                <a:pt x="10193" y="3180"/>
                                <a:pt x="10149" y="3015"/>
                                <a:pt x="10084" y="3015"/>
                              </a:cubicBezTo>
                              <a:lnTo>
                                <a:pt x="9154" y="3015"/>
                              </a:lnTo>
                              <a:cubicBezTo>
                                <a:pt x="9099" y="3015"/>
                                <a:pt x="9045" y="3147"/>
                                <a:pt x="9045" y="3346"/>
                              </a:cubicBezTo>
                              <a:lnTo>
                                <a:pt x="9045" y="4936"/>
                              </a:lnTo>
                              <a:lnTo>
                                <a:pt x="8509" y="4936"/>
                              </a:lnTo>
                              <a:cubicBezTo>
                                <a:pt x="8454" y="4936"/>
                                <a:pt x="8399" y="5069"/>
                                <a:pt x="8399" y="5267"/>
                              </a:cubicBezTo>
                              <a:close/>
                              <a:moveTo>
                                <a:pt x="20156" y="0"/>
                              </a:moveTo>
                              <a:lnTo>
                                <a:pt x="20156" y="828"/>
                              </a:lnTo>
                              <a:cubicBezTo>
                                <a:pt x="20156" y="928"/>
                                <a:pt x="20189" y="1027"/>
                                <a:pt x="20222" y="1027"/>
                              </a:cubicBezTo>
                              <a:lnTo>
                                <a:pt x="20539" y="1027"/>
                              </a:lnTo>
                              <a:lnTo>
                                <a:pt x="20539" y="1988"/>
                              </a:lnTo>
                              <a:cubicBezTo>
                                <a:pt x="20539" y="2087"/>
                                <a:pt x="20572" y="2187"/>
                                <a:pt x="20605" y="2187"/>
                              </a:cubicBezTo>
                              <a:lnTo>
                                <a:pt x="21152" y="2187"/>
                              </a:lnTo>
                              <a:cubicBezTo>
                                <a:pt x="21184" y="2187"/>
                                <a:pt x="21217" y="2087"/>
                                <a:pt x="21217" y="1988"/>
                              </a:cubicBezTo>
                              <a:lnTo>
                                <a:pt x="21217" y="1027"/>
                              </a:lnTo>
                              <a:lnTo>
                                <a:pt x="21534" y="1027"/>
                              </a:lnTo>
                              <a:cubicBezTo>
                                <a:pt x="21567" y="1027"/>
                                <a:pt x="21600" y="928"/>
                                <a:pt x="21600" y="828"/>
                              </a:cubicBezTo>
                              <a:lnTo>
                                <a:pt x="21600" y="0"/>
                              </a:lnTo>
                              <a:lnTo>
                                <a:pt x="20156" y="0"/>
                              </a:lnTo>
                              <a:close/>
                              <a:moveTo>
                                <a:pt x="6475" y="17558"/>
                              </a:moveTo>
                              <a:lnTo>
                                <a:pt x="5818" y="17558"/>
                              </a:lnTo>
                              <a:lnTo>
                                <a:pt x="5818" y="15571"/>
                              </a:lnTo>
                              <a:cubicBezTo>
                                <a:pt x="5818" y="15339"/>
                                <a:pt x="5764" y="15173"/>
                                <a:pt x="5687" y="15173"/>
                              </a:cubicBezTo>
                              <a:lnTo>
                                <a:pt x="4539" y="15173"/>
                              </a:lnTo>
                              <a:cubicBezTo>
                                <a:pt x="4528" y="15173"/>
                                <a:pt x="4528" y="15173"/>
                                <a:pt x="4517" y="15173"/>
                              </a:cubicBezTo>
                              <a:lnTo>
                                <a:pt x="4517" y="11396"/>
                              </a:lnTo>
                              <a:cubicBezTo>
                                <a:pt x="4517" y="11164"/>
                                <a:pt x="4451" y="10933"/>
                                <a:pt x="4364" y="10933"/>
                              </a:cubicBezTo>
                              <a:lnTo>
                                <a:pt x="3631" y="10933"/>
                              </a:lnTo>
                              <a:lnTo>
                                <a:pt x="3631" y="8713"/>
                              </a:lnTo>
                              <a:cubicBezTo>
                                <a:pt x="3631" y="8481"/>
                                <a:pt x="3565" y="8249"/>
                                <a:pt x="3478" y="8249"/>
                              </a:cubicBezTo>
                              <a:lnTo>
                                <a:pt x="2439" y="8249"/>
                              </a:lnTo>
                              <a:lnTo>
                                <a:pt x="2439" y="5002"/>
                              </a:lnTo>
                              <a:lnTo>
                                <a:pt x="3478" y="5002"/>
                              </a:lnTo>
                              <a:cubicBezTo>
                                <a:pt x="3533" y="5002"/>
                                <a:pt x="3576" y="4903"/>
                                <a:pt x="3598" y="4804"/>
                              </a:cubicBezTo>
                              <a:lnTo>
                                <a:pt x="3598" y="8117"/>
                              </a:lnTo>
                              <a:cubicBezTo>
                                <a:pt x="3598" y="8348"/>
                                <a:pt x="3653" y="8514"/>
                                <a:pt x="3729" y="8514"/>
                              </a:cubicBezTo>
                              <a:lnTo>
                                <a:pt x="4386" y="8514"/>
                              </a:lnTo>
                              <a:lnTo>
                                <a:pt x="4386" y="10502"/>
                              </a:lnTo>
                              <a:cubicBezTo>
                                <a:pt x="4386" y="10734"/>
                                <a:pt x="4440" y="10899"/>
                                <a:pt x="4517" y="10899"/>
                              </a:cubicBezTo>
                              <a:lnTo>
                                <a:pt x="5665" y="10899"/>
                              </a:lnTo>
                              <a:cubicBezTo>
                                <a:pt x="5742" y="10899"/>
                                <a:pt x="5796" y="10734"/>
                                <a:pt x="5796" y="10502"/>
                              </a:cubicBezTo>
                              <a:lnTo>
                                <a:pt x="5796" y="8514"/>
                              </a:lnTo>
                              <a:lnTo>
                                <a:pt x="6453" y="8514"/>
                              </a:lnTo>
                              <a:cubicBezTo>
                                <a:pt x="6529" y="8514"/>
                                <a:pt x="6584" y="8348"/>
                                <a:pt x="6584" y="8117"/>
                              </a:cubicBezTo>
                              <a:lnTo>
                                <a:pt x="6584" y="4671"/>
                              </a:lnTo>
                              <a:cubicBezTo>
                                <a:pt x="6584" y="4439"/>
                                <a:pt x="6529" y="4274"/>
                                <a:pt x="6453" y="4274"/>
                              </a:cubicBezTo>
                              <a:lnTo>
                                <a:pt x="5796" y="4274"/>
                              </a:lnTo>
                              <a:lnTo>
                                <a:pt x="5796" y="2286"/>
                              </a:lnTo>
                              <a:cubicBezTo>
                                <a:pt x="5796" y="2054"/>
                                <a:pt x="5742" y="1888"/>
                                <a:pt x="5665" y="1888"/>
                              </a:cubicBezTo>
                              <a:lnTo>
                                <a:pt x="4517" y="1888"/>
                              </a:lnTo>
                              <a:cubicBezTo>
                                <a:pt x="4506" y="1888"/>
                                <a:pt x="4506" y="1888"/>
                                <a:pt x="4495" y="1888"/>
                              </a:cubicBezTo>
                              <a:lnTo>
                                <a:pt x="4495" y="0"/>
                              </a:lnTo>
                              <a:lnTo>
                                <a:pt x="1170" y="0"/>
                              </a:lnTo>
                              <a:lnTo>
                                <a:pt x="1170" y="828"/>
                              </a:lnTo>
                              <a:lnTo>
                                <a:pt x="0" y="828"/>
                              </a:lnTo>
                              <a:lnTo>
                                <a:pt x="0" y="11993"/>
                              </a:lnTo>
                              <a:lnTo>
                                <a:pt x="1192" y="11993"/>
                              </a:lnTo>
                              <a:lnTo>
                                <a:pt x="1192" y="14113"/>
                              </a:lnTo>
                              <a:lnTo>
                                <a:pt x="0" y="14113"/>
                              </a:lnTo>
                              <a:lnTo>
                                <a:pt x="0" y="21567"/>
                              </a:lnTo>
                              <a:lnTo>
                                <a:pt x="2450" y="21567"/>
                              </a:lnTo>
                              <a:lnTo>
                                <a:pt x="2450" y="18320"/>
                              </a:lnTo>
                              <a:lnTo>
                                <a:pt x="3489" y="18320"/>
                              </a:lnTo>
                              <a:cubicBezTo>
                                <a:pt x="3543" y="18320"/>
                                <a:pt x="3587" y="18221"/>
                                <a:pt x="3609" y="18121"/>
                              </a:cubicBezTo>
                              <a:lnTo>
                                <a:pt x="3609" y="21434"/>
                              </a:lnTo>
                              <a:cubicBezTo>
                                <a:pt x="3609" y="21501"/>
                                <a:pt x="3609" y="21534"/>
                                <a:pt x="3620" y="21600"/>
                              </a:cubicBezTo>
                              <a:lnTo>
                                <a:pt x="6595" y="21600"/>
                              </a:lnTo>
                              <a:cubicBezTo>
                                <a:pt x="6606" y="21567"/>
                                <a:pt x="6606" y="21501"/>
                                <a:pt x="6606" y="21434"/>
                              </a:cubicBezTo>
                              <a:lnTo>
                                <a:pt x="6606" y="17989"/>
                              </a:lnTo>
                              <a:cubicBezTo>
                                <a:pt x="6606" y="17757"/>
                                <a:pt x="6540" y="17558"/>
                                <a:pt x="6475" y="17558"/>
                              </a:cubicBezTo>
                              <a:close/>
                              <a:moveTo>
                                <a:pt x="3642" y="2385"/>
                              </a:moveTo>
                              <a:lnTo>
                                <a:pt x="4375" y="2385"/>
                              </a:lnTo>
                              <a:cubicBezTo>
                                <a:pt x="4386" y="2385"/>
                                <a:pt x="4397" y="2385"/>
                                <a:pt x="4407" y="2352"/>
                              </a:cubicBezTo>
                              <a:lnTo>
                                <a:pt x="4407" y="4274"/>
                              </a:lnTo>
                              <a:lnTo>
                                <a:pt x="3751" y="4274"/>
                              </a:lnTo>
                              <a:cubicBezTo>
                                <a:pt x="3708" y="4274"/>
                                <a:pt x="3675" y="4340"/>
                                <a:pt x="3642" y="4439"/>
                              </a:cubicBezTo>
                              <a:lnTo>
                                <a:pt x="3642" y="2385"/>
                              </a:lnTo>
                              <a:close/>
                              <a:moveTo>
                                <a:pt x="2078" y="17061"/>
                              </a:moveTo>
                              <a:lnTo>
                                <a:pt x="1476" y="17061"/>
                              </a:lnTo>
                              <a:lnTo>
                                <a:pt x="1476" y="15670"/>
                              </a:lnTo>
                              <a:lnTo>
                                <a:pt x="2078" y="15670"/>
                              </a:lnTo>
                              <a:lnTo>
                                <a:pt x="2078" y="17061"/>
                              </a:lnTo>
                              <a:close/>
                              <a:moveTo>
                                <a:pt x="2078" y="10933"/>
                              </a:moveTo>
                              <a:lnTo>
                                <a:pt x="1476" y="10933"/>
                              </a:lnTo>
                              <a:lnTo>
                                <a:pt x="1476" y="9044"/>
                              </a:lnTo>
                              <a:lnTo>
                                <a:pt x="2078" y="9044"/>
                              </a:lnTo>
                              <a:lnTo>
                                <a:pt x="2078" y="10933"/>
                              </a:lnTo>
                              <a:close/>
                              <a:moveTo>
                                <a:pt x="2078" y="3777"/>
                              </a:moveTo>
                              <a:lnTo>
                                <a:pt x="1476" y="3777"/>
                              </a:lnTo>
                              <a:lnTo>
                                <a:pt x="1476" y="2385"/>
                              </a:lnTo>
                              <a:lnTo>
                                <a:pt x="2078" y="2385"/>
                              </a:lnTo>
                              <a:lnTo>
                                <a:pt x="2078" y="3777"/>
                              </a:lnTo>
                              <a:close/>
                              <a:moveTo>
                                <a:pt x="4407" y="17558"/>
                              </a:moveTo>
                              <a:lnTo>
                                <a:pt x="3751" y="17558"/>
                              </a:lnTo>
                              <a:cubicBezTo>
                                <a:pt x="3708" y="17558"/>
                                <a:pt x="3675" y="17625"/>
                                <a:pt x="3642" y="17724"/>
                              </a:cubicBezTo>
                              <a:lnTo>
                                <a:pt x="3642" y="15670"/>
                              </a:lnTo>
                              <a:lnTo>
                                <a:pt x="4375" y="15670"/>
                              </a:lnTo>
                              <a:cubicBezTo>
                                <a:pt x="4386" y="15670"/>
                                <a:pt x="4397" y="15670"/>
                                <a:pt x="4407" y="15637"/>
                              </a:cubicBezTo>
                              <a:lnTo>
                                <a:pt x="4407" y="17558"/>
                              </a:lnTo>
                              <a:close/>
                              <a:moveTo>
                                <a:pt x="8706" y="14875"/>
                              </a:moveTo>
                              <a:lnTo>
                                <a:pt x="8706" y="13483"/>
                              </a:lnTo>
                              <a:lnTo>
                                <a:pt x="8706" y="13483"/>
                              </a:lnTo>
                              <a:lnTo>
                                <a:pt x="8706" y="11761"/>
                              </a:lnTo>
                              <a:cubicBezTo>
                                <a:pt x="8706" y="11562"/>
                                <a:pt x="8651" y="11396"/>
                                <a:pt x="8585" y="11396"/>
                              </a:cubicBezTo>
                              <a:lnTo>
                                <a:pt x="7995" y="11396"/>
                              </a:lnTo>
                              <a:lnTo>
                                <a:pt x="7995" y="9607"/>
                              </a:lnTo>
                              <a:cubicBezTo>
                                <a:pt x="7995" y="9409"/>
                                <a:pt x="7940" y="9243"/>
                                <a:pt x="7874" y="9243"/>
                              </a:cubicBezTo>
                              <a:lnTo>
                                <a:pt x="6846" y="9243"/>
                              </a:lnTo>
                              <a:cubicBezTo>
                                <a:pt x="6781" y="9243"/>
                                <a:pt x="6726" y="9409"/>
                                <a:pt x="6726" y="9607"/>
                              </a:cubicBezTo>
                              <a:lnTo>
                                <a:pt x="6726" y="11396"/>
                              </a:lnTo>
                              <a:lnTo>
                                <a:pt x="6135" y="11396"/>
                              </a:lnTo>
                              <a:cubicBezTo>
                                <a:pt x="6070" y="11396"/>
                                <a:pt x="6015" y="11562"/>
                                <a:pt x="6015" y="11761"/>
                              </a:cubicBezTo>
                              <a:lnTo>
                                <a:pt x="6015" y="14875"/>
                              </a:lnTo>
                              <a:cubicBezTo>
                                <a:pt x="6015" y="15074"/>
                                <a:pt x="6070" y="15239"/>
                                <a:pt x="6135" y="15239"/>
                              </a:cubicBezTo>
                              <a:lnTo>
                                <a:pt x="6726" y="15239"/>
                              </a:lnTo>
                              <a:lnTo>
                                <a:pt x="6726" y="17028"/>
                              </a:lnTo>
                              <a:cubicBezTo>
                                <a:pt x="6726" y="17227"/>
                                <a:pt x="6781" y="17393"/>
                                <a:pt x="6846" y="17393"/>
                              </a:cubicBezTo>
                              <a:lnTo>
                                <a:pt x="7874" y="17393"/>
                              </a:lnTo>
                              <a:cubicBezTo>
                                <a:pt x="7940" y="17393"/>
                                <a:pt x="7995" y="17227"/>
                                <a:pt x="7995" y="17028"/>
                              </a:cubicBezTo>
                              <a:lnTo>
                                <a:pt x="7995" y="15239"/>
                              </a:lnTo>
                              <a:lnTo>
                                <a:pt x="8585" y="15239"/>
                              </a:lnTo>
                              <a:cubicBezTo>
                                <a:pt x="8651" y="15239"/>
                                <a:pt x="8706" y="15074"/>
                                <a:pt x="8706" y="14875"/>
                              </a:cubicBezTo>
                              <a:close/>
                              <a:moveTo>
                                <a:pt x="15005" y="5499"/>
                              </a:moveTo>
                              <a:lnTo>
                                <a:pt x="14579" y="5499"/>
                              </a:lnTo>
                              <a:lnTo>
                                <a:pt x="14579" y="4207"/>
                              </a:lnTo>
                              <a:cubicBezTo>
                                <a:pt x="14579" y="4075"/>
                                <a:pt x="14535" y="3942"/>
                                <a:pt x="14491" y="3942"/>
                              </a:cubicBezTo>
                              <a:lnTo>
                                <a:pt x="13737" y="3942"/>
                              </a:lnTo>
                              <a:cubicBezTo>
                                <a:pt x="13693" y="3942"/>
                                <a:pt x="13649" y="4075"/>
                                <a:pt x="13649" y="4207"/>
                              </a:cubicBezTo>
                              <a:lnTo>
                                <a:pt x="13649" y="5499"/>
                              </a:lnTo>
                              <a:lnTo>
                                <a:pt x="13222" y="5499"/>
                              </a:lnTo>
                              <a:cubicBezTo>
                                <a:pt x="13179" y="5499"/>
                                <a:pt x="13135" y="5632"/>
                                <a:pt x="13135" y="5764"/>
                              </a:cubicBezTo>
                              <a:lnTo>
                                <a:pt x="13135" y="8050"/>
                              </a:lnTo>
                              <a:cubicBezTo>
                                <a:pt x="13135" y="8183"/>
                                <a:pt x="13179" y="8315"/>
                                <a:pt x="13222" y="8315"/>
                              </a:cubicBezTo>
                              <a:lnTo>
                                <a:pt x="13649" y="8315"/>
                              </a:lnTo>
                              <a:lnTo>
                                <a:pt x="13649" y="9607"/>
                              </a:lnTo>
                              <a:cubicBezTo>
                                <a:pt x="13649" y="9740"/>
                                <a:pt x="13693" y="9872"/>
                                <a:pt x="13737" y="9872"/>
                              </a:cubicBezTo>
                              <a:lnTo>
                                <a:pt x="14491" y="9872"/>
                              </a:lnTo>
                              <a:cubicBezTo>
                                <a:pt x="14535" y="9872"/>
                                <a:pt x="14579" y="9740"/>
                                <a:pt x="14579" y="9607"/>
                              </a:cubicBezTo>
                              <a:lnTo>
                                <a:pt x="14579" y="8315"/>
                              </a:lnTo>
                              <a:lnTo>
                                <a:pt x="15005" y="8315"/>
                              </a:lnTo>
                              <a:cubicBezTo>
                                <a:pt x="15049" y="8315"/>
                                <a:pt x="15093" y="8183"/>
                                <a:pt x="15093" y="8050"/>
                              </a:cubicBezTo>
                              <a:lnTo>
                                <a:pt x="15093" y="5764"/>
                              </a:lnTo>
                              <a:cubicBezTo>
                                <a:pt x="15093" y="5632"/>
                                <a:pt x="15060" y="5499"/>
                                <a:pt x="15005" y="5499"/>
                              </a:cubicBezTo>
                              <a:close/>
                              <a:moveTo>
                                <a:pt x="17171" y="12059"/>
                              </a:moveTo>
                              <a:lnTo>
                                <a:pt x="16777" y="12059"/>
                              </a:lnTo>
                              <a:lnTo>
                                <a:pt x="16777" y="10899"/>
                              </a:lnTo>
                              <a:cubicBezTo>
                                <a:pt x="16777" y="10767"/>
                                <a:pt x="16744" y="10667"/>
                                <a:pt x="16700" y="10667"/>
                              </a:cubicBezTo>
                              <a:lnTo>
                                <a:pt x="16022" y="10667"/>
                              </a:lnTo>
                              <a:cubicBezTo>
                                <a:pt x="15979" y="10667"/>
                                <a:pt x="15946" y="10767"/>
                                <a:pt x="15946" y="10899"/>
                              </a:cubicBezTo>
                              <a:lnTo>
                                <a:pt x="15946" y="12059"/>
                              </a:lnTo>
                              <a:lnTo>
                                <a:pt x="15552" y="12059"/>
                              </a:lnTo>
                              <a:cubicBezTo>
                                <a:pt x="15508" y="12059"/>
                                <a:pt x="15475" y="12158"/>
                                <a:pt x="15475" y="12291"/>
                              </a:cubicBezTo>
                              <a:lnTo>
                                <a:pt x="15475" y="14345"/>
                              </a:lnTo>
                              <a:cubicBezTo>
                                <a:pt x="15475" y="14477"/>
                                <a:pt x="15508" y="14577"/>
                                <a:pt x="15552" y="14577"/>
                              </a:cubicBezTo>
                              <a:lnTo>
                                <a:pt x="15946" y="14577"/>
                              </a:lnTo>
                              <a:lnTo>
                                <a:pt x="15946" y="15769"/>
                              </a:lnTo>
                              <a:cubicBezTo>
                                <a:pt x="15946" y="15902"/>
                                <a:pt x="15979" y="16001"/>
                                <a:pt x="16022" y="16001"/>
                              </a:cubicBezTo>
                              <a:lnTo>
                                <a:pt x="16700" y="16001"/>
                              </a:lnTo>
                              <a:cubicBezTo>
                                <a:pt x="16744" y="16001"/>
                                <a:pt x="16777" y="15902"/>
                                <a:pt x="16777" y="15769"/>
                              </a:cubicBezTo>
                              <a:lnTo>
                                <a:pt x="16777" y="14577"/>
                              </a:lnTo>
                              <a:lnTo>
                                <a:pt x="17171" y="14577"/>
                              </a:lnTo>
                              <a:cubicBezTo>
                                <a:pt x="17214" y="14577"/>
                                <a:pt x="17247" y="14477"/>
                                <a:pt x="17247" y="14345"/>
                              </a:cubicBezTo>
                              <a:lnTo>
                                <a:pt x="17247" y="12291"/>
                              </a:lnTo>
                              <a:cubicBezTo>
                                <a:pt x="17247" y="12158"/>
                                <a:pt x="17214" y="12059"/>
                                <a:pt x="17171" y="12059"/>
                              </a:cubicBezTo>
                              <a:close/>
                              <a:moveTo>
                                <a:pt x="15005" y="18817"/>
                              </a:moveTo>
                              <a:lnTo>
                                <a:pt x="14579" y="18817"/>
                              </a:lnTo>
                              <a:lnTo>
                                <a:pt x="14579" y="17525"/>
                              </a:lnTo>
                              <a:cubicBezTo>
                                <a:pt x="14579" y="17393"/>
                                <a:pt x="14535" y="17260"/>
                                <a:pt x="14491" y="17260"/>
                              </a:cubicBezTo>
                              <a:lnTo>
                                <a:pt x="13737" y="17260"/>
                              </a:lnTo>
                              <a:cubicBezTo>
                                <a:pt x="13693" y="17260"/>
                                <a:pt x="13649" y="17393"/>
                                <a:pt x="13649" y="17525"/>
                              </a:cubicBezTo>
                              <a:lnTo>
                                <a:pt x="13649" y="18817"/>
                              </a:lnTo>
                              <a:lnTo>
                                <a:pt x="13222" y="18817"/>
                              </a:lnTo>
                              <a:cubicBezTo>
                                <a:pt x="13179" y="18817"/>
                                <a:pt x="13135" y="18950"/>
                                <a:pt x="13135" y="19082"/>
                              </a:cubicBezTo>
                              <a:lnTo>
                                <a:pt x="13135" y="21368"/>
                              </a:lnTo>
                              <a:cubicBezTo>
                                <a:pt x="13135" y="21467"/>
                                <a:pt x="13157" y="21567"/>
                                <a:pt x="13190" y="21600"/>
                              </a:cubicBezTo>
                              <a:lnTo>
                                <a:pt x="15049" y="21600"/>
                              </a:lnTo>
                              <a:cubicBezTo>
                                <a:pt x="15082" y="21567"/>
                                <a:pt x="15104" y="21467"/>
                                <a:pt x="15104" y="21368"/>
                              </a:cubicBezTo>
                              <a:lnTo>
                                <a:pt x="15104" y="19082"/>
                              </a:lnTo>
                              <a:cubicBezTo>
                                <a:pt x="15093" y="18917"/>
                                <a:pt x="15060" y="18817"/>
                                <a:pt x="15005" y="18817"/>
                              </a:cubicBezTo>
                              <a:close/>
                              <a:moveTo>
                                <a:pt x="10718" y="18221"/>
                              </a:moveTo>
                              <a:lnTo>
                                <a:pt x="10182" y="18221"/>
                              </a:lnTo>
                              <a:lnTo>
                                <a:pt x="10182" y="16631"/>
                              </a:lnTo>
                              <a:cubicBezTo>
                                <a:pt x="10182" y="16465"/>
                                <a:pt x="10138" y="16299"/>
                                <a:pt x="10073" y="16299"/>
                              </a:cubicBezTo>
                              <a:lnTo>
                                <a:pt x="9143" y="16299"/>
                              </a:lnTo>
                              <a:cubicBezTo>
                                <a:pt x="9088" y="16299"/>
                                <a:pt x="9034" y="16432"/>
                                <a:pt x="9034" y="16631"/>
                              </a:cubicBezTo>
                              <a:lnTo>
                                <a:pt x="9034" y="18221"/>
                              </a:lnTo>
                              <a:lnTo>
                                <a:pt x="8498" y="18221"/>
                              </a:lnTo>
                              <a:cubicBezTo>
                                <a:pt x="8443" y="18221"/>
                                <a:pt x="8388" y="18353"/>
                                <a:pt x="8388" y="18552"/>
                              </a:cubicBezTo>
                              <a:lnTo>
                                <a:pt x="8388" y="21368"/>
                              </a:lnTo>
                              <a:cubicBezTo>
                                <a:pt x="8388" y="21467"/>
                                <a:pt x="8399" y="21534"/>
                                <a:pt x="8421" y="21600"/>
                              </a:cubicBezTo>
                              <a:lnTo>
                                <a:pt x="10784" y="21600"/>
                              </a:lnTo>
                              <a:cubicBezTo>
                                <a:pt x="10805" y="21534"/>
                                <a:pt x="10816" y="21467"/>
                                <a:pt x="10816" y="21368"/>
                              </a:cubicBezTo>
                              <a:lnTo>
                                <a:pt x="10816" y="20109"/>
                              </a:lnTo>
                              <a:lnTo>
                                <a:pt x="10816" y="20109"/>
                              </a:lnTo>
                              <a:lnTo>
                                <a:pt x="10816" y="18552"/>
                              </a:lnTo>
                              <a:cubicBezTo>
                                <a:pt x="10827" y="18387"/>
                                <a:pt x="10773" y="18221"/>
                                <a:pt x="10718" y="18221"/>
                              </a:cubicBezTo>
                              <a:close/>
                              <a:moveTo>
                                <a:pt x="15486" y="1027"/>
                              </a:moveTo>
                              <a:cubicBezTo>
                                <a:pt x="15486" y="1160"/>
                                <a:pt x="15519" y="1259"/>
                                <a:pt x="15563" y="1259"/>
                              </a:cubicBezTo>
                              <a:lnTo>
                                <a:pt x="15957" y="1259"/>
                              </a:lnTo>
                              <a:lnTo>
                                <a:pt x="15957" y="2452"/>
                              </a:lnTo>
                              <a:cubicBezTo>
                                <a:pt x="15957" y="2584"/>
                                <a:pt x="15989" y="2683"/>
                                <a:pt x="16033" y="2683"/>
                              </a:cubicBezTo>
                              <a:lnTo>
                                <a:pt x="16711" y="2683"/>
                              </a:lnTo>
                              <a:cubicBezTo>
                                <a:pt x="16755" y="2683"/>
                                <a:pt x="16788" y="2584"/>
                                <a:pt x="16788" y="2452"/>
                              </a:cubicBezTo>
                              <a:lnTo>
                                <a:pt x="16788" y="1259"/>
                              </a:lnTo>
                              <a:lnTo>
                                <a:pt x="17182" y="1259"/>
                              </a:lnTo>
                              <a:cubicBezTo>
                                <a:pt x="17225" y="1259"/>
                                <a:pt x="17258" y="1160"/>
                                <a:pt x="17258" y="1027"/>
                              </a:cubicBezTo>
                              <a:lnTo>
                                <a:pt x="17258" y="0"/>
                              </a:lnTo>
                              <a:lnTo>
                                <a:pt x="15486" y="0"/>
                              </a:lnTo>
                              <a:lnTo>
                                <a:pt x="15486" y="1027"/>
                              </a:lnTo>
                              <a:close/>
                              <a:moveTo>
                                <a:pt x="12862" y="11761"/>
                              </a:moveTo>
                              <a:lnTo>
                                <a:pt x="12380" y="11761"/>
                              </a:lnTo>
                              <a:lnTo>
                                <a:pt x="12380" y="10303"/>
                              </a:lnTo>
                              <a:cubicBezTo>
                                <a:pt x="12380" y="10137"/>
                                <a:pt x="12337" y="10005"/>
                                <a:pt x="12282" y="10005"/>
                              </a:cubicBezTo>
                              <a:lnTo>
                                <a:pt x="11451" y="10005"/>
                              </a:lnTo>
                              <a:cubicBezTo>
                                <a:pt x="11396" y="10005"/>
                                <a:pt x="11352" y="10137"/>
                                <a:pt x="11352" y="10303"/>
                              </a:cubicBezTo>
                              <a:lnTo>
                                <a:pt x="11352" y="11761"/>
                              </a:lnTo>
                              <a:lnTo>
                                <a:pt x="10871" y="11761"/>
                              </a:lnTo>
                              <a:cubicBezTo>
                                <a:pt x="10816" y="11761"/>
                                <a:pt x="10773" y="11893"/>
                                <a:pt x="10773" y="12059"/>
                              </a:cubicBezTo>
                              <a:lnTo>
                                <a:pt x="10773" y="14577"/>
                              </a:lnTo>
                              <a:cubicBezTo>
                                <a:pt x="10773" y="14742"/>
                                <a:pt x="10816" y="14875"/>
                                <a:pt x="10871" y="14875"/>
                              </a:cubicBezTo>
                              <a:lnTo>
                                <a:pt x="11352" y="14875"/>
                              </a:lnTo>
                              <a:lnTo>
                                <a:pt x="11352" y="16333"/>
                              </a:lnTo>
                              <a:cubicBezTo>
                                <a:pt x="11352" y="16498"/>
                                <a:pt x="11396" y="16631"/>
                                <a:pt x="11451" y="16631"/>
                              </a:cubicBezTo>
                              <a:lnTo>
                                <a:pt x="12282" y="16631"/>
                              </a:lnTo>
                              <a:cubicBezTo>
                                <a:pt x="12337" y="16631"/>
                                <a:pt x="12380" y="16498"/>
                                <a:pt x="12380" y="16333"/>
                              </a:cubicBezTo>
                              <a:lnTo>
                                <a:pt x="12380" y="14875"/>
                              </a:lnTo>
                              <a:lnTo>
                                <a:pt x="12862" y="14875"/>
                              </a:lnTo>
                              <a:cubicBezTo>
                                <a:pt x="12916" y="14875"/>
                                <a:pt x="12960" y="14742"/>
                                <a:pt x="12960" y="14577"/>
                              </a:cubicBezTo>
                              <a:lnTo>
                                <a:pt x="12960" y="12059"/>
                              </a:lnTo>
                              <a:cubicBezTo>
                                <a:pt x="12949" y="11893"/>
                                <a:pt x="12905" y="11761"/>
                                <a:pt x="12862" y="11761"/>
                              </a:cubicBezTo>
                              <a:close/>
                              <a:moveTo>
                                <a:pt x="10773" y="1259"/>
                              </a:moveTo>
                              <a:cubicBezTo>
                                <a:pt x="10773" y="1425"/>
                                <a:pt x="10816" y="1557"/>
                                <a:pt x="10871" y="1557"/>
                              </a:cubicBezTo>
                              <a:lnTo>
                                <a:pt x="11352" y="1557"/>
                              </a:lnTo>
                              <a:lnTo>
                                <a:pt x="11352" y="3015"/>
                              </a:lnTo>
                              <a:cubicBezTo>
                                <a:pt x="11352" y="3180"/>
                                <a:pt x="11396" y="3313"/>
                                <a:pt x="11451" y="3313"/>
                              </a:cubicBezTo>
                              <a:lnTo>
                                <a:pt x="12282" y="3313"/>
                              </a:lnTo>
                              <a:cubicBezTo>
                                <a:pt x="12337" y="3313"/>
                                <a:pt x="12380" y="3180"/>
                                <a:pt x="12380" y="3015"/>
                              </a:cubicBezTo>
                              <a:lnTo>
                                <a:pt x="12380" y="1557"/>
                              </a:lnTo>
                              <a:lnTo>
                                <a:pt x="12862" y="1557"/>
                              </a:lnTo>
                              <a:cubicBezTo>
                                <a:pt x="12916" y="1557"/>
                                <a:pt x="12960" y="1425"/>
                                <a:pt x="12960" y="1259"/>
                              </a:cubicBezTo>
                              <a:lnTo>
                                <a:pt x="12960" y="0"/>
                              </a:lnTo>
                              <a:lnTo>
                                <a:pt x="10784" y="0"/>
                              </a:lnTo>
                              <a:lnTo>
                                <a:pt x="10784" y="1259"/>
                              </a:lnTo>
                              <a:close/>
                            </a:path>
                          </a:pathLst>
                        </a:custGeom>
                        <a:solidFill>
                          <a:schemeClr val="bg1">
                            <a:lumMod val="85000"/>
                          </a:schemeClr>
                        </a:solidFill>
                        <a:ln w="12700">
                          <a:miter lim="400000"/>
                        </a:ln>
                      </wps:spPr>
                      <wps:bodyPr lIns="38100" tIns="38100" rIns="38100" bIns="38100" anchor="ctr"/>
                    </wps:wsp>
                    <wps:wsp>
                      <wps:cNvPr id="53" name="Rectangle"/>
                      <wps:cNvSpPr/>
                      <wps:spPr>
                        <a:xfrm>
                          <a:off x="0" y="762000"/>
                          <a:ext cx="6858000" cy="110490"/>
                        </a:xfrm>
                        <a:prstGeom prst="rect">
                          <a:avLst/>
                        </a:prstGeom>
                        <a:solidFill>
                          <a:schemeClr val="accent1"/>
                        </a:solidFill>
                        <a:ln w="12700">
                          <a:miter lim="400000"/>
                        </a:ln>
                      </wps:spPr>
                      <wps:bodyPr lIns="38100" tIns="38100" rIns="38100" bIns="38100" anchor="ctr"/>
                    </wps:wsp>
                    <wps:wsp>
                      <wps:cNvPr id="54" name="Rectangle"/>
                      <wps:cNvSpPr/>
                      <wps:spPr>
                        <a:xfrm>
                          <a:off x="0" y="873760"/>
                          <a:ext cx="6858000" cy="35561"/>
                        </a:xfrm>
                        <a:prstGeom prst="rect">
                          <a:avLst/>
                        </a:prstGeom>
                        <a:solidFill>
                          <a:schemeClr val="accent2"/>
                        </a:solidFill>
                        <a:ln w="12700">
                          <a:miter lim="400000"/>
                        </a:ln>
                      </wps:spPr>
                      <wps:bodyPr lIns="38100" tIns="38100" rIns="38100" bIns="38100" anchor="ctr"/>
                    </wps:wsp>
                  </wpg:wgp>
                </a:graphicData>
              </a:graphic>
              <wp14:sizeRelH relativeFrom="margin">
                <wp14:pctWidth>100000</wp14:pctWidth>
              </wp14:sizeRelH>
              <wp14:sizeRelV relativeFrom="margin">
                <wp14:pctHeight>0</wp14:pctHeight>
              </wp14:sizeRelV>
            </wp:anchor>
          </w:drawing>
        </mc:Choice>
        <mc:Fallback>
          <w:pict>
            <v:group w14:anchorId="02D991BC" id="Group 45" o:spid="_x0000_s1026" style="position:absolute;margin-left:0;margin-top:0;width:540pt;height:71.3pt;z-index:251729920;mso-width-percent:1000;mso-position-horizontal:center;mso-position-horizontal-relative:page;mso-position-vertical:top;mso-position-vertical-relative:page;mso-width-percent:1000;mso-width-relative:margin;mso-height-relative:margin" coordsize="68580,90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">
              <v:shape id="Shape" o:spid="_x0000_s1027" style="position:absolute;width:25082;height:8280;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" path="m19347,5764r-350,l18997,4704v,-132,-33,-198,-66,-198l18319,4506v-44,,-66,99,-66,198l18253,5764r-350,c17860,5764,17838,5864,17838,5963r,1855c17838,7951,17871,8017,17903,8017r350,l18253,9077v,133,33,199,66,199l18931,9276v44,,66,-99,66,-199l18997,8017r350,c19391,8017,19413,7918,19413,7818r,-1822c19413,5864,19380,5764,19347,5764xm21523,12291r-317,l21206,11330v,-99,-33,-199,-65,-199l20594,11131v-33,,-66,100,-66,199l20528,12291r-317,c20178,12291,20145,12390,20145,12490r,1656c20145,14245,20178,14345,20211,14345r317,l20528,15272v,100,33,199,66,199l21141,15471v32,,65,-99,65,-199l21206,14312r317,c21556,14312,21589,14212,21589,14113r,-1657c21589,12390,21556,12291,21523,12291xm19347,19082r-350,l18997,18022v,-132,-33,-199,-66,-199l18319,17823v-44,,-66,100,-66,199l18253,19082r-350,c17860,19082,17838,19182,17838,19281r,1855c17838,21269,17871,21335,17903,21335r350,l18253,21567r744,l18997,21335r350,c19391,21335,19413,21236,19413,21136r,-1855c19413,19182,19380,19082,19347,19082xm6135,1921r591,l6726,3710v,199,55,365,120,365l7874,4075v66,,121,-166,121,-365l7995,1921r590,c8651,1921,8706,1756,8706,1557r,-1391l8706,166,8706,,6015,r,1557c6015,1756,6070,1921,6135,1921xm8399,5267r,2816c8399,8249,8443,8415,8509,8415r536,l9045,10038v,166,43,331,109,331l10084,10369v54,,109,-132,109,-331l10193,8415r536,c10784,8415,10838,8282,10838,8083r,-1258l10838,6825r,-1558c10838,5102,10795,4936,10729,4936r-536,l10193,3346v,-166,-44,-331,-109,-331l9154,3015v-55,,-109,132,-109,331l9045,4936r-536,c8454,4936,8399,5069,8399,5267xm20156,r,828c20156,928,20189,1027,20222,1027r317,l20539,1988v,99,33,199,66,199l21152,2187v32,,65,-100,65,-199l21217,1027r317,c21567,1027,21600,928,21600,828r,-828l20156,xm6475,17558r-657,l5818,15571v,-232,-54,-398,-131,-398l4539,15173v-11,,-11,,-22,l4517,11396v,-232,-66,-463,-153,-463l3631,10933r,-2220c3631,8481,3565,8249,3478,8249r-1039,l2439,5002r1039,c3533,5002,3576,4903,3598,4804r,3313c3598,8348,3653,8514,3729,8514r657,l4386,10502v,232,54,397,131,397l5665,10899v77,,131,-165,131,-397l5796,8514r657,c6529,8514,6584,8348,6584,8117r,-3446c6584,4439,6529,4274,6453,4274r-657,l5796,2286v,-232,-54,-398,-131,-398l4517,1888v-11,,-11,,-22,l4495,,1170,r,828l,828,,11993r1192,l1192,14113,,14113r,7454l2450,21567r,-3247l3489,18320v54,,98,-99,120,-199l3609,21434v,67,,100,11,166l6595,21600v11,-33,11,-99,11,-166l6606,17989v,-232,-66,-431,-131,-431xm3642,2385r733,c4386,2385,4397,2385,4407,2352r,1922l3751,4274v-43,,-76,66,-109,165l3642,2385xm2078,17061r-602,l1476,15670r602,l2078,17061xm2078,10933r-602,l1476,9044r602,l2078,10933xm2078,3777r-602,l1476,2385r602,l2078,3777xm4407,17558r-656,c3708,17558,3675,17625,3642,17724r,-2054l4375,15670v11,,22,,32,-33l4407,17558xm8706,14875r,-1392l8706,13483r,-1722c8706,11562,8651,11396,8585,11396r-590,l7995,9607v,-198,-55,-364,-121,-364l6846,9243v-65,,-120,166,-120,364l6726,11396r-591,c6070,11396,6015,11562,6015,11761r,3114c6015,15074,6070,15239,6135,15239r591,l6726,17028v,199,55,365,120,365l7874,17393v66,,121,-166,121,-365l7995,15239r590,c8651,15239,8706,15074,8706,14875xm15005,5499r-426,l14579,4207v,-132,-44,-265,-88,-265l13737,3942v-44,,-88,133,-88,265l13649,5499r-427,c13179,5499,13135,5632,13135,5764r,2286c13135,8183,13179,8315,13222,8315r427,l13649,9607v,133,44,265,88,265l14491,9872v44,,88,-132,88,-265l14579,8315r426,c15049,8315,15093,8183,15093,8050r,-2286c15093,5632,15060,5499,15005,5499xm17171,12059r-394,l16777,10899v,-132,-33,-232,-77,-232l16022,10667v-43,,-76,100,-76,232l15946,12059r-394,c15508,12059,15475,12158,15475,12291r,2054c15475,14477,15508,14577,15552,14577r394,l15946,15769v,133,33,232,76,232l16700,16001v44,,77,-99,77,-232l16777,14577r394,c17214,14577,17247,14477,17247,14345r,-2054c17247,12158,17214,12059,17171,12059xm15005,18817r-426,l14579,17525v,-132,-44,-265,-88,-265l13737,17260v-44,,-88,133,-88,265l13649,18817r-427,c13179,18817,13135,18950,13135,19082r,2286c13135,21467,13157,21567,13190,21600r1859,c15082,21567,15104,21467,15104,21368r,-2286c15093,18917,15060,18817,15005,18817xm10718,18221r-536,l10182,16631v,-166,-44,-332,-109,-332l9143,16299v-55,,-109,133,-109,332l9034,18221r-536,c8443,18221,8388,18353,8388,18552r,2816c8388,21467,8399,21534,8421,21600r2363,c10805,21534,10816,21467,10816,21368r,-1259l10816,20109r,-1557c10827,18387,10773,18221,10718,18221xm15486,1027v,133,33,232,77,232l15957,1259r,1193c15957,2584,15989,2683,16033,2683r678,c16755,2683,16788,2584,16788,2452r,-1193l17182,1259v43,,76,-99,76,-232l17258,,15486,r,1027xm12862,11761r-482,l12380,10303v,-166,-43,-298,-98,-298l11451,10005v-55,,-99,132,-99,298l11352,11761r-481,c10816,11761,10773,11893,10773,12059r,2518c10773,14742,10816,14875,10871,14875r481,l11352,16333v,165,44,298,99,298l12282,16631v55,,98,-133,98,-298l12380,14875r482,c12916,14875,12960,14742,12960,14577r,-2518c12949,11893,12905,11761,12862,11761xm10773,1259v,166,43,298,98,298l11352,1557r,1458c11352,3180,11396,3313,11451,3313r831,c12337,3313,12380,3180,12380,3015r,-1458l12862,1557v54,,98,-132,98,-298l12960,,10784,r,1259l10773,1259xe" fillcolor="#d8d8d8 [2732]" stroked="f" strokeweight="1pt">
                <v:stroke miterlimit="4" joinstyle="miter"/>
                <v:path arrowok="t" o:extrusionok="f" o:connecttype="custom" o:connectlocs="1254125,414021;1254125,414021;1254125,414021;1254125,414021" o:connectangles="0,90,180,270"/>
              </v:shape>
              <v:rect id="Rectangle" o:spid="_x0000_s1028" style="position:absolute;top:7620;width:68580;height:1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" fillcolor="#264d2b [3204]" stroked="f" strokeweight="1pt">
                <v:stroke miterlimit="4"/>
                <v:textbox inset="3pt,3pt,3pt,3pt"/>
              </v:rect>
              <v:rect id="Rectangle" o:spid="_x0000_s1029" style="position:absolute;top:8737;width:68580;height: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" fillcolor="#60b966 [3205]" stroked="f" strokeweight="1pt">
                <v:stroke miterlimit="4"/>
                <v:textbox inset="3pt,3pt,3pt,3pt"/>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675B0"/>
    <w:multiLevelType w:val="hybridMultilevel"/>
    <w:tmpl w:val="08866F0C"/>
    <w:lvl w:ilvl="0" w:tplc="87869B7E">
      <w:start w:val="1"/>
      <w:numFmt w:val="bullet"/>
      <w:pStyle w:val="Graphbullet4"/>
      <w:lvlText w:val=""/>
      <w:lvlJc w:val="left"/>
      <w:pPr>
        <w:ind w:left="720" w:hanging="360"/>
      </w:pPr>
      <w:rPr>
        <w:rFonts w:ascii="Symbol" w:hAnsi="Symbol" w:hint="default"/>
        <w:color w:val="5E5E5E" w:themeColor="text2"/>
        <w:u w:color="264D2B"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1B0354"/>
    <w:multiLevelType w:val="hybridMultilevel"/>
    <w:tmpl w:val="A1281CDC"/>
    <w:lvl w:ilvl="0" w:tplc="AEA2F03A">
      <w:start w:val="1"/>
      <w:numFmt w:val="bullet"/>
      <w:pStyle w:val="Graphbullet3"/>
      <w:lvlText w:val=""/>
      <w:lvlJc w:val="left"/>
      <w:pPr>
        <w:ind w:left="720" w:hanging="360"/>
      </w:pPr>
      <w:rPr>
        <w:rFonts w:ascii="Symbol" w:hAnsi="Symbol" w:hint="default"/>
        <w:color w:val="A6A6A6" w:themeColor="background1" w:themeShade="A6"/>
        <w:u w:color="264D2B"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5720C3"/>
    <w:multiLevelType w:val="hybridMultilevel"/>
    <w:tmpl w:val="2D206CF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15:restartNumberingAfterBreak="0">
    <w:nsid w:val="15F57AF7"/>
    <w:multiLevelType w:val="multilevel"/>
    <w:tmpl w:val="929C0FC4"/>
    <w:styleLink w:val="BullettedList"/>
    <w:lvl w:ilvl="0">
      <w:start w:val="1"/>
      <w:numFmt w:val="bullet"/>
      <w:pStyle w:val="Bullets"/>
      <w:lvlText w:val=""/>
      <w:lvlJc w:val="left"/>
      <w:pPr>
        <w:ind w:left="530" w:hanging="360"/>
      </w:pPr>
      <w:rPr>
        <w:rFonts w:ascii="Symbol" w:hAnsi="Symbol" w:hint="default"/>
        <w:color w:val="60B966" w:themeColor="accent2"/>
      </w:rPr>
    </w:lvl>
    <w:lvl w:ilvl="1">
      <w:start w:val="1"/>
      <w:numFmt w:val="bullet"/>
      <w:pStyle w:val="Listepuces2"/>
      <w:lvlText w:val="o"/>
      <w:lvlJc w:val="left"/>
      <w:pPr>
        <w:ind w:left="1440" w:hanging="360"/>
      </w:pPr>
      <w:rPr>
        <w:rFonts w:ascii="Courier New" w:hAnsi="Courier New" w:hint="default"/>
        <w:color w:val="60B966" w:themeColor="accent2"/>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A277AFC"/>
    <w:multiLevelType w:val="hybridMultilevel"/>
    <w:tmpl w:val="22A46128"/>
    <w:lvl w:ilvl="0" w:tplc="94AE65E6">
      <w:start w:val="1"/>
      <w:numFmt w:val="bullet"/>
      <w:pStyle w:val="Graphbullet"/>
      <w:lvlText w:val=""/>
      <w:lvlJc w:val="left"/>
      <w:pPr>
        <w:ind w:left="720" w:hanging="360"/>
      </w:pPr>
      <w:rPr>
        <w:rFonts w:ascii="Symbol" w:hAnsi="Symbol" w:hint="default"/>
        <w:color w:val="264D2B" w:themeColor="accent1"/>
        <w:u w:color="264D2B"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9448EF"/>
    <w:multiLevelType w:val="hybridMultilevel"/>
    <w:tmpl w:val="20941740"/>
    <w:lvl w:ilvl="0" w:tplc="5F42D17E">
      <w:start w:val="1"/>
      <w:numFmt w:val="bullet"/>
      <w:pStyle w:val="Graphbullet2"/>
      <w:lvlText w:val=""/>
      <w:lvlJc w:val="left"/>
      <w:pPr>
        <w:ind w:left="720" w:hanging="360"/>
      </w:pPr>
      <w:rPr>
        <w:rFonts w:ascii="Symbol" w:hAnsi="Symbol" w:hint="default"/>
        <w:color w:val="60B966" w:themeColor="accent2"/>
        <w:u w:color="264D2B"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1217EB"/>
    <w:multiLevelType w:val="hybridMultilevel"/>
    <w:tmpl w:val="6EFC3856"/>
    <w:lvl w:ilvl="0" w:tplc="0C0C0001">
      <w:start w:val="1"/>
      <w:numFmt w:val="bullet"/>
      <w:lvlText w:val=""/>
      <w:lvlJc w:val="left"/>
      <w:pPr>
        <w:ind w:left="1440" w:hanging="360"/>
      </w:pPr>
      <w:rPr>
        <w:rFonts w:ascii="Symbol" w:hAnsi="Symbol" w:hint="default"/>
      </w:rPr>
    </w:lvl>
    <w:lvl w:ilvl="1" w:tplc="0C0C0003" w:tentative="1">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7" w15:restartNumberingAfterBreak="0">
    <w:nsid w:val="4CBC0A31"/>
    <w:multiLevelType w:val="hybridMultilevel"/>
    <w:tmpl w:val="43D2638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8" w15:restartNumberingAfterBreak="0">
    <w:nsid w:val="5EC6158E"/>
    <w:multiLevelType w:val="multilevel"/>
    <w:tmpl w:val="2430A412"/>
    <w:styleLink w:val="NumberedList"/>
    <w:lvl w:ilvl="0">
      <w:start w:val="1"/>
      <w:numFmt w:val="decimal"/>
      <w:pStyle w:val="Numbers"/>
      <w:lvlText w:val="%1."/>
      <w:lvlJc w:val="left"/>
      <w:pPr>
        <w:ind w:left="576" w:hanging="288"/>
      </w:pPr>
      <w:rPr>
        <w:rFonts w:hint="default"/>
      </w:rPr>
    </w:lvl>
    <w:lvl w:ilvl="1">
      <w:start w:val="1"/>
      <w:numFmt w:val="lowerLetter"/>
      <w:pStyle w:val="Listenumros2"/>
      <w:lvlText w:val="%2."/>
      <w:lvlJc w:val="left"/>
      <w:pPr>
        <w:ind w:left="1152" w:hanging="288"/>
      </w:pPr>
      <w:rPr>
        <w:rFonts w:hint="default"/>
      </w:rPr>
    </w:lvl>
    <w:lvl w:ilvl="2">
      <w:start w:val="1"/>
      <w:numFmt w:val="lowerRoman"/>
      <w:lvlText w:val="%3."/>
      <w:lvlJc w:val="right"/>
      <w:pPr>
        <w:ind w:left="1728" w:hanging="288"/>
      </w:pPr>
      <w:rPr>
        <w:rFonts w:hint="default"/>
      </w:rPr>
    </w:lvl>
    <w:lvl w:ilvl="3">
      <w:start w:val="1"/>
      <w:numFmt w:val="decimal"/>
      <w:lvlText w:val="%4."/>
      <w:lvlJc w:val="left"/>
      <w:pPr>
        <w:ind w:left="2304" w:hanging="288"/>
      </w:pPr>
      <w:rPr>
        <w:rFonts w:hint="default"/>
      </w:rPr>
    </w:lvl>
    <w:lvl w:ilvl="4">
      <w:start w:val="1"/>
      <w:numFmt w:val="lowerLetter"/>
      <w:lvlText w:val="%5."/>
      <w:lvlJc w:val="left"/>
      <w:pPr>
        <w:ind w:left="2880" w:hanging="288"/>
      </w:pPr>
      <w:rPr>
        <w:rFonts w:hint="default"/>
      </w:rPr>
    </w:lvl>
    <w:lvl w:ilvl="5">
      <w:start w:val="1"/>
      <w:numFmt w:val="lowerRoman"/>
      <w:lvlText w:val="%6."/>
      <w:lvlJc w:val="right"/>
      <w:pPr>
        <w:ind w:left="3456" w:hanging="288"/>
      </w:pPr>
      <w:rPr>
        <w:rFonts w:hint="default"/>
      </w:rPr>
    </w:lvl>
    <w:lvl w:ilvl="6">
      <w:start w:val="1"/>
      <w:numFmt w:val="decimal"/>
      <w:lvlText w:val="%7."/>
      <w:lvlJc w:val="left"/>
      <w:pPr>
        <w:ind w:left="4032" w:hanging="288"/>
      </w:pPr>
      <w:rPr>
        <w:rFonts w:hint="default"/>
      </w:rPr>
    </w:lvl>
    <w:lvl w:ilvl="7">
      <w:start w:val="1"/>
      <w:numFmt w:val="lowerLetter"/>
      <w:lvlText w:val="%8."/>
      <w:lvlJc w:val="left"/>
      <w:pPr>
        <w:ind w:left="4608" w:hanging="288"/>
      </w:pPr>
      <w:rPr>
        <w:rFonts w:hint="default"/>
      </w:rPr>
    </w:lvl>
    <w:lvl w:ilvl="8">
      <w:start w:val="1"/>
      <w:numFmt w:val="lowerRoman"/>
      <w:lvlText w:val="%9."/>
      <w:lvlJc w:val="right"/>
      <w:pPr>
        <w:ind w:left="5184" w:hanging="288"/>
      </w:pPr>
      <w:rPr>
        <w:rFonts w:hint="default"/>
      </w:rPr>
    </w:lvl>
  </w:abstractNum>
  <w:num w:numId="1">
    <w:abstractNumId w:val="4"/>
  </w:num>
  <w:num w:numId="2">
    <w:abstractNumId w:val="5"/>
  </w:num>
  <w:num w:numId="3">
    <w:abstractNumId w:val="1"/>
  </w:num>
  <w:num w:numId="4">
    <w:abstractNumId w:val="0"/>
  </w:num>
  <w:num w:numId="5">
    <w:abstractNumId w:val="3"/>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num>
  <w:num w:numId="8">
    <w:abstractNumId w:val="6"/>
  </w:num>
  <w:num w:numId="9">
    <w:abstractNumId w:val="2"/>
  </w:num>
  <w:num w:numId="10">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6E32"/>
    <w:rsid w:val="00003B75"/>
    <w:rsid w:val="000048CB"/>
    <w:rsid w:val="00007C26"/>
    <w:rsid w:val="0002674F"/>
    <w:rsid w:val="000446E1"/>
    <w:rsid w:val="00061AD5"/>
    <w:rsid w:val="000656AE"/>
    <w:rsid w:val="000A7CCA"/>
    <w:rsid w:val="000B6759"/>
    <w:rsid w:val="000D5219"/>
    <w:rsid w:val="000F6C90"/>
    <w:rsid w:val="001032EA"/>
    <w:rsid w:val="0011677C"/>
    <w:rsid w:val="00121CCF"/>
    <w:rsid w:val="00123565"/>
    <w:rsid w:val="00127D78"/>
    <w:rsid w:val="001327F4"/>
    <w:rsid w:val="00135DEF"/>
    <w:rsid w:val="00143B24"/>
    <w:rsid w:val="0014729A"/>
    <w:rsid w:val="00174F40"/>
    <w:rsid w:val="00186960"/>
    <w:rsid w:val="001900D7"/>
    <w:rsid w:val="00191D63"/>
    <w:rsid w:val="00191DD0"/>
    <w:rsid w:val="00193F0D"/>
    <w:rsid w:val="00194685"/>
    <w:rsid w:val="001A2376"/>
    <w:rsid w:val="001A3F3A"/>
    <w:rsid w:val="001D5B2D"/>
    <w:rsid w:val="001D7E33"/>
    <w:rsid w:val="001E6CEB"/>
    <w:rsid w:val="001F3D5F"/>
    <w:rsid w:val="00201773"/>
    <w:rsid w:val="00213709"/>
    <w:rsid w:val="00233C92"/>
    <w:rsid w:val="0024119E"/>
    <w:rsid w:val="00241A86"/>
    <w:rsid w:val="00276F32"/>
    <w:rsid w:val="00277281"/>
    <w:rsid w:val="0029115B"/>
    <w:rsid w:val="00297A58"/>
    <w:rsid w:val="002B0F79"/>
    <w:rsid w:val="002B602D"/>
    <w:rsid w:val="00300782"/>
    <w:rsid w:val="00311990"/>
    <w:rsid w:val="00325DA0"/>
    <w:rsid w:val="003320D6"/>
    <w:rsid w:val="00352790"/>
    <w:rsid w:val="00377792"/>
    <w:rsid w:val="00386C1C"/>
    <w:rsid w:val="00391A7B"/>
    <w:rsid w:val="003B1234"/>
    <w:rsid w:val="003F7117"/>
    <w:rsid w:val="00404562"/>
    <w:rsid w:val="00411C92"/>
    <w:rsid w:val="004120C2"/>
    <w:rsid w:val="00414AA5"/>
    <w:rsid w:val="00425C02"/>
    <w:rsid w:val="00435F2E"/>
    <w:rsid w:val="00436C33"/>
    <w:rsid w:val="00450BBB"/>
    <w:rsid w:val="00495014"/>
    <w:rsid w:val="00497506"/>
    <w:rsid w:val="004A09FC"/>
    <w:rsid w:val="004C32B5"/>
    <w:rsid w:val="004C595B"/>
    <w:rsid w:val="004E2FE1"/>
    <w:rsid w:val="004E66BF"/>
    <w:rsid w:val="00502E99"/>
    <w:rsid w:val="00513443"/>
    <w:rsid w:val="00513FFB"/>
    <w:rsid w:val="0052215F"/>
    <w:rsid w:val="00522168"/>
    <w:rsid w:val="005235DF"/>
    <w:rsid w:val="005264B3"/>
    <w:rsid w:val="00536E32"/>
    <w:rsid w:val="00541367"/>
    <w:rsid w:val="005426A5"/>
    <w:rsid w:val="00545E74"/>
    <w:rsid w:val="00582D5F"/>
    <w:rsid w:val="00585480"/>
    <w:rsid w:val="005A7DF8"/>
    <w:rsid w:val="005B45F0"/>
    <w:rsid w:val="005C6747"/>
    <w:rsid w:val="005D3ADE"/>
    <w:rsid w:val="005E14D5"/>
    <w:rsid w:val="005E6AAF"/>
    <w:rsid w:val="00631541"/>
    <w:rsid w:val="00663A5E"/>
    <w:rsid w:val="0067461F"/>
    <w:rsid w:val="00686A02"/>
    <w:rsid w:val="006973E7"/>
    <w:rsid w:val="006A4307"/>
    <w:rsid w:val="006B2F2B"/>
    <w:rsid w:val="00701D7A"/>
    <w:rsid w:val="0070756B"/>
    <w:rsid w:val="00714A9A"/>
    <w:rsid w:val="007237D4"/>
    <w:rsid w:val="00743D10"/>
    <w:rsid w:val="00751BCB"/>
    <w:rsid w:val="007630F2"/>
    <w:rsid w:val="007707EE"/>
    <w:rsid w:val="007740E1"/>
    <w:rsid w:val="007820AA"/>
    <w:rsid w:val="00792405"/>
    <w:rsid w:val="007A3E5A"/>
    <w:rsid w:val="007A4B7E"/>
    <w:rsid w:val="007B6B58"/>
    <w:rsid w:val="007D34D0"/>
    <w:rsid w:val="007E3455"/>
    <w:rsid w:val="007F1E4B"/>
    <w:rsid w:val="007F3CE4"/>
    <w:rsid w:val="007F3D82"/>
    <w:rsid w:val="00803C56"/>
    <w:rsid w:val="0080551C"/>
    <w:rsid w:val="00824D55"/>
    <w:rsid w:val="00825C8A"/>
    <w:rsid w:val="00827C01"/>
    <w:rsid w:val="008332CE"/>
    <w:rsid w:val="00844E19"/>
    <w:rsid w:val="0084667C"/>
    <w:rsid w:val="00847081"/>
    <w:rsid w:val="00852BBD"/>
    <w:rsid w:val="008553BB"/>
    <w:rsid w:val="0088045F"/>
    <w:rsid w:val="008A4365"/>
    <w:rsid w:val="008A60B8"/>
    <w:rsid w:val="008A6ABB"/>
    <w:rsid w:val="008C7602"/>
    <w:rsid w:val="008E03B2"/>
    <w:rsid w:val="008F1194"/>
    <w:rsid w:val="00902352"/>
    <w:rsid w:val="009128D7"/>
    <w:rsid w:val="009210EA"/>
    <w:rsid w:val="0092600A"/>
    <w:rsid w:val="009358CF"/>
    <w:rsid w:val="00935DD1"/>
    <w:rsid w:val="00945B9D"/>
    <w:rsid w:val="009544F4"/>
    <w:rsid w:val="00974A50"/>
    <w:rsid w:val="00981C73"/>
    <w:rsid w:val="009A1150"/>
    <w:rsid w:val="009C31D9"/>
    <w:rsid w:val="009E4B73"/>
    <w:rsid w:val="009E4CB1"/>
    <w:rsid w:val="00A119C5"/>
    <w:rsid w:val="00A1430A"/>
    <w:rsid w:val="00A143D2"/>
    <w:rsid w:val="00A22F8A"/>
    <w:rsid w:val="00A4190C"/>
    <w:rsid w:val="00A43F3A"/>
    <w:rsid w:val="00A728D5"/>
    <w:rsid w:val="00A9160B"/>
    <w:rsid w:val="00A95895"/>
    <w:rsid w:val="00AB4718"/>
    <w:rsid w:val="00AB78D1"/>
    <w:rsid w:val="00AC11E8"/>
    <w:rsid w:val="00B012AE"/>
    <w:rsid w:val="00B04624"/>
    <w:rsid w:val="00B05BBE"/>
    <w:rsid w:val="00B17E13"/>
    <w:rsid w:val="00B63FA5"/>
    <w:rsid w:val="00B6591A"/>
    <w:rsid w:val="00B86DBD"/>
    <w:rsid w:val="00B91A00"/>
    <w:rsid w:val="00BA6AEB"/>
    <w:rsid w:val="00BB2437"/>
    <w:rsid w:val="00BB647D"/>
    <w:rsid w:val="00BD6B67"/>
    <w:rsid w:val="00C026D3"/>
    <w:rsid w:val="00C328F5"/>
    <w:rsid w:val="00C40EAE"/>
    <w:rsid w:val="00C5695A"/>
    <w:rsid w:val="00C56DC6"/>
    <w:rsid w:val="00C56DCA"/>
    <w:rsid w:val="00C9169F"/>
    <w:rsid w:val="00CA3BE4"/>
    <w:rsid w:val="00CE03B5"/>
    <w:rsid w:val="00CE3304"/>
    <w:rsid w:val="00CF587A"/>
    <w:rsid w:val="00CF7269"/>
    <w:rsid w:val="00D06101"/>
    <w:rsid w:val="00D073F1"/>
    <w:rsid w:val="00D11E77"/>
    <w:rsid w:val="00D11F55"/>
    <w:rsid w:val="00D237A2"/>
    <w:rsid w:val="00D30F4A"/>
    <w:rsid w:val="00D32995"/>
    <w:rsid w:val="00D50E05"/>
    <w:rsid w:val="00D5153F"/>
    <w:rsid w:val="00D71C9E"/>
    <w:rsid w:val="00DD1468"/>
    <w:rsid w:val="00DD2790"/>
    <w:rsid w:val="00DF21FF"/>
    <w:rsid w:val="00DF5141"/>
    <w:rsid w:val="00E231A0"/>
    <w:rsid w:val="00E23B8F"/>
    <w:rsid w:val="00E24036"/>
    <w:rsid w:val="00E25BC6"/>
    <w:rsid w:val="00E61D53"/>
    <w:rsid w:val="00E6596E"/>
    <w:rsid w:val="00E667B3"/>
    <w:rsid w:val="00E81C96"/>
    <w:rsid w:val="00E82221"/>
    <w:rsid w:val="00EA1406"/>
    <w:rsid w:val="00EA3C47"/>
    <w:rsid w:val="00EA5FA7"/>
    <w:rsid w:val="00ED77F4"/>
    <w:rsid w:val="00EF043F"/>
    <w:rsid w:val="00EF5B73"/>
    <w:rsid w:val="00EF627F"/>
    <w:rsid w:val="00F01696"/>
    <w:rsid w:val="00F26EB3"/>
    <w:rsid w:val="00F31F16"/>
    <w:rsid w:val="00F81CC4"/>
    <w:rsid w:val="00F823AD"/>
    <w:rsid w:val="00F90CA2"/>
    <w:rsid w:val="00F94789"/>
    <w:rsid w:val="00FA27A5"/>
    <w:rsid w:val="00FA61CB"/>
    <w:rsid w:val="00FB1147"/>
    <w:rsid w:val="00FB13F4"/>
    <w:rsid w:val="00FB6417"/>
    <w:rsid w:val="00FC6307"/>
    <w:rsid w:val="00FE76AF"/>
    <w:rsid w:val="00FF1D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2B9AD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uiPriority="12" w:qFormat="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7602"/>
    <w:rPr>
      <w:rFonts w:cs="Times New Roman (Body CS)"/>
      <w:color w:val="000000" w:themeColor="text1"/>
    </w:rPr>
  </w:style>
  <w:style w:type="paragraph" w:styleId="Titre1">
    <w:name w:val="heading 1"/>
    <w:basedOn w:val="Normal"/>
    <w:next w:val="Normal"/>
    <w:link w:val="Titre1Car"/>
    <w:uiPriority w:val="9"/>
    <w:qFormat/>
    <w:rsid w:val="00193F0D"/>
    <w:pPr>
      <w:spacing w:line="240" w:lineRule="auto"/>
      <w:outlineLvl w:val="0"/>
    </w:pPr>
    <w:rPr>
      <w:rFonts w:asciiTheme="majorHAnsi" w:hAnsiTheme="majorHAnsi"/>
      <w:color w:val="264D2B" w:themeColor="accent1"/>
      <w:sz w:val="36"/>
    </w:rPr>
  </w:style>
  <w:style w:type="paragraph" w:styleId="Titre2">
    <w:name w:val="heading 2"/>
    <w:basedOn w:val="Normal"/>
    <w:next w:val="Normal"/>
    <w:link w:val="Titre2Car"/>
    <w:uiPriority w:val="9"/>
    <w:qFormat/>
    <w:rsid w:val="00F01696"/>
    <w:pPr>
      <w:keepNext/>
      <w:keepLines/>
      <w:outlineLvl w:val="1"/>
    </w:pPr>
    <w:rPr>
      <w:rFonts w:eastAsiaTheme="majorEastAsia" w:cstheme="majorBidi"/>
      <w:b/>
      <w:caps/>
      <w:color w:val="FFFFFF" w:themeColor="background1"/>
      <w:sz w:val="28"/>
      <w:szCs w:val="26"/>
    </w:rPr>
  </w:style>
  <w:style w:type="paragraph" w:styleId="Titre3">
    <w:name w:val="heading 3"/>
    <w:basedOn w:val="Normal"/>
    <w:next w:val="Normal"/>
    <w:link w:val="Titre3Car"/>
    <w:uiPriority w:val="9"/>
    <w:qFormat/>
    <w:rsid w:val="00F01696"/>
    <w:pPr>
      <w:keepNext/>
      <w:keepLines/>
      <w:spacing w:after="0"/>
      <w:outlineLvl w:val="2"/>
    </w:pPr>
    <w:rPr>
      <w:rFonts w:eastAsiaTheme="majorEastAsia" w:cstheme="majorBidi"/>
      <w:b/>
      <w:caps/>
      <w:color w:val="132615" w:themeColor="accent1" w:themeShade="7F"/>
      <w:sz w:val="16"/>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E14D5"/>
    <w:rPr>
      <w:rFonts w:asciiTheme="majorHAnsi" w:hAnsiTheme="majorHAnsi" w:cs="Times New Roman (Body CS)"/>
      <w:color w:val="264D2B" w:themeColor="accent1"/>
      <w:sz w:val="36"/>
    </w:rPr>
  </w:style>
  <w:style w:type="paragraph" w:styleId="En-tte">
    <w:name w:val="header"/>
    <w:basedOn w:val="Normal"/>
    <w:link w:val="En-tteCar"/>
    <w:uiPriority w:val="99"/>
    <w:semiHidden/>
    <w:rsid w:val="009544F4"/>
    <w:pPr>
      <w:spacing w:after="0" w:line="240" w:lineRule="auto"/>
    </w:pPr>
  </w:style>
  <w:style w:type="character" w:customStyle="1" w:styleId="En-tteCar">
    <w:name w:val="En-tête Car"/>
    <w:basedOn w:val="Policepardfaut"/>
    <w:link w:val="En-tte"/>
    <w:uiPriority w:val="99"/>
    <w:semiHidden/>
    <w:rsid w:val="009544F4"/>
    <w:rPr>
      <w:rFonts w:cs="Times New Roman (Body CS)"/>
      <w:color w:val="000000" w:themeColor="text1"/>
    </w:rPr>
  </w:style>
  <w:style w:type="paragraph" w:styleId="Pieddepage">
    <w:name w:val="footer"/>
    <w:basedOn w:val="Normal"/>
    <w:link w:val="PieddepageCar"/>
    <w:uiPriority w:val="99"/>
    <w:semiHidden/>
    <w:rsid w:val="009544F4"/>
    <w:pPr>
      <w:spacing w:after="0" w:line="240" w:lineRule="auto"/>
    </w:pPr>
    <w:rPr>
      <w:color w:val="FFFFFF" w:themeColor="background1"/>
    </w:rPr>
  </w:style>
  <w:style w:type="character" w:customStyle="1" w:styleId="PieddepageCar">
    <w:name w:val="Pied de page Car"/>
    <w:basedOn w:val="Policepardfaut"/>
    <w:link w:val="Pieddepage"/>
    <w:uiPriority w:val="99"/>
    <w:semiHidden/>
    <w:rsid w:val="009544F4"/>
    <w:rPr>
      <w:rFonts w:cs="Times New Roman (Body CS)"/>
      <w:color w:val="FFFFFF" w:themeColor="background1"/>
    </w:rPr>
  </w:style>
  <w:style w:type="table" w:styleId="Grilledutableau">
    <w:name w:val="Table Grid"/>
    <w:basedOn w:val="TableauNormal"/>
    <w:uiPriority w:val="39"/>
    <w:rsid w:val="006315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3">
    <w:name w:val="Plain Table 3"/>
    <w:basedOn w:val="TableauNormal"/>
    <w:uiPriority w:val="43"/>
    <w:rsid w:val="0063154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Textedelespacerserv">
    <w:name w:val="Placeholder Text"/>
    <w:basedOn w:val="Policepardfaut"/>
    <w:uiPriority w:val="99"/>
    <w:semiHidden/>
    <w:rsid w:val="00CE03B5"/>
    <w:rPr>
      <w:color w:val="808080"/>
    </w:rPr>
  </w:style>
  <w:style w:type="paragraph" w:styleId="Titre">
    <w:name w:val="Title"/>
    <w:basedOn w:val="Normal"/>
    <w:next w:val="Normal"/>
    <w:link w:val="TitreCar"/>
    <w:uiPriority w:val="10"/>
    <w:qFormat/>
    <w:rsid w:val="00127D78"/>
    <w:pPr>
      <w:spacing w:after="0" w:line="240" w:lineRule="auto"/>
    </w:pPr>
    <w:rPr>
      <w:rFonts w:asciiTheme="majorHAnsi" w:hAnsiTheme="majorHAnsi"/>
      <w:color w:val="264D2B" w:themeColor="accent1"/>
      <w:sz w:val="68"/>
    </w:rPr>
  </w:style>
  <w:style w:type="character" w:customStyle="1" w:styleId="TitreCar">
    <w:name w:val="Titre Car"/>
    <w:basedOn w:val="Policepardfaut"/>
    <w:link w:val="Titre"/>
    <w:uiPriority w:val="10"/>
    <w:rsid w:val="005E14D5"/>
    <w:rPr>
      <w:rFonts w:asciiTheme="majorHAnsi" w:hAnsiTheme="majorHAnsi" w:cs="Times New Roman (Body CS)"/>
      <w:color w:val="264D2B" w:themeColor="accent1"/>
      <w:sz w:val="68"/>
    </w:rPr>
  </w:style>
  <w:style w:type="paragraph" w:styleId="Sous-titre">
    <w:name w:val="Subtitle"/>
    <w:basedOn w:val="Normal"/>
    <w:next w:val="Normal"/>
    <w:link w:val="Sous-titreCar"/>
    <w:uiPriority w:val="11"/>
    <w:qFormat/>
    <w:rsid w:val="007630F2"/>
    <w:pPr>
      <w:spacing w:after="0" w:line="240" w:lineRule="auto"/>
    </w:pPr>
    <w:rPr>
      <w:color w:val="7F7F7F" w:themeColor="text1" w:themeTint="80"/>
      <w:sz w:val="68"/>
    </w:rPr>
  </w:style>
  <w:style w:type="character" w:customStyle="1" w:styleId="Sous-titreCar">
    <w:name w:val="Sous-titre Car"/>
    <w:basedOn w:val="Policepardfaut"/>
    <w:link w:val="Sous-titre"/>
    <w:uiPriority w:val="11"/>
    <w:rsid w:val="005E14D5"/>
    <w:rPr>
      <w:rFonts w:cs="Times New Roman (Body CS)"/>
      <w:color w:val="7F7F7F" w:themeColor="text1" w:themeTint="80"/>
      <w:sz w:val="68"/>
    </w:rPr>
  </w:style>
  <w:style w:type="paragraph" w:customStyle="1" w:styleId="Bullets">
    <w:name w:val="Bullets"/>
    <w:basedOn w:val="Normal"/>
    <w:next w:val="Normal"/>
    <w:uiPriority w:val="12"/>
    <w:qFormat/>
    <w:rsid w:val="00123565"/>
    <w:pPr>
      <w:numPr>
        <w:numId w:val="5"/>
      </w:numPr>
      <w:pBdr>
        <w:top w:val="single" w:sz="12" w:space="6" w:color="60B966" w:themeColor="accent2"/>
        <w:bottom w:val="single" w:sz="12" w:space="6" w:color="60B966" w:themeColor="accent2"/>
      </w:pBdr>
    </w:pPr>
  </w:style>
  <w:style w:type="character" w:styleId="lev">
    <w:name w:val="Strong"/>
    <w:basedOn w:val="Policepardfaut"/>
    <w:uiPriority w:val="22"/>
    <w:qFormat/>
    <w:rsid w:val="005E6AAF"/>
    <w:rPr>
      <w:b/>
      <w:bCs/>
      <w:color w:val="264D2B" w:themeColor="accent1"/>
    </w:rPr>
  </w:style>
  <w:style w:type="paragraph" w:customStyle="1" w:styleId="Numbers">
    <w:name w:val="Numbers"/>
    <w:basedOn w:val="Normal"/>
    <w:next w:val="Normal"/>
    <w:uiPriority w:val="13"/>
    <w:qFormat/>
    <w:rsid w:val="00123565"/>
    <w:pPr>
      <w:numPr>
        <w:numId w:val="7"/>
      </w:numPr>
    </w:pPr>
  </w:style>
  <w:style w:type="paragraph" w:styleId="Citation">
    <w:name w:val="Quote"/>
    <w:basedOn w:val="Normal"/>
    <w:next w:val="Normal"/>
    <w:link w:val="CitationCar"/>
    <w:uiPriority w:val="29"/>
    <w:semiHidden/>
    <w:qFormat/>
    <w:rsid w:val="00743D10"/>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semiHidden/>
    <w:rsid w:val="00DF5141"/>
    <w:rPr>
      <w:rFonts w:cs="Times New Roman (Body CS)"/>
      <w:i/>
      <w:iCs/>
      <w:color w:val="404040" w:themeColor="text1" w:themeTint="BF"/>
    </w:rPr>
  </w:style>
  <w:style w:type="paragraph" w:customStyle="1" w:styleId="TableText">
    <w:name w:val="Table Text"/>
    <w:basedOn w:val="Normal"/>
    <w:next w:val="Normal"/>
    <w:link w:val="TableTextChar"/>
    <w:uiPriority w:val="17"/>
    <w:qFormat/>
    <w:rsid w:val="00CF7269"/>
    <w:pPr>
      <w:spacing w:after="0" w:line="240" w:lineRule="auto"/>
    </w:pPr>
    <w:rPr>
      <w:sz w:val="16"/>
    </w:rPr>
  </w:style>
  <w:style w:type="paragraph" w:customStyle="1" w:styleId="Graphheading1">
    <w:name w:val="Graph heading 1"/>
    <w:basedOn w:val="Normal"/>
    <w:uiPriority w:val="15"/>
    <w:qFormat/>
    <w:rsid w:val="007A3E5A"/>
    <w:pPr>
      <w:spacing w:before="120" w:after="60" w:line="240" w:lineRule="auto"/>
    </w:pPr>
    <w:rPr>
      <w:rFonts w:cstheme="minorBidi"/>
      <w:b/>
      <w:color w:val="264D2B" w:themeColor="accent1"/>
      <w:sz w:val="24"/>
    </w:rPr>
  </w:style>
  <w:style w:type="paragraph" w:customStyle="1" w:styleId="Graphbullet">
    <w:name w:val="Graph bullet"/>
    <w:basedOn w:val="Normal"/>
    <w:uiPriority w:val="16"/>
    <w:qFormat/>
    <w:rsid w:val="007A3E5A"/>
    <w:pPr>
      <w:numPr>
        <w:numId w:val="1"/>
      </w:numPr>
      <w:spacing w:after="0" w:line="216" w:lineRule="auto"/>
      <w:ind w:left="284" w:hanging="284"/>
    </w:pPr>
    <w:rPr>
      <w:rFonts w:cstheme="minorBidi"/>
      <w:color w:val="595959" w:themeColor="text1" w:themeTint="A6"/>
      <w:sz w:val="20"/>
    </w:rPr>
  </w:style>
  <w:style w:type="paragraph" w:customStyle="1" w:styleId="Graphheading2">
    <w:name w:val="Graph heading 2"/>
    <w:basedOn w:val="Normal"/>
    <w:uiPriority w:val="15"/>
    <w:qFormat/>
    <w:rsid w:val="007A3E5A"/>
    <w:pPr>
      <w:spacing w:before="120" w:after="60" w:line="240" w:lineRule="auto"/>
    </w:pPr>
    <w:rPr>
      <w:rFonts w:cstheme="minorBidi"/>
      <w:b/>
      <w:color w:val="60B966" w:themeColor="accent2"/>
      <w:sz w:val="24"/>
    </w:rPr>
  </w:style>
  <w:style w:type="paragraph" w:customStyle="1" w:styleId="Graphbullet2">
    <w:name w:val="Graph bullet 2"/>
    <w:basedOn w:val="Normal"/>
    <w:uiPriority w:val="16"/>
    <w:qFormat/>
    <w:rsid w:val="007A3E5A"/>
    <w:pPr>
      <w:numPr>
        <w:numId w:val="2"/>
      </w:numPr>
      <w:spacing w:after="0" w:line="216" w:lineRule="auto"/>
      <w:ind w:left="284" w:hanging="284"/>
    </w:pPr>
    <w:rPr>
      <w:rFonts w:cstheme="minorBidi"/>
      <w:color w:val="595959" w:themeColor="text1" w:themeTint="A6"/>
      <w:sz w:val="20"/>
    </w:rPr>
  </w:style>
  <w:style w:type="paragraph" w:customStyle="1" w:styleId="Graphheading3">
    <w:name w:val="Graph heading 3"/>
    <w:basedOn w:val="Normal"/>
    <w:uiPriority w:val="15"/>
    <w:qFormat/>
    <w:rsid w:val="007A3E5A"/>
    <w:pPr>
      <w:spacing w:before="120" w:after="60" w:line="240" w:lineRule="auto"/>
    </w:pPr>
    <w:rPr>
      <w:rFonts w:cstheme="minorBidi"/>
      <w:b/>
      <w:color w:val="A6A6A6" w:themeColor="background1" w:themeShade="A6"/>
      <w:sz w:val="24"/>
    </w:rPr>
  </w:style>
  <w:style w:type="paragraph" w:customStyle="1" w:styleId="Graphbullet3">
    <w:name w:val="Graph bullet 3"/>
    <w:basedOn w:val="Normal"/>
    <w:uiPriority w:val="16"/>
    <w:qFormat/>
    <w:rsid w:val="007A3E5A"/>
    <w:pPr>
      <w:numPr>
        <w:numId w:val="3"/>
      </w:numPr>
      <w:spacing w:after="0" w:line="216" w:lineRule="auto"/>
      <w:ind w:left="284" w:hanging="284"/>
    </w:pPr>
    <w:rPr>
      <w:rFonts w:cstheme="minorBidi"/>
      <w:color w:val="595959" w:themeColor="text1" w:themeTint="A6"/>
      <w:sz w:val="20"/>
    </w:rPr>
  </w:style>
  <w:style w:type="paragraph" w:customStyle="1" w:styleId="Graphheading4">
    <w:name w:val="Graph heading 4"/>
    <w:basedOn w:val="Normal"/>
    <w:uiPriority w:val="15"/>
    <w:qFormat/>
    <w:rsid w:val="007A3E5A"/>
    <w:pPr>
      <w:spacing w:before="120" w:after="60" w:line="240" w:lineRule="auto"/>
    </w:pPr>
    <w:rPr>
      <w:rFonts w:cstheme="minorBidi"/>
      <w:b/>
      <w:color w:val="5E5E5E" w:themeColor="text2"/>
      <w:sz w:val="24"/>
    </w:rPr>
  </w:style>
  <w:style w:type="paragraph" w:customStyle="1" w:styleId="Graphbullet4">
    <w:name w:val="Graph bullet 4"/>
    <w:basedOn w:val="Normal"/>
    <w:uiPriority w:val="16"/>
    <w:qFormat/>
    <w:rsid w:val="007A3E5A"/>
    <w:pPr>
      <w:numPr>
        <w:numId w:val="4"/>
      </w:numPr>
      <w:spacing w:after="0" w:line="240" w:lineRule="auto"/>
      <w:ind w:left="284" w:hanging="284"/>
    </w:pPr>
    <w:rPr>
      <w:rFonts w:cstheme="minorBidi"/>
      <w:color w:val="595959" w:themeColor="text1" w:themeTint="A6"/>
      <w:sz w:val="20"/>
    </w:rPr>
  </w:style>
  <w:style w:type="numbering" w:customStyle="1" w:styleId="BullettedList">
    <w:name w:val="BullettedList"/>
    <w:uiPriority w:val="99"/>
    <w:rsid w:val="00352790"/>
    <w:pPr>
      <w:numPr>
        <w:numId w:val="5"/>
      </w:numPr>
    </w:pPr>
  </w:style>
  <w:style w:type="numbering" w:customStyle="1" w:styleId="NumberedList">
    <w:name w:val="NumberedList"/>
    <w:uiPriority w:val="99"/>
    <w:rsid w:val="00DF21FF"/>
    <w:pPr>
      <w:numPr>
        <w:numId w:val="7"/>
      </w:numPr>
    </w:pPr>
  </w:style>
  <w:style w:type="paragraph" w:styleId="Listepuces2">
    <w:name w:val="List Bullet 2"/>
    <w:basedOn w:val="Normal"/>
    <w:uiPriority w:val="12"/>
    <w:qFormat/>
    <w:rsid w:val="00DF21FF"/>
    <w:pPr>
      <w:numPr>
        <w:ilvl w:val="1"/>
        <w:numId w:val="5"/>
      </w:numPr>
    </w:pPr>
  </w:style>
  <w:style w:type="character" w:customStyle="1" w:styleId="Titre2Car">
    <w:name w:val="Titre 2 Car"/>
    <w:basedOn w:val="Policepardfaut"/>
    <w:link w:val="Titre2"/>
    <w:uiPriority w:val="9"/>
    <w:rsid w:val="00F01696"/>
    <w:rPr>
      <w:rFonts w:eastAsiaTheme="majorEastAsia" w:cstheme="majorBidi"/>
      <w:b/>
      <w:caps/>
      <w:color w:val="FFFFFF" w:themeColor="background1"/>
      <w:sz w:val="28"/>
      <w:szCs w:val="26"/>
    </w:rPr>
  </w:style>
  <w:style w:type="paragraph" w:styleId="Listenumros2">
    <w:name w:val="List Number 2"/>
    <w:basedOn w:val="Normal"/>
    <w:uiPriority w:val="14"/>
    <w:unhideWhenUsed/>
    <w:qFormat/>
    <w:rsid w:val="00DF21FF"/>
    <w:pPr>
      <w:numPr>
        <w:ilvl w:val="1"/>
        <w:numId w:val="7"/>
      </w:numPr>
    </w:pPr>
  </w:style>
  <w:style w:type="character" w:customStyle="1" w:styleId="Titre3Car">
    <w:name w:val="Titre 3 Car"/>
    <w:basedOn w:val="Policepardfaut"/>
    <w:link w:val="Titre3"/>
    <w:uiPriority w:val="9"/>
    <w:rsid w:val="00F01696"/>
    <w:rPr>
      <w:rFonts w:eastAsiaTheme="majorEastAsia" w:cstheme="majorBidi"/>
      <w:b/>
      <w:caps/>
      <w:color w:val="132615" w:themeColor="accent1" w:themeShade="7F"/>
      <w:sz w:val="16"/>
      <w:szCs w:val="24"/>
    </w:rPr>
  </w:style>
  <w:style w:type="paragraph" w:customStyle="1" w:styleId="Tabletotal">
    <w:name w:val="Table total"/>
    <w:basedOn w:val="TableText"/>
    <w:link w:val="TabletotalChar"/>
    <w:uiPriority w:val="18"/>
    <w:qFormat/>
    <w:rsid w:val="00425C02"/>
    <w:rPr>
      <w:b/>
      <w:color w:val="FFFFFF" w:themeColor="background1"/>
    </w:rPr>
  </w:style>
  <w:style w:type="character" w:customStyle="1" w:styleId="TableTextChar">
    <w:name w:val="Table Text Char"/>
    <w:basedOn w:val="Policepardfaut"/>
    <w:link w:val="TableText"/>
    <w:uiPriority w:val="17"/>
    <w:rsid w:val="005E14D5"/>
    <w:rPr>
      <w:rFonts w:cs="Times New Roman (Body CS)"/>
      <w:color w:val="000000" w:themeColor="text1"/>
      <w:sz w:val="16"/>
    </w:rPr>
  </w:style>
  <w:style w:type="character" w:customStyle="1" w:styleId="TabletotalChar">
    <w:name w:val="Table total Char"/>
    <w:basedOn w:val="TableTextChar"/>
    <w:link w:val="Tabletotal"/>
    <w:uiPriority w:val="18"/>
    <w:rsid w:val="005E14D5"/>
    <w:rPr>
      <w:rFonts w:cs="Times New Roman (Body CS)"/>
      <w:b/>
      <w:color w:val="FFFFFF" w:themeColor="background1"/>
      <w:sz w:val="16"/>
    </w:rPr>
  </w:style>
  <w:style w:type="paragraph" w:styleId="Paragraphedeliste">
    <w:name w:val="List Paragraph"/>
    <w:basedOn w:val="Normal"/>
    <w:uiPriority w:val="34"/>
    <w:qFormat/>
    <w:rsid w:val="003F7117"/>
    <w:pPr>
      <w:ind w:left="720"/>
      <w:contextualSpacing/>
    </w:pPr>
  </w:style>
  <w:style w:type="character" w:styleId="Lienhypertexte">
    <w:name w:val="Hyperlink"/>
    <w:basedOn w:val="Policepardfaut"/>
    <w:uiPriority w:val="99"/>
    <w:unhideWhenUsed/>
    <w:rsid w:val="00BA6AEB"/>
    <w:rPr>
      <w:color w:val="0000FF" w:themeColor="hyperlink"/>
      <w:u w:val="single"/>
    </w:rPr>
  </w:style>
  <w:style w:type="character" w:styleId="Mentionnonrsolue">
    <w:name w:val="Unresolved Mention"/>
    <w:basedOn w:val="Policepardfaut"/>
    <w:uiPriority w:val="99"/>
    <w:semiHidden/>
    <w:unhideWhenUsed/>
    <w:rsid w:val="00BA6AEB"/>
    <w:rPr>
      <w:color w:val="605E5C"/>
      <w:shd w:val="clear" w:color="auto" w:fill="E1DFDD"/>
    </w:rPr>
  </w:style>
  <w:style w:type="character" w:styleId="Lienhypertextesuivivisit">
    <w:name w:val="FollowedHyperlink"/>
    <w:basedOn w:val="Policepardfaut"/>
    <w:uiPriority w:val="99"/>
    <w:semiHidden/>
    <w:unhideWhenUsed/>
    <w:rsid w:val="005A7DF8"/>
    <w:rPr>
      <w:color w:val="FF00FF" w:themeColor="followedHyperlink"/>
      <w:u w:val="single"/>
    </w:rPr>
  </w:style>
  <w:style w:type="table" w:styleId="TableauGrille5Fonc">
    <w:name w:val="Grid Table 5 Dark"/>
    <w:basedOn w:val="TableauNormal"/>
    <w:uiPriority w:val="50"/>
    <w:rsid w:val="0018696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auGrille4">
    <w:name w:val="Grid Table 4"/>
    <w:basedOn w:val="TableauNormal"/>
    <w:uiPriority w:val="49"/>
    <w:rsid w:val="0052215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cPr>
      <w:shd w:val="clear" w:color="auto" w:fill="FFFFFF" w:themeFill="background1"/>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3-Accentuation1">
    <w:name w:val="List Table 3 Accent 1"/>
    <w:basedOn w:val="TableauNormal"/>
    <w:uiPriority w:val="48"/>
    <w:rsid w:val="0052215F"/>
    <w:pPr>
      <w:spacing w:after="0" w:line="240" w:lineRule="auto"/>
    </w:pPr>
    <w:tblPr>
      <w:tblStyleRowBandSize w:val="1"/>
      <w:tblStyleColBandSize w:val="1"/>
      <w:tblBorders>
        <w:top w:val="single" w:sz="4" w:space="0" w:color="264D2B" w:themeColor="accent1"/>
        <w:left w:val="single" w:sz="4" w:space="0" w:color="264D2B" w:themeColor="accent1"/>
        <w:bottom w:val="single" w:sz="4" w:space="0" w:color="264D2B" w:themeColor="accent1"/>
        <w:right w:val="single" w:sz="4" w:space="0" w:color="264D2B" w:themeColor="accent1"/>
      </w:tblBorders>
    </w:tblPr>
    <w:tcPr>
      <w:shd w:val="clear" w:color="auto" w:fill="000000" w:themeFill="text1"/>
    </w:tcPr>
    <w:tblStylePr w:type="firstRow">
      <w:rPr>
        <w:b/>
        <w:bCs/>
        <w:color w:val="FFFFFF" w:themeColor="background1"/>
      </w:rPr>
      <w:tblPr/>
      <w:tcPr>
        <w:shd w:val="clear" w:color="auto" w:fill="264D2B" w:themeFill="accent1"/>
      </w:tcPr>
    </w:tblStylePr>
    <w:tblStylePr w:type="lastRow">
      <w:rPr>
        <w:b/>
        <w:bCs/>
      </w:rPr>
      <w:tblPr/>
      <w:tcPr>
        <w:tcBorders>
          <w:top w:val="double" w:sz="4" w:space="0" w:color="264D2B"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64D2B" w:themeColor="accent1"/>
          <w:right w:val="single" w:sz="4" w:space="0" w:color="264D2B" w:themeColor="accent1"/>
        </w:tcBorders>
      </w:tcPr>
    </w:tblStylePr>
    <w:tblStylePr w:type="band1Horz">
      <w:tblPr/>
      <w:tcPr>
        <w:tcBorders>
          <w:top w:val="single" w:sz="4" w:space="0" w:color="264D2B" w:themeColor="accent1"/>
          <w:bottom w:val="single" w:sz="4" w:space="0" w:color="264D2B"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64D2B" w:themeColor="accent1"/>
          <w:left w:val="nil"/>
        </w:tcBorders>
      </w:tcPr>
    </w:tblStylePr>
    <w:tblStylePr w:type="swCell">
      <w:tblPr/>
      <w:tcPr>
        <w:tcBorders>
          <w:top w:val="double" w:sz="4" w:space="0" w:color="264D2B" w:themeColor="accent1"/>
          <w:right w:val="nil"/>
        </w:tcBorders>
      </w:tcPr>
    </w:tblStylePr>
  </w:style>
  <w:style w:type="table" w:styleId="TableauGrille4-Accentuation1">
    <w:name w:val="Grid Table 4 Accent 1"/>
    <w:basedOn w:val="TableauNormal"/>
    <w:uiPriority w:val="49"/>
    <w:rsid w:val="0052215F"/>
    <w:pPr>
      <w:spacing w:after="0" w:line="240" w:lineRule="auto"/>
    </w:pPr>
    <w:tblPr>
      <w:tblStyleRowBandSize w:val="1"/>
      <w:tblStyleColBandSize w:val="1"/>
      <w:tblBorders>
        <w:top w:val="single" w:sz="4" w:space="0" w:color="60B06A" w:themeColor="accent1" w:themeTint="99"/>
        <w:left w:val="single" w:sz="4" w:space="0" w:color="60B06A" w:themeColor="accent1" w:themeTint="99"/>
        <w:bottom w:val="single" w:sz="4" w:space="0" w:color="60B06A" w:themeColor="accent1" w:themeTint="99"/>
        <w:right w:val="single" w:sz="4" w:space="0" w:color="60B06A" w:themeColor="accent1" w:themeTint="99"/>
        <w:insideH w:val="single" w:sz="4" w:space="0" w:color="60B06A" w:themeColor="accent1" w:themeTint="99"/>
        <w:insideV w:val="single" w:sz="4" w:space="0" w:color="60B06A" w:themeColor="accent1" w:themeTint="99"/>
      </w:tblBorders>
    </w:tblPr>
    <w:tblStylePr w:type="firstRow">
      <w:rPr>
        <w:b/>
        <w:bCs/>
        <w:color w:val="FFFFFF" w:themeColor="background1"/>
      </w:rPr>
      <w:tblPr/>
      <w:tcPr>
        <w:tcBorders>
          <w:top w:val="single" w:sz="4" w:space="0" w:color="264D2B" w:themeColor="accent1"/>
          <w:left w:val="single" w:sz="4" w:space="0" w:color="264D2B" w:themeColor="accent1"/>
          <w:bottom w:val="single" w:sz="4" w:space="0" w:color="264D2B" w:themeColor="accent1"/>
          <w:right w:val="single" w:sz="4" w:space="0" w:color="264D2B" w:themeColor="accent1"/>
          <w:insideH w:val="nil"/>
          <w:insideV w:val="nil"/>
        </w:tcBorders>
        <w:shd w:val="clear" w:color="auto" w:fill="264D2B" w:themeFill="accent1"/>
      </w:tcPr>
    </w:tblStylePr>
    <w:tblStylePr w:type="lastRow">
      <w:rPr>
        <w:b/>
        <w:bCs/>
      </w:rPr>
      <w:tblPr/>
      <w:tcPr>
        <w:tcBorders>
          <w:top w:val="double" w:sz="4" w:space="0" w:color="264D2B" w:themeColor="accent1"/>
        </w:tcBorders>
      </w:tcPr>
    </w:tblStylePr>
    <w:tblStylePr w:type="firstCol">
      <w:rPr>
        <w:b/>
        <w:bCs/>
      </w:rPr>
    </w:tblStylePr>
    <w:tblStylePr w:type="lastCol">
      <w:rPr>
        <w:b/>
        <w:bCs/>
      </w:rPr>
    </w:tblStylePr>
    <w:tblStylePr w:type="band1Vert">
      <w:tblPr/>
      <w:tcPr>
        <w:shd w:val="clear" w:color="auto" w:fill="CAE5CD" w:themeFill="accent1" w:themeFillTint="33"/>
      </w:tcPr>
    </w:tblStylePr>
    <w:tblStylePr w:type="band1Horz">
      <w:tblPr/>
      <w:tcPr>
        <w:shd w:val="clear" w:color="auto" w:fill="CAE5CD"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4881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yperlink" Target="https://www150.statcan.gc.ca/n1/daily-quotidien/190917/dq190917b-fra.htm" TargetMode="Externa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https://publications.msss.gouv.qc.ca/msss/fichiers/ainee/aines-quebec-chiffres.pdf" TargetMode="External"/><Relationship Id="rId2" Type="http://schemas.openxmlformats.org/officeDocument/2006/relationships/customXml" Target="../customXml/item2.xml"/><Relationship Id="rId16" Type="http://schemas.openxmlformats.org/officeDocument/2006/relationships/hyperlink" Target="https://www.statcan.gc.ca/fra/sujets-debut/aines_et_vieillissement" TargetMode="Externa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233;lix\AppData\Roaming\Microsoft\Templates\Healthcare%20business%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933D4D9EBA64036B4FF83FDE8CFF956"/>
        <w:category>
          <w:name w:val="General"/>
          <w:gallery w:val="placeholder"/>
        </w:category>
        <w:types>
          <w:type w:val="bbPlcHdr"/>
        </w:types>
        <w:behaviors>
          <w:behavior w:val="content"/>
        </w:behaviors>
        <w:guid w:val="{6FF8D71E-BF30-427E-80EE-57F6DA72B418}"/>
      </w:docPartPr>
      <w:docPartBody>
        <w:p w:rsidR="007C5DD9" w:rsidRDefault="007C5DD9">
          <w:pPr>
            <w:pStyle w:val="D933D4D9EBA64036B4FF83FDE8CFF956"/>
          </w:pPr>
          <w:r w:rsidRPr="00352790">
            <w:rPr>
              <w:rStyle w:val="lev"/>
            </w:rPr>
            <w:t>Markets, Products and Services:</w:t>
          </w:r>
        </w:p>
      </w:docPartBody>
    </w:docPart>
    <w:docPart>
      <w:docPartPr>
        <w:name w:val="337BA5DC62904DFB9892C8BAB56BBE5B"/>
        <w:category>
          <w:name w:val="General"/>
          <w:gallery w:val="placeholder"/>
        </w:category>
        <w:types>
          <w:type w:val="bbPlcHdr"/>
        </w:types>
        <w:behaviors>
          <w:behavior w:val="content"/>
        </w:behaviors>
        <w:guid w:val="{5589603D-8FE2-4425-8421-D0CF0B82BE77}"/>
      </w:docPartPr>
      <w:docPartBody>
        <w:p w:rsidR="007C5DD9" w:rsidRDefault="007C5DD9">
          <w:pPr>
            <w:pStyle w:val="337BA5DC62904DFB9892C8BAB56BBE5B"/>
          </w:pPr>
          <w:r w:rsidRPr="00352790">
            <w:t>Outline the market and the needs that your company will address. Include brief descriptions of products and services you will offer and what markets and customer types you will address. You will provide more details on this in a later section of this plan.</w:t>
          </w:r>
        </w:p>
      </w:docPartBody>
    </w:docPart>
    <w:docPart>
      <w:docPartPr>
        <w:name w:val="15D74CB2603A48A7BF5E49043D10C0F7"/>
        <w:category>
          <w:name w:val="General"/>
          <w:gallery w:val="placeholder"/>
        </w:category>
        <w:types>
          <w:type w:val="bbPlcHdr"/>
        </w:types>
        <w:behaviors>
          <w:behavior w:val="content"/>
        </w:behaviors>
        <w:guid w:val="{0928D4B9-F8C6-4241-A17F-AFC25827FD10}"/>
      </w:docPartPr>
      <w:docPartBody>
        <w:p w:rsidR="007C5DD9" w:rsidRDefault="007C5DD9">
          <w:pPr>
            <w:pStyle w:val="15D74CB2603A48A7BF5E49043D10C0F7"/>
          </w:pPr>
          <w:r w:rsidRPr="00352790">
            <w:rPr>
              <w:rStyle w:val="lev"/>
            </w:rPr>
            <w:t>Operational Structure:</w:t>
          </w:r>
        </w:p>
      </w:docPartBody>
    </w:docPart>
    <w:docPart>
      <w:docPartPr>
        <w:name w:val="0AA91679C611407D878D2D7D4E9CDE67"/>
        <w:category>
          <w:name w:val="General"/>
          <w:gallery w:val="placeholder"/>
        </w:category>
        <w:types>
          <w:type w:val="bbPlcHdr"/>
        </w:types>
        <w:behaviors>
          <w:behavior w:val="content"/>
        </w:behaviors>
        <w:guid w:val="{F7770273-7941-42A7-8D93-2C9A1E8E5983}"/>
      </w:docPartPr>
      <w:docPartBody>
        <w:p w:rsidR="007C5DD9" w:rsidRDefault="007C5DD9">
          <w:pPr>
            <w:pStyle w:val="0AA91679C611407D878D2D7D4E9CDE67"/>
          </w:pPr>
          <w:r w:rsidRPr="00352790">
            <w:t xml:space="preserve">Describe the operational details of your business. List your management team and any employees that you may need on the payroll to make your business run.  </w:t>
          </w:r>
        </w:p>
      </w:docPartBody>
    </w:docPart>
    <w:docPart>
      <w:docPartPr>
        <w:name w:val="567F9C138859464EBD448D43263FB80D"/>
        <w:category>
          <w:name w:val="General"/>
          <w:gallery w:val="placeholder"/>
        </w:category>
        <w:types>
          <w:type w:val="bbPlcHdr"/>
        </w:types>
        <w:behaviors>
          <w:behavior w:val="content"/>
        </w:behaviors>
        <w:guid w:val="{235D483D-9B76-4A7A-86E0-8E56928D3AC7}"/>
      </w:docPartPr>
      <w:docPartBody>
        <w:p w:rsidR="007C5DD9" w:rsidRPr="00DD2790" w:rsidRDefault="007C5DD9" w:rsidP="007C5DD9">
          <w:r w:rsidRPr="00DD2790">
            <w:t xml:space="preserve">This section will first frame the business opportunity. It should answer the question: what problem are you trying to solve? Potentially use a case example to describe the customers’ pain point and how they solve it today. If your product or service addresses something the market hasn’t identified as a problem (E.g. a dental office that provides evening hours of operations for the working families), then also describe how your solution reduces stress, saves money, or brings joy to the customer. </w:t>
          </w:r>
        </w:p>
        <w:p w:rsidR="007C5DD9" w:rsidRDefault="007C5DD9">
          <w:pPr>
            <w:pStyle w:val="567F9C138859464EBD448D43263FB80D"/>
          </w:pPr>
          <w:r w:rsidRPr="00DD2790">
            <w:t>After framing the opportunity, describe in detail your solution (product or service) and how it solves that problem, and benefits your customers. This portion should also describe in more detail the product or service, how it will be supplied, pricing, and if there is an upgrade or extension for it in the future. If there are other important participants in the market, such as suppliers or distributors or others, describe them in this section.</w:t>
          </w:r>
        </w:p>
      </w:docPartBody>
    </w:docPart>
    <w:docPart>
      <w:docPartPr>
        <w:name w:val="DF0D67CD3CAD4095A10694E4E7CCE053"/>
        <w:category>
          <w:name w:val="General"/>
          <w:gallery w:val="placeholder"/>
        </w:category>
        <w:types>
          <w:type w:val="bbPlcHdr"/>
        </w:types>
        <w:behaviors>
          <w:behavior w:val="content"/>
        </w:behaviors>
        <w:guid w:val="{5C0A2F8B-BB78-4638-9155-15A764F132DA}"/>
      </w:docPartPr>
      <w:docPartBody>
        <w:p w:rsidR="007C5DD9" w:rsidRDefault="007C5DD9">
          <w:pPr>
            <w:pStyle w:val="DF0D67CD3CAD4095A10694E4E7CCE053"/>
          </w:pPr>
          <w:r w:rsidRPr="00DD2790">
            <w:t>Describe how you see the market for your product or solution. At a high level, what is the market and who are its participants; is it business customers or consumers; a specific geography, etc.? (For example, there is a lack of pediatric dental services in the suburban market.) Describe the current state of products or services available and how your product or service will improve patient care.</w:t>
          </w:r>
        </w:p>
      </w:docPartBody>
    </w:docPart>
    <w:docPart>
      <w:docPartPr>
        <w:name w:val="1F6E6312AC6741C58048D789C358F2BD"/>
        <w:category>
          <w:name w:val="General"/>
          <w:gallery w:val="placeholder"/>
        </w:category>
        <w:types>
          <w:type w:val="bbPlcHdr"/>
        </w:types>
        <w:behaviors>
          <w:behavior w:val="content"/>
        </w:behaviors>
        <w:guid w:val="{06BE0733-FE46-4A9C-86D1-99F9E9A46C67}"/>
      </w:docPartPr>
      <w:docPartBody>
        <w:p w:rsidR="007C5DD9" w:rsidRDefault="007C5DD9">
          <w:pPr>
            <w:pStyle w:val="1F6E6312AC6741C58048D789C358F2BD"/>
          </w:pPr>
          <w:r w:rsidRPr="00352790">
            <w:rPr>
              <w:rStyle w:val="lev"/>
            </w:rPr>
            <w:t>Product Overview:</w:t>
          </w:r>
        </w:p>
      </w:docPartBody>
    </w:docPart>
    <w:docPart>
      <w:docPartPr>
        <w:name w:val="7AA08B70C991410F834C8B842C83EE9C"/>
        <w:category>
          <w:name w:val="General"/>
          <w:gallery w:val="placeholder"/>
        </w:category>
        <w:types>
          <w:type w:val="bbPlcHdr"/>
        </w:types>
        <w:behaviors>
          <w:behavior w:val="content"/>
        </w:behaviors>
        <w:guid w:val="{1A611950-5A57-4646-AD76-4D3AB2889AAA}"/>
      </w:docPartPr>
      <w:docPartBody>
        <w:p w:rsidR="007C5DD9" w:rsidRDefault="007C5DD9">
          <w:pPr>
            <w:pStyle w:val="7AA08B70C991410F834C8B842C83EE9C"/>
          </w:pPr>
          <w:r w:rsidRPr="00DD2790">
            <w:t>Describe in as much detail as needed your product or service offerings. Are you utilizing technology that is improving the current medical process? Or delivering your services in a way that is standout?</w:t>
          </w:r>
        </w:p>
      </w:docPartBody>
    </w:docPart>
    <w:docPart>
      <w:docPartPr>
        <w:name w:val="8D2DCE17778041DAB48E215E8866A16E"/>
        <w:category>
          <w:name w:val="General"/>
          <w:gallery w:val="placeholder"/>
        </w:category>
        <w:types>
          <w:type w:val="bbPlcHdr"/>
        </w:types>
        <w:behaviors>
          <w:behavior w:val="content"/>
        </w:behaviors>
        <w:guid w:val="{10206670-A31E-4B7A-9821-F88971370775}"/>
      </w:docPartPr>
      <w:docPartBody>
        <w:p w:rsidR="007C5DD9" w:rsidRDefault="007C5DD9">
          <w:pPr>
            <w:pStyle w:val="8D2DCE17778041DAB48E215E8866A16E"/>
          </w:pPr>
          <w:r w:rsidRPr="00DD2790">
            <w:t>Provide your product’s or service’s pricing, gross margin projections, and any upgrade paths.</w:t>
          </w:r>
        </w:p>
      </w:docPartBody>
    </w:docPart>
    <w:docPart>
      <w:docPartPr>
        <w:name w:val="5D965ACE554143DEB78E2EFE66F182AC"/>
        <w:category>
          <w:name w:val="General"/>
          <w:gallery w:val="placeholder"/>
        </w:category>
        <w:types>
          <w:type w:val="bbPlcHdr"/>
        </w:types>
        <w:behaviors>
          <w:behavior w:val="content"/>
        </w:behaviors>
        <w:guid w:val="{575A1861-BC04-469D-A00C-16F5265900DE}"/>
      </w:docPartPr>
      <w:docPartBody>
        <w:p w:rsidR="007C5DD9" w:rsidRPr="00DD2790" w:rsidRDefault="007C5DD9" w:rsidP="007C5DD9">
          <w:r w:rsidRPr="00DD2790">
            <w:t>Furthermore, you need to outline how you currently and will continue to develop and maintain a loyal customer base. This will include management responsibilities with dates and budgets, and to make sure results can be tracked.  What are the envisioned phases for future growth and the capabilities that need to be in place to realize growth?</w:t>
          </w:r>
        </w:p>
        <w:p w:rsidR="007C5DD9" w:rsidRDefault="007C5DD9">
          <w:pPr>
            <w:pStyle w:val="5D965ACE554143DEB78E2EFE66F182AC"/>
          </w:pPr>
          <w:r w:rsidRPr="00DD2790">
            <w:t>The operating plan describes how your business works. Depending on the type of business you have, important elements of this plan should include how you bring products or services to market and how you support customers. It’s the logistics, technology, and basic blocking and tackling of your business. Depending on the type of business you are starting, you may or may not need the following sections. Only include what you need and remove everything else. Remember, try to keep your business plan as short as possible, so too much detail here could easily make your plan much too long.</w:t>
          </w:r>
        </w:p>
      </w:docPartBody>
    </w:docPart>
    <w:docPart>
      <w:docPartPr>
        <w:name w:val="8A65524B157B40FFAD939518F0D920C1"/>
        <w:category>
          <w:name w:val="General"/>
          <w:gallery w:val="placeholder"/>
        </w:category>
        <w:types>
          <w:type w:val="bbPlcHdr"/>
        </w:types>
        <w:behaviors>
          <w:behavior w:val="content"/>
        </w:behaviors>
        <w:guid w:val="{630380DD-445D-4483-A748-D839CD9D6CA0}"/>
      </w:docPartPr>
      <w:docPartBody>
        <w:p w:rsidR="007C5DD9" w:rsidRDefault="007C5DD9">
          <w:pPr>
            <w:pStyle w:val="8A65524B157B40FFAD939518F0D920C1"/>
          </w:pPr>
          <w:r w:rsidRPr="00352790">
            <w:rPr>
              <w:rStyle w:val="lev"/>
            </w:rPr>
            <w:t>Sourcing and Order Fulfillment:</w:t>
          </w:r>
        </w:p>
      </w:docPartBody>
    </w:docPart>
    <w:docPart>
      <w:docPartPr>
        <w:name w:val="32FDC855273748D3AFC8937A08B3BEA7"/>
        <w:category>
          <w:name w:val="General"/>
          <w:gallery w:val="placeholder"/>
        </w:category>
        <w:types>
          <w:type w:val="bbPlcHdr"/>
        </w:types>
        <w:behaviors>
          <w:behavior w:val="content"/>
        </w:behaviors>
        <w:guid w:val="{750F3160-7841-4A6D-920B-C5A66178DA98}"/>
      </w:docPartPr>
      <w:docPartBody>
        <w:p w:rsidR="007C5DD9" w:rsidRDefault="007C5DD9">
          <w:pPr>
            <w:pStyle w:val="32FDC855273748D3AFC8937A08B3BEA7"/>
          </w:pPr>
          <w:r w:rsidRPr="00DD2790">
            <w:t>Based on the type of business you operate, describe if you are buying finished products or components from vendors and include details on how these are delivered and the contracts in place to acquire them. Also, describe your company’s procedures for delivering products or services to your customers. If inventory of goods is an important part to your company’s success, be sure to include a review of how you store, manage, and track key items.</w:t>
          </w:r>
        </w:p>
      </w:docPartBody>
    </w:docPart>
    <w:docPart>
      <w:docPartPr>
        <w:name w:val="D50C26E03667474C952CA23C69F63FC5"/>
        <w:category>
          <w:name w:val="General"/>
          <w:gallery w:val="placeholder"/>
        </w:category>
        <w:types>
          <w:type w:val="bbPlcHdr"/>
        </w:types>
        <w:behaviors>
          <w:behavior w:val="content"/>
        </w:behaviors>
        <w:guid w:val="{8712ABA3-91F2-409A-9ACB-AE6C894C3CAC}"/>
      </w:docPartPr>
      <w:docPartBody>
        <w:p w:rsidR="007C5DD9" w:rsidRDefault="007C5DD9">
          <w:pPr>
            <w:pStyle w:val="D50C26E03667474C952CA23C69F63FC5"/>
          </w:pPr>
          <w:r w:rsidRPr="00352790">
            <w:rPr>
              <w:rStyle w:val="lev"/>
            </w:rPr>
            <w:t>Payment:</w:t>
          </w:r>
        </w:p>
      </w:docPartBody>
    </w:docPart>
    <w:docPart>
      <w:docPartPr>
        <w:name w:val="BB110672B3154E5FB910F0D1653BB3FD"/>
        <w:category>
          <w:name w:val="General"/>
          <w:gallery w:val="placeholder"/>
        </w:category>
        <w:types>
          <w:type w:val="bbPlcHdr"/>
        </w:types>
        <w:behaviors>
          <w:behavior w:val="content"/>
        </w:behaviors>
        <w:guid w:val="{BA5C8866-9EDC-4ABC-95B3-FCAC7CED7A49}"/>
      </w:docPartPr>
      <w:docPartBody>
        <w:p w:rsidR="007C5DD9" w:rsidRDefault="007C5DD9">
          <w:pPr>
            <w:pStyle w:val="BB110672B3154E5FB910F0D1653BB3FD"/>
          </w:pPr>
          <w:r w:rsidRPr="00DD2790">
            <w:t>Describe your standard payment terms and the payment methods you accept. Describe the pricing plans (one-time fixed, recurring, mixture, or other) and any impact on cash flow.</w:t>
          </w:r>
        </w:p>
      </w:docPartBody>
    </w:docPart>
    <w:docPart>
      <w:docPartPr>
        <w:name w:val="C90E4ED63AC249E389DD2BF6BE172030"/>
        <w:category>
          <w:name w:val="General"/>
          <w:gallery w:val="placeholder"/>
        </w:category>
        <w:types>
          <w:type w:val="bbPlcHdr"/>
        </w:types>
        <w:behaviors>
          <w:behavior w:val="content"/>
        </w:behaviors>
        <w:guid w:val="{917FCCCF-7DE5-4FA2-B0F9-9F99055FA61B}"/>
      </w:docPartPr>
      <w:docPartBody>
        <w:p w:rsidR="007C5DD9" w:rsidRDefault="007C5DD9">
          <w:pPr>
            <w:pStyle w:val="C90E4ED63AC249E389DD2BF6BE172030"/>
          </w:pPr>
          <w:r w:rsidRPr="00352790">
            <w:rPr>
              <w:rStyle w:val="lev"/>
            </w:rPr>
            <w:t>Technology:</w:t>
          </w:r>
        </w:p>
      </w:docPartBody>
    </w:docPart>
    <w:docPart>
      <w:docPartPr>
        <w:name w:val="E2803B2D7B61410BB7FB934436CCF5F7"/>
        <w:category>
          <w:name w:val="General"/>
          <w:gallery w:val="placeholder"/>
        </w:category>
        <w:types>
          <w:type w:val="bbPlcHdr"/>
        </w:types>
        <w:behaviors>
          <w:behavior w:val="content"/>
        </w:behaviors>
        <w:guid w:val="{CBB27FFB-F05C-480B-A97F-F93154AC58F3}"/>
      </w:docPartPr>
      <w:docPartBody>
        <w:p w:rsidR="007C5DD9" w:rsidRDefault="007C5DD9">
          <w:pPr>
            <w:pStyle w:val="E2803B2D7B61410BB7FB934436CCF5F7"/>
          </w:pPr>
          <w:r w:rsidRPr="00DD2790">
            <w:t>If technology is critical to your business, whether it is part of the product offering or is fundamental to delivering a product or service, describe the key technologies use that are proprietary. If your business data (company or customer) might be at risk, describe the data security plan in place, as well as any backup or recovery in the case of a disaster or outage.</w:t>
          </w:r>
        </w:p>
      </w:docPartBody>
    </w:docPart>
    <w:docPart>
      <w:docPartPr>
        <w:name w:val="F1092AE849A147EFAE69AEA1F702164C"/>
        <w:category>
          <w:name w:val="General"/>
          <w:gallery w:val="placeholder"/>
        </w:category>
        <w:types>
          <w:type w:val="bbPlcHdr"/>
        </w:types>
        <w:behaviors>
          <w:behavior w:val="content"/>
        </w:behaviors>
        <w:guid w:val="{0773385A-DAFF-4DF1-B7C1-B2FCB6C2A8B0}"/>
      </w:docPartPr>
      <w:docPartBody>
        <w:p w:rsidR="007C5DD9" w:rsidRDefault="007C5DD9">
          <w:pPr>
            <w:pStyle w:val="F1092AE849A147EFAE69AEA1F702164C"/>
          </w:pPr>
          <w:r w:rsidRPr="00352790">
            <w:rPr>
              <w:rStyle w:val="lev"/>
            </w:rPr>
            <w:t>Key Customers:</w:t>
          </w:r>
        </w:p>
      </w:docPartBody>
    </w:docPart>
    <w:docPart>
      <w:docPartPr>
        <w:name w:val="53332A3775514E16AE45BA1C53EA80BC"/>
        <w:category>
          <w:name w:val="General"/>
          <w:gallery w:val="placeholder"/>
        </w:category>
        <w:types>
          <w:type w:val="bbPlcHdr"/>
        </w:types>
        <w:behaviors>
          <w:behavior w:val="content"/>
        </w:behaviors>
        <w:guid w:val="{5BC47CFC-EA19-44DA-BD6E-75EBE04E6D65}"/>
      </w:docPartPr>
      <w:docPartBody>
        <w:p w:rsidR="007C5DD9" w:rsidRDefault="007C5DD9">
          <w:pPr>
            <w:pStyle w:val="53332A3775514E16AE45BA1C53EA80BC"/>
          </w:pPr>
          <w:r w:rsidRPr="00DD2790">
            <w:t>Identify any customers that are important to the success of your business, whether because of a partnership, volume, or pathway to a new market. It might also be important to identify any customers with more than 10% of revenues for your company.</w:t>
          </w:r>
        </w:p>
      </w:docPartBody>
    </w:docPart>
    <w:docPart>
      <w:docPartPr>
        <w:name w:val="1044AD75D1E54AF295BBB463E11F3675"/>
        <w:category>
          <w:name w:val="General"/>
          <w:gallery w:val="placeholder"/>
        </w:category>
        <w:types>
          <w:type w:val="bbPlcHdr"/>
        </w:types>
        <w:behaviors>
          <w:behavior w:val="content"/>
        </w:behaviors>
        <w:guid w:val="{AD51D252-BB5C-4416-92E6-675126E31BC7}"/>
      </w:docPartPr>
      <w:docPartBody>
        <w:p w:rsidR="007C5DD9" w:rsidRDefault="007C5DD9">
          <w:pPr>
            <w:pStyle w:val="1044AD75D1E54AF295BBB463E11F3675"/>
          </w:pPr>
          <w:r w:rsidRPr="00352790">
            <w:rPr>
              <w:rStyle w:val="lev"/>
            </w:rPr>
            <w:t>Key Employees and Organization:</w:t>
          </w:r>
        </w:p>
      </w:docPartBody>
    </w:docPart>
    <w:docPart>
      <w:docPartPr>
        <w:name w:val="FAA5B7AAAE0F4E6E88A1B3390FC9504F"/>
        <w:category>
          <w:name w:val="General"/>
          <w:gallery w:val="placeholder"/>
        </w:category>
        <w:types>
          <w:type w:val="bbPlcHdr"/>
        </w:types>
        <w:behaviors>
          <w:behavior w:val="content"/>
        </w:behaviors>
        <w:guid w:val="{994A7B78-AA82-4B62-A301-DCC7D5DB2C3E}"/>
      </w:docPartPr>
      <w:docPartBody>
        <w:p w:rsidR="007C5DD9" w:rsidRDefault="007C5DD9">
          <w:pPr>
            <w:pStyle w:val="FAA5B7AAAE0F4E6E88A1B3390FC9504F"/>
          </w:pPr>
          <w:r w:rsidRPr="00DD2790">
            <w:t>Describe any unique skills or experiences that are required of your current team. If important, describe any proprietary recruiting or training processes in place. List any key employees for success. Include any organization chart that would support this section.</w:t>
          </w:r>
        </w:p>
      </w:docPartBody>
    </w:docPart>
    <w:docPart>
      <w:docPartPr>
        <w:name w:val="76688E24459444F2990AC199CEBFBAE0"/>
        <w:category>
          <w:name w:val="Général"/>
          <w:gallery w:val="placeholder"/>
        </w:category>
        <w:types>
          <w:type w:val="bbPlcHdr"/>
        </w:types>
        <w:behaviors>
          <w:behavior w:val="content"/>
        </w:behaviors>
        <w:guid w:val="{E20FCCAD-22F8-4581-B0E8-F9DC069765CF}"/>
      </w:docPartPr>
      <w:docPartBody>
        <w:p w:rsidR="00000000" w:rsidRDefault="00000000">
          <w:pPr>
            <w:pStyle w:val="76688E24459444F2990AC199CEBFBAE0"/>
          </w:pPr>
          <w:r w:rsidRPr="00E6596E">
            <w:t>START-UP COSTS – MEDICAL OFFICE</w:t>
          </w:r>
        </w:p>
      </w:docPartBody>
    </w:docPart>
    <w:docPart>
      <w:docPartPr>
        <w:name w:val="AB33EF5E38194F898A2F9F397B3C2BB5"/>
        <w:category>
          <w:name w:val="Général"/>
          <w:gallery w:val="placeholder"/>
        </w:category>
        <w:types>
          <w:type w:val="bbPlcHdr"/>
        </w:types>
        <w:behaviors>
          <w:behavior w:val="content"/>
        </w:behaviors>
        <w:guid w:val="{B58EEA07-E68B-4B6E-9F68-F5F82675A98B}"/>
      </w:docPartPr>
      <w:docPartBody>
        <w:p w:rsidR="00000000" w:rsidRDefault="00000000">
          <w:pPr>
            <w:pStyle w:val="AB33EF5E38194F898A2F9F397B3C2BB5"/>
          </w:pPr>
          <w:r w:rsidRPr="00425C02">
            <w:t>COST ITEMS</w:t>
          </w:r>
        </w:p>
      </w:docPartBody>
    </w:docPart>
    <w:docPart>
      <w:docPartPr>
        <w:name w:val="4FB254EAF43A4D73A6A5D79393F59731"/>
        <w:category>
          <w:name w:val="Général"/>
          <w:gallery w:val="placeholder"/>
        </w:category>
        <w:types>
          <w:type w:val="bbPlcHdr"/>
        </w:types>
        <w:behaviors>
          <w:behavior w:val="content"/>
        </w:behaviors>
        <w:guid w:val="{9E469D5F-4E12-4A78-8BDF-6B6651447148}"/>
      </w:docPartPr>
      <w:docPartBody>
        <w:p w:rsidR="00000000" w:rsidRDefault="00000000">
          <w:pPr>
            <w:pStyle w:val="4FB254EAF43A4D73A6A5D79393F59731"/>
          </w:pPr>
          <w:r w:rsidRPr="00425C02">
            <w:t>DATE DUE</w:t>
          </w:r>
        </w:p>
      </w:docPartBody>
    </w:docPart>
    <w:docPart>
      <w:docPartPr>
        <w:name w:val="93DD672DF7AE41B480DEAA1478B2D731"/>
        <w:category>
          <w:name w:val="Général"/>
          <w:gallery w:val="placeholder"/>
        </w:category>
        <w:types>
          <w:type w:val="bbPlcHdr"/>
        </w:types>
        <w:behaviors>
          <w:behavior w:val="content"/>
        </w:behaviors>
        <w:guid w:val="{02433035-8A24-4BFE-8957-29EF44E5BC44}"/>
      </w:docPartPr>
      <w:docPartBody>
        <w:p w:rsidR="00000000" w:rsidRDefault="00000000">
          <w:pPr>
            <w:pStyle w:val="93DD672DF7AE41B480DEAA1478B2D731"/>
          </w:pPr>
          <w:r w:rsidRPr="00425C02">
            <w:t>BUDGET</w:t>
          </w:r>
        </w:p>
      </w:docPartBody>
    </w:docPart>
    <w:docPart>
      <w:docPartPr>
        <w:name w:val="1DDAA0FFE464470982E4259016D9D9B4"/>
        <w:category>
          <w:name w:val="Général"/>
          <w:gallery w:val="placeholder"/>
        </w:category>
        <w:types>
          <w:type w:val="bbPlcHdr"/>
        </w:types>
        <w:behaviors>
          <w:behavior w:val="content"/>
        </w:behaviors>
        <w:guid w:val="{8CF00307-0C2C-4801-8858-67BC31F3E023}"/>
      </w:docPartPr>
      <w:docPartBody>
        <w:p w:rsidR="00000000" w:rsidRDefault="00000000">
          <w:pPr>
            <w:pStyle w:val="1DDAA0FFE464470982E4259016D9D9B4"/>
          </w:pPr>
          <w:r w:rsidRPr="00425C02">
            <w:t>ACTUAL</w:t>
          </w:r>
        </w:p>
      </w:docPartBody>
    </w:docPart>
    <w:docPart>
      <w:docPartPr>
        <w:name w:val="3F79973679F340C49E02075CF83DB37B"/>
        <w:category>
          <w:name w:val="Général"/>
          <w:gallery w:val="placeholder"/>
        </w:category>
        <w:types>
          <w:type w:val="bbPlcHdr"/>
        </w:types>
        <w:behaviors>
          <w:behavior w:val="content"/>
        </w:behaviors>
        <w:guid w:val="{6CFBC888-4365-4806-8DDA-3393D275F6E8}"/>
      </w:docPartPr>
      <w:docPartBody>
        <w:p w:rsidR="00000000" w:rsidRDefault="00000000">
          <w:pPr>
            <w:pStyle w:val="3F79973679F340C49E02075CF83DB37B"/>
          </w:pPr>
          <w:r w:rsidRPr="00425C02">
            <w:t>UNDER/UNDER</w:t>
          </w:r>
        </w:p>
      </w:docPartBody>
    </w:docPart>
    <w:docPart>
      <w:docPartPr>
        <w:name w:val="A099D0D8A153487FA8371E92C8086D25"/>
        <w:category>
          <w:name w:val="Général"/>
          <w:gallery w:val="placeholder"/>
        </w:category>
        <w:types>
          <w:type w:val="bbPlcHdr"/>
        </w:types>
        <w:behaviors>
          <w:behavior w:val="content"/>
        </w:behaviors>
        <w:guid w:val="{FCF8D456-1D13-498F-A9FB-1B70E5C49953}"/>
      </w:docPartPr>
      <w:docPartBody>
        <w:p w:rsidR="00000000" w:rsidRDefault="00000000">
          <w:pPr>
            <w:pStyle w:val="A099D0D8A153487FA8371E92C8086D25"/>
          </w:pPr>
          <w:r w:rsidRPr="007237D4">
            <w:t>ADMINISTRATIVE/GENERAL</w:t>
          </w:r>
        </w:p>
      </w:docPartBody>
    </w:docPart>
    <w:docPart>
      <w:docPartPr>
        <w:name w:val="E87691B25C644C12A65C195C28F6BD6F"/>
        <w:category>
          <w:name w:val="Général"/>
          <w:gallery w:val="placeholder"/>
        </w:category>
        <w:types>
          <w:type w:val="bbPlcHdr"/>
        </w:types>
        <w:behaviors>
          <w:behavior w:val="content"/>
        </w:behaviors>
        <w:guid w:val="{C3A5628E-6994-4321-8022-50A56CD10B3F}"/>
      </w:docPartPr>
      <w:docPartBody>
        <w:p w:rsidR="00000000" w:rsidRDefault="00000000">
          <w:pPr>
            <w:pStyle w:val="E87691B25C644C12A65C195C28F6BD6F"/>
          </w:pPr>
          <w:r w:rsidRPr="005235DF">
            <w:t>Licenses/Registration</w:t>
          </w:r>
        </w:p>
      </w:docPartBody>
    </w:docPart>
    <w:docPart>
      <w:docPartPr>
        <w:name w:val="077576D3C9034A338D429737E4F36C80"/>
        <w:category>
          <w:name w:val="Général"/>
          <w:gallery w:val="placeholder"/>
        </w:category>
        <w:types>
          <w:type w:val="bbPlcHdr"/>
        </w:types>
        <w:behaviors>
          <w:behavior w:val="content"/>
        </w:behaviors>
        <w:guid w:val="{50925EA2-C186-4EB7-81E2-3D3F17020405}"/>
      </w:docPartPr>
      <w:docPartBody>
        <w:p w:rsidR="00000000" w:rsidRDefault="00000000">
          <w:pPr>
            <w:pStyle w:val="077576D3C9034A338D429737E4F36C80"/>
          </w:pPr>
          <w:r w:rsidRPr="005235DF">
            <w:t>Permits</w:t>
          </w:r>
        </w:p>
      </w:docPartBody>
    </w:docPart>
    <w:docPart>
      <w:docPartPr>
        <w:name w:val="BB911276DF5C431B8F6ECFF7DCB7E583"/>
        <w:category>
          <w:name w:val="Général"/>
          <w:gallery w:val="placeholder"/>
        </w:category>
        <w:types>
          <w:type w:val="bbPlcHdr"/>
        </w:types>
        <w:behaviors>
          <w:behavior w:val="content"/>
        </w:behaviors>
        <w:guid w:val="{F89F09C1-2611-4404-9317-5537C3C2C85A}"/>
      </w:docPartPr>
      <w:docPartBody>
        <w:p w:rsidR="00000000" w:rsidRDefault="00000000">
          <w:pPr>
            <w:pStyle w:val="BB911276DF5C431B8F6ECFF7DCB7E583"/>
          </w:pPr>
          <w:r w:rsidRPr="005235DF">
            <w:t>Insurance</w:t>
          </w:r>
        </w:p>
      </w:docPartBody>
    </w:docPart>
    <w:docPart>
      <w:docPartPr>
        <w:name w:val="553657E6670D4620819CDF64E00E3E58"/>
        <w:category>
          <w:name w:val="Général"/>
          <w:gallery w:val="placeholder"/>
        </w:category>
        <w:types>
          <w:type w:val="bbPlcHdr"/>
        </w:types>
        <w:behaviors>
          <w:behavior w:val="content"/>
        </w:behaviors>
        <w:guid w:val="{B3B20DDF-579B-4D51-A8FE-E158DFAFAE6F}"/>
      </w:docPartPr>
      <w:docPartBody>
        <w:p w:rsidR="00000000" w:rsidRDefault="00000000">
          <w:pPr>
            <w:pStyle w:val="553657E6670D4620819CDF64E00E3E58"/>
          </w:pPr>
          <w:r w:rsidRPr="005235DF">
            <w:t>Legal</w:t>
          </w:r>
        </w:p>
      </w:docPartBody>
    </w:docPart>
    <w:docPart>
      <w:docPartPr>
        <w:name w:val="A3D954F5554543A4AB87ABB54D4FF704"/>
        <w:category>
          <w:name w:val="Général"/>
          <w:gallery w:val="placeholder"/>
        </w:category>
        <w:types>
          <w:type w:val="bbPlcHdr"/>
        </w:types>
        <w:behaviors>
          <w:behavior w:val="content"/>
        </w:behaviors>
        <w:guid w:val="{2B7CE162-27F0-4A1E-8893-E7783D5F776F}"/>
      </w:docPartPr>
      <w:docPartBody>
        <w:p w:rsidR="00000000" w:rsidRDefault="00000000">
          <w:pPr>
            <w:pStyle w:val="A3D954F5554543A4AB87ABB54D4FF704"/>
          </w:pPr>
          <w:r w:rsidRPr="005235DF">
            <w:t>Business Consultant</w:t>
          </w:r>
        </w:p>
      </w:docPartBody>
    </w:docPart>
    <w:docPart>
      <w:docPartPr>
        <w:name w:val="ADE5ECCEC9044DC7877EA4804BD338C6"/>
        <w:category>
          <w:name w:val="Général"/>
          <w:gallery w:val="placeholder"/>
        </w:category>
        <w:types>
          <w:type w:val="bbPlcHdr"/>
        </w:types>
        <w:behaviors>
          <w:behavior w:val="content"/>
        </w:behaviors>
        <w:guid w:val="{2414B5DE-D326-4968-ABF1-A8587082D263}"/>
      </w:docPartPr>
      <w:docPartBody>
        <w:p w:rsidR="00000000" w:rsidRDefault="00000000">
          <w:pPr>
            <w:pStyle w:val="ADE5ECCEC9044DC7877EA4804BD338C6"/>
          </w:pPr>
          <w:r w:rsidRPr="005235DF">
            <w:t>Training</w:t>
          </w:r>
        </w:p>
      </w:docPartBody>
    </w:docPart>
    <w:docPart>
      <w:docPartPr>
        <w:name w:val="D304AF1601D54BD69CE3754019705E9C"/>
        <w:category>
          <w:name w:val="Général"/>
          <w:gallery w:val="placeholder"/>
        </w:category>
        <w:types>
          <w:type w:val="bbPlcHdr"/>
        </w:types>
        <w:behaviors>
          <w:behavior w:val="content"/>
        </w:behaviors>
        <w:guid w:val="{B022D26E-C161-47FB-B3EB-4C0937A49567}"/>
      </w:docPartPr>
      <w:docPartBody>
        <w:p w:rsidR="00000000" w:rsidRDefault="00000000">
          <w:pPr>
            <w:pStyle w:val="D304AF1601D54BD69CE3754019705E9C"/>
          </w:pPr>
          <w:r w:rsidRPr="005235DF">
            <w:t>Software (General)</w:t>
          </w:r>
        </w:p>
      </w:docPartBody>
    </w:docPart>
    <w:docPart>
      <w:docPartPr>
        <w:name w:val="8C5A3A3E9AC3418A8A69C3DE615F3584"/>
        <w:category>
          <w:name w:val="Général"/>
          <w:gallery w:val="placeholder"/>
        </w:category>
        <w:types>
          <w:type w:val="bbPlcHdr"/>
        </w:types>
        <w:behaviors>
          <w:behavior w:val="content"/>
        </w:behaviors>
        <w:guid w:val="{EEB3D70D-5C4F-45FD-93AF-231ADB7F294E}"/>
      </w:docPartPr>
      <w:docPartBody>
        <w:p w:rsidR="00000000" w:rsidRDefault="00000000">
          <w:pPr>
            <w:pStyle w:val="8C5A3A3E9AC3418A8A69C3DE615F3584"/>
          </w:pPr>
          <w:r w:rsidRPr="005235DF">
            <w:t>Miscellaneous</w:t>
          </w:r>
        </w:p>
      </w:docPartBody>
    </w:docPart>
    <w:docPart>
      <w:docPartPr>
        <w:name w:val="0596658935A446778AB68DFE1AAF58B2"/>
        <w:category>
          <w:name w:val="Général"/>
          <w:gallery w:val="placeholder"/>
        </w:category>
        <w:types>
          <w:type w:val="bbPlcHdr"/>
        </w:types>
        <w:behaviors>
          <w:behavior w:val="content"/>
        </w:behaviors>
        <w:guid w:val="{352820B0-2D6E-4F2A-BA39-68103F632F8F}"/>
      </w:docPartPr>
      <w:docPartBody>
        <w:p w:rsidR="00000000" w:rsidRDefault="00000000">
          <w:pPr>
            <w:pStyle w:val="0596658935A446778AB68DFE1AAF58B2"/>
          </w:pPr>
          <w:r w:rsidRPr="007237D4">
            <w:t>LOCATION/OFFICE</w:t>
          </w:r>
        </w:p>
      </w:docPartBody>
    </w:docPart>
    <w:docPart>
      <w:docPartPr>
        <w:name w:val="58CE6092B479476BB1DEDA2084A8974D"/>
        <w:category>
          <w:name w:val="Général"/>
          <w:gallery w:val="placeholder"/>
        </w:category>
        <w:types>
          <w:type w:val="bbPlcHdr"/>
        </w:types>
        <w:behaviors>
          <w:behavior w:val="content"/>
        </w:behaviors>
        <w:guid w:val="{EBE05F19-2629-455F-8ED4-F92D1C2C4CB6}"/>
      </w:docPartPr>
      <w:docPartBody>
        <w:p w:rsidR="00000000" w:rsidRDefault="00000000">
          <w:pPr>
            <w:pStyle w:val="58CE6092B479476BB1DEDA2084A8974D"/>
          </w:pPr>
          <w:r w:rsidRPr="005235DF">
            <w:t>Space Rental/Lease</w:t>
          </w:r>
        </w:p>
      </w:docPartBody>
    </w:docPart>
    <w:docPart>
      <w:docPartPr>
        <w:name w:val="22FA9C9A853845C0A4904978F7117D53"/>
        <w:category>
          <w:name w:val="Général"/>
          <w:gallery w:val="placeholder"/>
        </w:category>
        <w:types>
          <w:type w:val="bbPlcHdr"/>
        </w:types>
        <w:behaviors>
          <w:behavior w:val="content"/>
        </w:behaviors>
        <w:guid w:val="{92F0D9EF-1DF0-4EE3-897E-1D22FEAE94D8}"/>
      </w:docPartPr>
      <w:docPartBody>
        <w:p w:rsidR="00000000" w:rsidRDefault="00000000">
          <w:pPr>
            <w:pStyle w:val="22FA9C9A853845C0A4904978F7117D53"/>
          </w:pPr>
          <w:r w:rsidRPr="005235DF">
            <w:t>Utility Costs</w:t>
          </w:r>
        </w:p>
      </w:docPartBody>
    </w:docPart>
    <w:docPart>
      <w:docPartPr>
        <w:name w:val="3B9F42633F3F474FA40861C0058B0561"/>
        <w:category>
          <w:name w:val="Général"/>
          <w:gallery w:val="placeholder"/>
        </w:category>
        <w:types>
          <w:type w:val="bbPlcHdr"/>
        </w:types>
        <w:behaviors>
          <w:behavior w:val="content"/>
        </w:behaviors>
        <w:guid w:val="{D2E3154C-0AA0-4772-BAA6-6673946A0CCC}"/>
      </w:docPartPr>
      <w:docPartBody>
        <w:p w:rsidR="00000000" w:rsidRDefault="00000000">
          <w:pPr>
            <w:pStyle w:val="3B9F42633F3F474FA40861C0058B0561"/>
          </w:pPr>
          <w:r w:rsidRPr="005235DF">
            <w:t>Telephone Set up &amp; Annual Cost</w:t>
          </w:r>
        </w:p>
      </w:docPartBody>
    </w:docPart>
    <w:docPart>
      <w:docPartPr>
        <w:name w:val="12949C41D66D457596C12731DA8B2B34"/>
        <w:category>
          <w:name w:val="Général"/>
          <w:gallery w:val="placeholder"/>
        </w:category>
        <w:types>
          <w:type w:val="bbPlcHdr"/>
        </w:types>
        <w:behaviors>
          <w:behavior w:val="content"/>
        </w:behaviors>
        <w:guid w:val="{6BFAE20B-A7FA-41FA-A0C4-9DEA5DFA8EAF}"/>
      </w:docPartPr>
      <w:docPartBody>
        <w:p w:rsidR="00000000" w:rsidRDefault="00000000">
          <w:pPr>
            <w:pStyle w:val="12949C41D66D457596C12731DA8B2B34"/>
          </w:pPr>
          <w:r w:rsidRPr="005235DF">
            <w:t>Furniture</w:t>
          </w:r>
        </w:p>
      </w:docPartBody>
    </w:docPart>
    <w:docPart>
      <w:docPartPr>
        <w:name w:val="D5C65EA9A63E4D5C9431F6C6AB36F9DF"/>
        <w:category>
          <w:name w:val="Général"/>
          <w:gallery w:val="placeholder"/>
        </w:category>
        <w:types>
          <w:type w:val="bbPlcHdr"/>
        </w:types>
        <w:behaviors>
          <w:behavior w:val="content"/>
        </w:behaviors>
        <w:guid w:val="{9BEA9303-991D-4410-BEBA-40C887D1C539}"/>
      </w:docPartPr>
      <w:docPartBody>
        <w:p w:rsidR="00000000" w:rsidRDefault="00000000">
          <w:pPr>
            <w:pStyle w:val="D5C65EA9A63E4D5C9431F6C6AB36F9DF"/>
          </w:pPr>
          <w:r w:rsidRPr="005235DF">
            <w:t>Medical Equipment</w:t>
          </w:r>
        </w:p>
      </w:docPartBody>
    </w:docPart>
    <w:docPart>
      <w:docPartPr>
        <w:name w:val="1D48B9D8B0994CE6823D2C68CAAE7631"/>
        <w:category>
          <w:name w:val="Général"/>
          <w:gallery w:val="placeholder"/>
        </w:category>
        <w:types>
          <w:type w:val="bbPlcHdr"/>
        </w:types>
        <w:behaviors>
          <w:behavior w:val="content"/>
        </w:behaviors>
        <w:guid w:val="{1DE80255-16D9-425D-A7DB-49A19F6634E0}"/>
      </w:docPartPr>
      <w:docPartBody>
        <w:p w:rsidR="00000000" w:rsidRDefault="00000000">
          <w:pPr>
            <w:pStyle w:val="1D48B9D8B0994CE6823D2C68CAAE7631"/>
          </w:pPr>
          <w:r w:rsidRPr="005235DF">
            <w:t>Hardware</w:t>
          </w:r>
        </w:p>
      </w:docPartBody>
    </w:docPart>
    <w:docPart>
      <w:docPartPr>
        <w:name w:val="5D8EAE2D46804004B2E33A36693EDA88"/>
        <w:category>
          <w:name w:val="Général"/>
          <w:gallery w:val="placeholder"/>
        </w:category>
        <w:types>
          <w:type w:val="bbPlcHdr"/>
        </w:types>
        <w:behaviors>
          <w:behavior w:val="content"/>
        </w:behaviors>
        <w:guid w:val="{539939B6-E233-47FA-8EC0-7BA3E9767273}"/>
      </w:docPartPr>
      <w:docPartBody>
        <w:p w:rsidR="00000000" w:rsidRDefault="00000000">
          <w:pPr>
            <w:pStyle w:val="5D8EAE2D46804004B2E33A36693EDA88"/>
          </w:pPr>
          <w:r w:rsidRPr="005235DF">
            <w:t>Software (CRM, imaging etc.)</w:t>
          </w:r>
        </w:p>
      </w:docPartBody>
    </w:docPart>
    <w:docPart>
      <w:docPartPr>
        <w:name w:val="11F3CCD4CC7640678C378EE903D65A70"/>
        <w:category>
          <w:name w:val="Général"/>
          <w:gallery w:val="placeholder"/>
        </w:category>
        <w:types>
          <w:type w:val="bbPlcHdr"/>
        </w:types>
        <w:behaviors>
          <w:behavior w:val="content"/>
        </w:behaviors>
        <w:guid w:val="{150B1810-A064-4D40-952F-6FD2766432A3}"/>
      </w:docPartPr>
      <w:docPartBody>
        <w:p w:rsidR="00000000" w:rsidRDefault="00000000">
          <w:pPr>
            <w:pStyle w:val="11F3CCD4CC7640678C378EE903D65A70"/>
          </w:pPr>
          <w:r w:rsidRPr="005235DF">
            <w:t>Installation Fees</w:t>
          </w:r>
        </w:p>
      </w:docPartBody>
    </w:docPart>
    <w:docPart>
      <w:docPartPr>
        <w:name w:val="1E8CEC14E6AD470D8D5F3EAE56581AF9"/>
        <w:category>
          <w:name w:val="Général"/>
          <w:gallery w:val="placeholder"/>
        </w:category>
        <w:types>
          <w:type w:val="bbPlcHdr"/>
        </w:types>
        <w:behaviors>
          <w:behavior w:val="content"/>
        </w:behaviors>
        <w:guid w:val="{FF69338F-099F-4204-929B-08A44A16DEA3}"/>
      </w:docPartPr>
      <w:docPartBody>
        <w:p w:rsidR="00000000" w:rsidRDefault="00000000">
          <w:pPr>
            <w:pStyle w:val="1E8CEC14E6AD470D8D5F3EAE56581AF9"/>
          </w:pPr>
          <w:r w:rsidRPr="005235DF">
            <w:t>Start Up Inventory (pharmaceuticals)</w:t>
          </w:r>
        </w:p>
      </w:docPartBody>
    </w:docPart>
    <w:docPart>
      <w:docPartPr>
        <w:name w:val="DE4286D507014D278428B0A902B48ED5"/>
        <w:category>
          <w:name w:val="Général"/>
          <w:gallery w:val="placeholder"/>
        </w:category>
        <w:types>
          <w:type w:val="bbPlcHdr"/>
        </w:types>
        <w:behaviors>
          <w:behavior w:val="content"/>
        </w:behaviors>
        <w:guid w:val="{87DDBF5A-CF60-44BE-9A95-8F11BAD8A399}"/>
      </w:docPartPr>
      <w:docPartBody>
        <w:p w:rsidR="00000000" w:rsidRDefault="00000000">
          <w:pPr>
            <w:pStyle w:val="DE4286D507014D278428B0A902B48ED5"/>
          </w:pPr>
          <w:r w:rsidRPr="005235DF">
            <w:t>Nurse Supplies (gloves, etc.)</w:t>
          </w:r>
        </w:p>
      </w:docPartBody>
    </w:docPart>
    <w:docPart>
      <w:docPartPr>
        <w:name w:val="9538572351244BDD8AD9BD4E0DA73AFF"/>
        <w:category>
          <w:name w:val="Général"/>
          <w:gallery w:val="placeholder"/>
        </w:category>
        <w:types>
          <w:type w:val="bbPlcHdr"/>
        </w:types>
        <w:behaviors>
          <w:behavior w:val="content"/>
        </w:behaviors>
        <w:guid w:val="{5E9AF5C1-19FF-400B-BE21-B1457B0C4608}"/>
      </w:docPartPr>
      <w:docPartBody>
        <w:p w:rsidR="00000000" w:rsidRDefault="00000000">
          <w:pPr>
            <w:pStyle w:val="9538572351244BDD8AD9BD4E0DA73AFF"/>
          </w:pPr>
          <w:r w:rsidRPr="005235DF">
            <w:t>Miscellaneous</w:t>
          </w:r>
        </w:p>
      </w:docPartBody>
    </w:docPart>
    <w:docPart>
      <w:docPartPr>
        <w:name w:val="04F8EAD67CDA4A4EA8EB5A8BE8D92794"/>
        <w:category>
          <w:name w:val="Général"/>
          <w:gallery w:val="placeholder"/>
        </w:category>
        <w:types>
          <w:type w:val="bbPlcHdr"/>
        </w:types>
        <w:behaviors>
          <w:behavior w:val="content"/>
        </w:behaviors>
        <w:guid w:val="{4ACBFB49-DCB9-405B-898D-68CEBF8CB163}"/>
      </w:docPartPr>
      <w:docPartBody>
        <w:p w:rsidR="00000000" w:rsidRDefault="00000000">
          <w:pPr>
            <w:pStyle w:val="04F8EAD67CDA4A4EA8EB5A8BE8D92794"/>
          </w:pPr>
          <w:r w:rsidRPr="007237D4">
            <w:t>MARKETING</w:t>
          </w:r>
        </w:p>
      </w:docPartBody>
    </w:docPart>
    <w:docPart>
      <w:docPartPr>
        <w:name w:val="5659F1C7E0B746108B269351B3939B65"/>
        <w:category>
          <w:name w:val="Général"/>
          <w:gallery w:val="placeholder"/>
        </w:category>
        <w:types>
          <w:type w:val="bbPlcHdr"/>
        </w:types>
        <w:behaviors>
          <w:behavior w:val="content"/>
        </w:behaviors>
        <w:guid w:val="{84F2B62A-4EC5-4CE9-9A95-E7AFC019DB1E}"/>
      </w:docPartPr>
      <w:docPartBody>
        <w:p w:rsidR="00000000" w:rsidRDefault="00000000">
          <w:pPr>
            <w:pStyle w:val="5659F1C7E0B746108B269351B3939B65"/>
          </w:pPr>
          <w:r w:rsidRPr="005235DF">
            <w:t>Logo, branding, website</w:t>
          </w:r>
        </w:p>
      </w:docPartBody>
    </w:docPart>
    <w:docPart>
      <w:docPartPr>
        <w:name w:val="E1DBE95C93EB4199A23CB2A96760FDD8"/>
        <w:category>
          <w:name w:val="Général"/>
          <w:gallery w:val="placeholder"/>
        </w:category>
        <w:types>
          <w:type w:val="bbPlcHdr"/>
        </w:types>
        <w:behaviors>
          <w:behavior w:val="content"/>
        </w:behaviors>
        <w:guid w:val="{CB9DC40C-9F7F-4FDD-8E4A-713B01EB0F4C}"/>
      </w:docPartPr>
      <w:docPartBody>
        <w:p w:rsidR="00000000" w:rsidRDefault="00000000">
          <w:pPr>
            <w:pStyle w:val="E1DBE95C93EB4199A23CB2A96760FDD8"/>
          </w:pPr>
          <w:r w:rsidRPr="005235DF">
            <w:t>Advertising/listing fees</w:t>
          </w:r>
        </w:p>
      </w:docPartBody>
    </w:docPart>
    <w:docPart>
      <w:docPartPr>
        <w:name w:val="328C4F97BEFD4711B5C3E676362ADBE3"/>
        <w:category>
          <w:name w:val="Général"/>
          <w:gallery w:val="placeholder"/>
        </w:category>
        <w:types>
          <w:type w:val="bbPlcHdr"/>
        </w:types>
        <w:behaviors>
          <w:behavior w:val="content"/>
        </w:behaviors>
        <w:guid w:val="{A6727444-38D1-458E-AF3C-2F02E355EF39}"/>
      </w:docPartPr>
      <w:docPartBody>
        <w:p w:rsidR="00000000" w:rsidRDefault="00000000">
          <w:pPr>
            <w:pStyle w:val="328C4F97BEFD4711B5C3E676362ADBE3"/>
          </w:pPr>
          <w:r w:rsidRPr="005235DF">
            <w:t>Printed Marketing materials</w:t>
          </w:r>
        </w:p>
      </w:docPartBody>
    </w:docPart>
    <w:docPart>
      <w:docPartPr>
        <w:name w:val="A4B7E15ACCF84A8EA4616C9EEE30857B"/>
        <w:category>
          <w:name w:val="Général"/>
          <w:gallery w:val="placeholder"/>
        </w:category>
        <w:types>
          <w:type w:val="bbPlcHdr"/>
        </w:types>
        <w:behaviors>
          <w:behavior w:val="content"/>
        </w:behaviors>
        <w:guid w:val="{7A5A1EC5-C25A-4855-A969-07A1984F8A59}"/>
      </w:docPartPr>
      <w:docPartBody>
        <w:p w:rsidR="00000000" w:rsidRDefault="00000000">
          <w:pPr>
            <w:pStyle w:val="A4B7E15ACCF84A8EA4616C9EEE30857B"/>
          </w:pPr>
          <w:r w:rsidRPr="005235DF">
            <w:t>Internet/Web marketing</w:t>
          </w:r>
        </w:p>
      </w:docPartBody>
    </w:docPart>
    <w:docPart>
      <w:docPartPr>
        <w:name w:val="3BC9F5EA9CC8428DB331D3825EAADF24"/>
        <w:category>
          <w:name w:val="Général"/>
          <w:gallery w:val="placeholder"/>
        </w:category>
        <w:types>
          <w:type w:val="bbPlcHdr"/>
        </w:types>
        <w:behaviors>
          <w:behavior w:val="content"/>
        </w:behaviors>
        <w:guid w:val="{288F884D-FC0B-4D1A-8AE1-42745DE250FA}"/>
      </w:docPartPr>
      <w:docPartBody>
        <w:p w:rsidR="00000000" w:rsidRDefault="00000000">
          <w:pPr>
            <w:pStyle w:val="3BC9F5EA9CC8428DB331D3825EAADF24"/>
          </w:pPr>
          <w:r w:rsidRPr="005235DF">
            <w:t>Trade Shows</w:t>
          </w:r>
        </w:p>
      </w:docPartBody>
    </w:docPart>
    <w:docPart>
      <w:docPartPr>
        <w:name w:val="D2EE9ED47A9A463D92B5B311DFE824E6"/>
        <w:category>
          <w:name w:val="Général"/>
          <w:gallery w:val="placeholder"/>
        </w:category>
        <w:types>
          <w:type w:val="bbPlcHdr"/>
        </w:types>
        <w:behaviors>
          <w:behavior w:val="content"/>
        </w:behaviors>
        <w:guid w:val="{099748EF-1EEA-4DEA-BAEB-77A5AC43C834}"/>
      </w:docPartPr>
      <w:docPartBody>
        <w:p w:rsidR="00000000" w:rsidRDefault="00000000">
          <w:pPr>
            <w:pStyle w:val="D2EE9ED47A9A463D92B5B311DFE824E6"/>
          </w:pPr>
          <w:r w:rsidRPr="005235DF">
            <w:t>Networking events</w:t>
          </w:r>
        </w:p>
      </w:docPartBody>
    </w:docPart>
    <w:docPart>
      <w:docPartPr>
        <w:name w:val="230A72FA90C746D3B88EFDB01C529C2A"/>
        <w:category>
          <w:name w:val="Général"/>
          <w:gallery w:val="placeholder"/>
        </w:category>
        <w:types>
          <w:type w:val="bbPlcHdr"/>
        </w:types>
        <w:behaviors>
          <w:behavior w:val="content"/>
        </w:behaviors>
        <w:guid w:val="{815A7C71-B84D-43E1-92AA-8A838D7BC5F2}"/>
      </w:docPartPr>
      <w:docPartBody>
        <w:p w:rsidR="00000000" w:rsidRDefault="00000000">
          <w:pPr>
            <w:pStyle w:val="230A72FA90C746D3B88EFDB01C529C2A"/>
          </w:pPr>
          <w:r w:rsidRPr="005235DF">
            <w:t>Miscellaneous</w:t>
          </w:r>
        </w:p>
      </w:docPartBody>
    </w:docPart>
    <w:docPart>
      <w:docPartPr>
        <w:name w:val="FED2BAA0CD1045D0BB916CE0DA6FECC7"/>
        <w:category>
          <w:name w:val="Général"/>
          <w:gallery w:val="placeholder"/>
        </w:category>
        <w:types>
          <w:type w:val="bbPlcHdr"/>
        </w:types>
        <w:behaviors>
          <w:behavior w:val="content"/>
        </w:behaviors>
        <w:guid w:val="{109F52CF-C7B4-41DC-9C3C-944F5F3E47BC}"/>
      </w:docPartPr>
      <w:docPartBody>
        <w:p w:rsidR="00000000" w:rsidRDefault="00000000">
          <w:pPr>
            <w:pStyle w:val="FED2BAA0CD1045D0BB916CE0DA6FECC7"/>
          </w:pPr>
          <w:r w:rsidRPr="007237D4">
            <w:t>LABOR EXPENSES</w:t>
          </w:r>
        </w:p>
      </w:docPartBody>
    </w:docPart>
    <w:docPart>
      <w:docPartPr>
        <w:name w:val="233EBF6979024955866C3FE0671F0576"/>
        <w:category>
          <w:name w:val="Général"/>
          <w:gallery w:val="placeholder"/>
        </w:category>
        <w:types>
          <w:type w:val="bbPlcHdr"/>
        </w:types>
        <w:behaviors>
          <w:behavior w:val="content"/>
        </w:behaviors>
        <w:guid w:val="{CA7CD490-B13C-40B5-B359-9A3C457B6AFD}"/>
      </w:docPartPr>
      <w:docPartBody>
        <w:p w:rsidR="00000000" w:rsidRDefault="00000000">
          <w:pPr>
            <w:pStyle w:val="233EBF6979024955866C3FE0671F0576"/>
          </w:pPr>
          <w:r w:rsidRPr="005235DF">
            <w:t>Payroll</w:t>
          </w:r>
        </w:p>
      </w:docPartBody>
    </w:docPart>
    <w:docPart>
      <w:docPartPr>
        <w:name w:val="19C01C6F4F27418E8CC23A47F6D015C2"/>
        <w:category>
          <w:name w:val="Général"/>
          <w:gallery w:val="placeholder"/>
        </w:category>
        <w:types>
          <w:type w:val="bbPlcHdr"/>
        </w:types>
        <w:behaviors>
          <w:behavior w:val="content"/>
        </w:behaviors>
        <w:guid w:val="{A1950A77-5676-4BA8-B141-ABE1DFB8DFF5}"/>
      </w:docPartPr>
      <w:docPartBody>
        <w:p w:rsidR="00000000" w:rsidRDefault="00000000">
          <w:pPr>
            <w:pStyle w:val="19C01C6F4F27418E8CC23A47F6D015C2"/>
          </w:pPr>
          <w:r w:rsidRPr="005235DF">
            <w:t>Training</w:t>
          </w:r>
        </w:p>
      </w:docPartBody>
    </w:docPart>
    <w:docPart>
      <w:docPartPr>
        <w:name w:val="3C8DC3A679494BC3996B0D72E01A0437"/>
        <w:category>
          <w:name w:val="Général"/>
          <w:gallery w:val="placeholder"/>
        </w:category>
        <w:types>
          <w:type w:val="bbPlcHdr"/>
        </w:types>
        <w:behaviors>
          <w:behavior w:val="content"/>
        </w:behaviors>
        <w:guid w:val="{84A438E7-9FCE-478C-AF91-7BC500981A38}"/>
      </w:docPartPr>
      <w:docPartBody>
        <w:p w:rsidR="00000000" w:rsidRDefault="00000000">
          <w:pPr>
            <w:pStyle w:val="3C8DC3A679494BC3996B0D72E01A0437"/>
          </w:pPr>
          <w:r w:rsidRPr="005235DF">
            <w:t>Miscellaneous</w:t>
          </w:r>
        </w:p>
      </w:docPartBody>
    </w:docPart>
    <w:docPart>
      <w:docPartPr>
        <w:name w:val="76334131A6334F08A8E34369E2F532E3"/>
        <w:category>
          <w:name w:val="Général"/>
          <w:gallery w:val="placeholder"/>
        </w:category>
        <w:types>
          <w:type w:val="bbPlcHdr"/>
        </w:types>
        <w:behaviors>
          <w:behavior w:val="content"/>
        </w:behaviors>
        <w:guid w:val="{73F20388-FABE-49F3-8077-7B13BCE74C94}"/>
      </w:docPartPr>
      <w:docPartBody>
        <w:p w:rsidR="00000000" w:rsidRDefault="00000000">
          <w:pPr>
            <w:pStyle w:val="76334131A6334F08A8E34369E2F532E3"/>
          </w:pPr>
          <w:r w:rsidRPr="007237D4">
            <w:t>OTHER</w:t>
          </w:r>
        </w:p>
      </w:docPartBody>
    </w:docPart>
    <w:docPart>
      <w:docPartPr>
        <w:name w:val="6F6EC8798AC048F28CD5069568C4728F"/>
        <w:category>
          <w:name w:val="Général"/>
          <w:gallery w:val="placeholder"/>
        </w:category>
        <w:types>
          <w:type w:val="bbPlcHdr"/>
        </w:types>
        <w:behaviors>
          <w:behavior w:val="content"/>
        </w:behaviors>
        <w:guid w:val="{837D241C-AAA8-4ADC-8894-43930D421FD8}"/>
      </w:docPartPr>
      <w:docPartBody>
        <w:p w:rsidR="00000000" w:rsidRDefault="00000000">
          <w:pPr>
            <w:pStyle w:val="6F6EC8798AC048F28CD5069568C4728F"/>
          </w:pPr>
          <w:r w:rsidRPr="007237D4">
            <w:t>Miscellaneous (Contingency reserve/launch party/etc.)</w:t>
          </w:r>
        </w:p>
      </w:docPartBody>
    </w:docPart>
    <w:docPart>
      <w:docPartPr>
        <w:name w:val="8039C3BC3049456A9204F9AFAD298D77"/>
        <w:category>
          <w:name w:val="Général"/>
          <w:gallery w:val="placeholder"/>
        </w:category>
        <w:types>
          <w:type w:val="bbPlcHdr"/>
        </w:types>
        <w:behaviors>
          <w:behavior w:val="content"/>
        </w:behaviors>
        <w:guid w:val="{0B4952EA-FBD9-4C90-BEE2-A1B7878A5610}"/>
      </w:docPartPr>
      <w:docPartBody>
        <w:p w:rsidR="00000000" w:rsidRDefault="00000000">
          <w:pPr>
            <w:pStyle w:val="8039C3BC3049456A9204F9AFAD298D77"/>
          </w:pPr>
          <w:r w:rsidRPr="00425C02">
            <w:t>ESTIMATED START-UP BUDGET</w:t>
          </w:r>
        </w:p>
      </w:docPartBody>
    </w:docPart>
    <w:docPart>
      <w:docPartPr>
        <w:name w:val="A86C3D89145946C79A6587F97BD84A5D"/>
        <w:category>
          <w:name w:val="Général"/>
          <w:gallery w:val="placeholder"/>
        </w:category>
        <w:types>
          <w:type w:val="bbPlcHdr"/>
        </w:types>
        <w:behaviors>
          <w:behavior w:val="content"/>
        </w:behaviors>
        <w:guid w:val="{347EB685-985D-4EC6-A200-4D6802D81351}"/>
      </w:docPartPr>
      <w:docPartBody>
        <w:p w:rsidR="00000000" w:rsidRDefault="00000000">
          <w:pPr>
            <w:pStyle w:val="A86C3D89145946C79A6587F97BD84A5D"/>
          </w:pPr>
          <w:r w:rsidRPr="00495014">
            <w:t>Promoting your business, whether generating leads or traffic to a website or store, is one of the most important functions of any business. In this section of the plan, provide the details of how your market your business. Describe the key messages and channels you use for generating leads and promoting the business. This section should also describe your sales strategy. Depending on the type of business you have, you may or may not need the following sections. Only include what you need and remove everything else.</w:t>
          </w:r>
        </w:p>
      </w:docPartBody>
    </w:docPart>
    <w:docPart>
      <w:docPartPr>
        <w:name w:val="03FBECB6DA894E7F8FFCBC5AE365E83B"/>
        <w:category>
          <w:name w:val="Général"/>
          <w:gallery w:val="placeholder"/>
        </w:category>
        <w:types>
          <w:type w:val="bbPlcHdr"/>
        </w:types>
        <w:behaviors>
          <w:behavior w:val="content"/>
        </w:behaviors>
        <w:guid w:val="{FD1E4967-07EE-4403-B47E-A8E7B937C1C0}"/>
      </w:docPartPr>
      <w:docPartBody>
        <w:p w:rsidR="00000000" w:rsidRDefault="00000000">
          <w:pPr>
            <w:pStyle w:val="03FBECB6DA894E7F8FFCBC5AE365E83B"/>
          </w:pPr>
          <w:r w:rsidRPr="00352790">
            <w:rPr>
              <w:rStyle w:val="lev"/>
            </w:rPr>
            <w:t>Key Messages:</w:t>
          </w:r>
        </w:p>
      </w:docPartBody>
    </w:docPart>
    <w:docPart>
      <w:docPartPr>
        <w:name w:val="0836F1964B51478399D8F8D0BC6D47D9"/>
        <w:category>
          <w:name w:val="Général"/>
          <w:gallery w:val="placeholder"/>
        </w:category>
        <w:types>
          <w:type w:val="bbPlcHdr"/>
        </w:types>
        <w:behaviors>
          <w:behavior w:val="content"/>
        </w:behaviors>
        <w:guid w:val="{1F6CCA8A-7225-4E14-873E-798D5917150C}"/>
      </w:docPartPr>
      <w:docPartBody>
        <w:p w:rsidR="00000000" w:rsidRDefault="00000000">
          <w:pPr>
            <w:pStyle w:val="0836F1964B51478399D8F8D0BC6D47D9"/>
          </w:pPr>
          <w:r w:rsidRPr="00495014">
            <w:t>Describe the key messages that will elevate your products or service in your target customers’ eyes. If you have sample collateral or graphical images of some messages, include them.</w:t>
          </w:r>
        </w:p>
      </w:docPartBody>
    </w:docPart>
    <w:docPart>
      <w:docPartPr>
        <w:name w:val="641B21A4713B497BA235A91758D931A9"/>
        <w:category>
          <w:name w:val="Général"/>
          <w:gallery w:val="placeholder"/>
        </w:category>
        <w:types>
          <w:type w:val="bbPlcHdr"/>
        </w:types>
        <w:behaviors>
          <w:behavior w:val="content"/>
        </w:behaviors>
        <w:guid w:val="{882AFB77-EEF1-47EB-BF25-B34281243F41}"/>
      </w:docPartPr>
      <w:docPartBody>
        <w:p w:rsidR="00000000" w:rsidRDefault="00000000">
          <w:pPr>
            <w:pStyle w:val="641B21A4713B497BA235A91758D931A9"/>
          </w:pPr>
          <w:r w:rsidRPr="00352790">
            <w:rPr>
              <w:rStyle w:val="lev"/>
            </w:rPr>
            <w:t>Marketing Activities:</w:t>
          </w:r>
        </w:p>
      </w:docPartBody>
    </w:docPart>
    <w:docPart>
      <w:docPartPr>
        <w:name w:val="895511371132434495F17B1C187E5298"/>
        <w:category>
          <w:name w:val="Général"/>
          <w:gallery w:val="placeholder"/>
        </w:category>
        <w:types>
          <w:type w:val="bbPlcHdr"/>
        </w:types>
        <w:behaviors>
          <w:behavior w:val="content"/>
        </w:behaviors>
        <w:guid w:val="{EA528400-040A-40AD-B379-E90E5A7607F4}"/>
      </w:docPartPr>
      <w:docPartBody>
        <w:p w:rsidR="00000000" w:rsidRDefault="00000000">
          <w:pPr>
            <w:pStyle w:val="895511371132434495F17B1C187E5298"/>
          </w:pPr>
          <w:r w:rsidRPr="00495014">
            <w:t>Which of the following promotion options provide your company the best chance of product recognition, qualified leads generated, store traffic, or appointments?</w:t>
          </w:r>
        </w:p>
      </w:docPartBody>
    </w:docPart>
    <w:docPart>
      <w:docPartPr>
        <w:name w:val="A2135BC40511414E84E379E046D30177"/>
        <w:category>
          <w:name w:val="Général"/>
          <w:gallery w:val="placeholder"/>
        </w:category>
        <w:types>
          <w:type w:val="bbPlcHdr"/>
        </w:types>
        <w:behaviors>
          <w:behavior w:val="content"/>
        </w:behaviors>
        <w:guid w:val="{39B9337A-CD50-4611-8E98-E13B87A4BF63}"/>
      </w:docPartPr>
      <w:docPartBody>
        <w:p w:rsidR="00000000" w:rsidRPr="00352790" w:rsidRDefault="00000000" w:rsidP="007C5DD9">
          <w:pPr>
            <w:pStyle w:val="Listepuces2"/>
          </w:pPr>
          <w:r w:rsidRPr="00352790">
            <w:t>Media advertising (newspaper, magazine, television, radio)</w:t>
          </w:r>
        </w:p>
        <w:p w:rsidR="00000000" w:rsidRPr="00352790" w:rsidRDefault="00000000" w:rsidP="007C5DD9">
          <w:pPr>
            <w:pStyle w:val="Listepuces2"/>
          </w:pPr>
          <w:r w:rsidRPr="00352790">
            <w:t>Direct mail</w:t>
          </w:r>
        </w:p>
        <w:p w:rsidR="00000000" w:rsidRPr="00352790" w:rsidRDefault="00000000" w:rsidP="007C5DD9">
          <w:pPr>
            <w:pStyle w:val="Listepuces2"/>
          </w:pPr>
          <w:r w:rsidRPr="00352790">
            <w:t>Telephone solicitation</w:t>
          </w:r>
        </w:p>
        <w:p w:rsidR="00000000" w:rsidRPr="00352790" w:rsidRDefault="00000000" w:rsidP="007C5DD9">
          <w:pPr>
            <w:pStyle w:val="Listepuces2"/>
          </w:pPr>
          <w:r w:rsidRPr="00352790">
            <w:t>Seminars or business conferences</w:t>
          </w:r>
        </w:p>
        <w:p w:rsidR="00000000" w:rsidRPr="00352790" w:rsidRDefault="00000000" w:rsidP="007C5DD9">
          <w:pPr>
            <w:pStyle w:val="Listepuces2"/>
          </w:pPr>
          <w:r w:rsidRPr="00352790">
            <w:t>Joint advertising with other companies</w:t>
          </w:r>
        </w:p>
        <w:p w:rsidR="00000000" w:rsidRPr="00352790" w:rsidRDefault="00000000" w:rsidP="007C5DD9">
          <w:pPr>
            <w:pStyle w:val="Listepuces2"/>
          </w:pPr>
          <w:r w:rsidRPr="00352790">
            <w:t>Word of mouth or fixed signage</w:t>
          </w:r>
        </w:p>
        <w:p w:rsidR="00000000" w:rsidRPr="00352790" w:rsidRDefault="00000000" w:rsidP="007C5DD9">
          <w:pPr>
            <w:pStyle w:val="Listepuces2"/>
          </w:pPr>
          <w:r w:rsidRPr="00352790">
            <w:t>Digital marketing such as social media, email marketing or SEO</w:t>
          </w:r>
        </w:p>
        <w:p w:rsidR="00000000" w:rsidRPr="00352790" w:rsidRDefault="00000000" w:rsidP="007C5DD9">
          <w:pPr>
            <w:pStyle w:val="Listepuces2"/>
          </w:pPr>
          <w:r w:rsidRPr="00352790">
            <w:t>Free initial consultation or cleaning for new clients</w:t>
          </w:r>
        </w:p>
        <w:p w:rsidR="00000000" w:rsidRDefault="00000000">
          <w:pPr>
            <w:pStyle w:val="A2135BC40511414E84E379E046D30177"/>
          </w:pPr>
          <w:r w:rsidRPr="00352790">
            <w:t>Health group seminars and meetings</w:t>
          </w:r>
        </w:p>
      </w:docPartBody>
    </w:docPart>
    <w:docPart>
      <w:docPartPr>
        <w:name w:val="6D71B08285634B449B02E52A9D162D83"/>
        <w:category>
          <w:name w:val="Général"/>
          <w:gallery w:val="placeholder"/>
        </w:category>
        <w:types>
          <w:type w:val="bbPlcHdr"/>
        </w:types>
        <w:behaviors>
          <w:behavior w:val="content"/>
        </w:behaviors>
        <w:guid w:val="{F398C1E6-4641-4A14-83A5-27DCF3C0620F}"/>
      </w:docPartPr>
      <w:docPartBody>
        <w:p w:rsidR="00000000" w:rsidRDefault="00000000">
          <w:pPr>
            <w:pStyle w:val="6D71B08285634B449B02E52A9D162D83"/>
          </w:pPr>
          <w:r w:rsidRPr="00495014">
            <w:t>If needed, what will be your sales approach?  Will there be full-time commissioned sales people, contract sales, or another approach?</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New Roman (Body CS)">
    <w:altName w:val="Times New Roman"/>
    <w:charset w:val="00"/>
    <w:family w:val="roman"/>
    <w:pitch w:val="default"/>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675B0"/>
    <w:multiLevelType w:val="hybridMultilevel"/>
    <w:tmpl w:val="08866F0C"/>
    <w:lvl w:ilvl="0" w:tplc="87869B7E">
      <w:start w:val="1"/>
      <w:numFmt w:val="bullet"/>
      <w:pStyle w:val="Graphbullet4"/>
      <w:lvlText w:val=""/>
      <w:lvlJc w:val="left"/>
      <w:pPr>
        <w:ind w:left="720" w:hanging="360"/>
      </w:pPr>
      <w:rPr>
        <w:rFonts w:ascii="Symbol" w:hAnsi="Symbol" w:hint="default"/>
        <w:color w:val="44546A" w:themeColor="text2"/>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1B0354"/>
    <w:multiLevelType w:val="hybridMultilevel"/>
    <w:tmpl w:val="A1281CDC"/>
    <w:lvl w:ilvl="0" w:tplc="AEA2F03A">
      <w:start w:val="1"/>
      <w:numFmt w:val="bullet"/>
      <w:pStyle w:val="Graphbullet3"/>
      <w:lvlText w:val=""/>
      <w:lvlJc w:val="left"/>
      <w:pPr>
        <w:ind w:left="720" w:hanging="360"/>
      </w:pPr>
      <w:rPr>
        <w:rFonts w:ascii="Symbol" w:hAnsi="Symbol" w:hint="default"/>
        <w:color w:val="A6A6A6" w:themeColor="background1" w:themeShade="A6"/>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F57AF7"/>
    <w:multiLevelType w:val="multilevel"/>
    <w:tmpl w:val="929C0FC4"/>
    <w:styleLink w:val="BullettedList"/>
    <w:lvl w:ilvl="0">
      <w:start w:val="1"/>
      <w:numFmt w:val="bullet"/>
      <w:pStyle w:val="Bullets"/>
      <w:lvlText w:val=""/>
      <w:lvlJc w:val="left"/>
      <w:pPr>
        <w:ind w:left="530" w:hanging="360"/>
      </w:pPr>
      <w:rPr>
        <w:rFonts w:ascii="Symbol" w:hAnsi="Symbol" w:hint="default"/>
        <w:color w:val="ED7D31" w:themeColor="accent2"/>
      </w:rPr>
    </w:lvl>
    <w:lvl w:ilvl="1">
      <w:start w:val="1"/>
      <w:numFmt w:val="bullet"/>
      <w:pStyle w:val="Listepuces2"/>
      <w:lvlText w:val="o"/>
      <w:lvlJc w:val="left"/>
      <w:pPr>
        <w:ind w:left="1440" w:hanging="360"/>
      </w:pPr>
      <w:rPr>
        <w:rFonts w:ascii="Courier New" w:hAnsi="Courier New" w:hint="default"/>
        <w:color w:val="ED7D31" w:themeColor="accent2"/>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A277AFC"/>
    <w:multiLevelType w:val="hybridMultilevel"/>
    <w:tmpl w:val="22A46128"/>
    <w:lvl w:ilvl="0" w:tplc="94AE65E6">
      <w:start w:val="1"/>
      <w:numFmt w:val="bullet"/>
      <w:pStyle w:val="Graphbullet"/>
      <w:lvlText w:val=""/>
      <w:lvlJc w:val="left"/>
      <w:pPr>
        <w:ind w:left="720" w:hanging="360"/>
      </w:pPr>
      <w:rPr>
        <w:rFonts w:ascii="Symbol" w:hAnsi="Symbol" w:hint="default"/>
        <w:color w:val="4472C4" w:themeColor="accent1"/>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9448EF"/>
    <w:multiLevelType w:val="hybridMultilevel"/>
    <w:tmpl w:val="20941740"/>
    <w:lvl w:ilvl="0" w:tplc="5F42D17E">
      <w:start w:val="1"/>
      <w:numFmt w:val="bullet"/>
      <w:pStyle w:val="Graphbullet2"/>
      <w:lvlText w:val=""/>
      <w:lvlJc w:val="left"/>
      <w:pPr>
        <w:ind w:left="720" w:hanging="360"/>
      </w:pPr>
      <w:rPr>
        <w:rFonts w:ascii="Symbol" w:hAnsi="Symbol" w:hint="default"/>
        <w:color w:val="ED7D31" w:themeColor="accent2"/>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EC6158E"/>
    <w:multiLevelType w:val="multilevel"/>
    <w:tmpl w:val="2430A412"/>
    <w:styleLink w:val="NumberedList"/>
    <w:lvl w:ilvl="0">
      <w:start w:val="1"/>
      <w:numFmt w:val="decimal"/>
      <w:pStyle w:val="Numbers"/>
      <w:lvlText w:val="%1."/>
      <w:lvlJc w:val="left"/>
      <w:pPr>
        <w:ind w:left="576" w:hanging="288"/>
      </w:pPr>
      <w:rPr>
        <w:rFonts w:hint="default"/>
      </w:rPr>
    </w:lvl>
    <w:lvl w:ilvl="1">
      <w:start w:val="1"/>
      <w:numFmt w:val="lowerLetter"/>
      <w:pStyle w:val="Listenumros2"/>
      <w:lvlText w:val="%2."/>
      <w:lvlJc w:val="left"/>
      <w:pPr>
        <w:ind w:left="1152" w:hanging="288"/>
      </w:pPr>
      <w:rPr>
        <w:rFonts w:hint="default"/>
      </w:rPr>
    </w:lvl>
    <w:lvl w:ilvl="2">
      <w:start w:val="1"/>
      <w:numFmt w:val="lowerRoman"/>
      <w:lvlText w:val="%3."/>
      <w:lvlJc w:val="right"/>
      <w:pPr>
        <w:ind w:left="1728" w:hanging="288"/>
      </w:pPr>
      <w:rPr>
        <w:rFonts w:hint="default"/>
      </w:rPr>
    </w:lvl>
    <w:lvl w:ilvl="3">
      <w:start w:val="1"/>
      <w:numFmt w:val="decimal"/>
      <w:lvlText w:val="%4."/>
      <w:lvlJc w:val="left"/>
      <w:pPr>
        <w:ind w:left="2304" w:hanging="288"/>
      </w:pPr>
      <w:rPr>
        <w:rFonts w:hint="default"/>
      </w:rPr>
    </w:lvl>
    <w:lvl w:ilvl="4">
      <w:start w:val="1"/>
      <w:numFmt w:val="lowerLetter"/>
      <w:lvlText w:val="%5."/>
      <w:lvlJc w:val="left"/>
      <w:pPr>
        <w:ind w:left="2880" w:hanging="288"/>
      </w:pPr>
      <w:rPr>
        <w:rFonts w:hint="default"/>
      </w:rPr>
    </w:lvl>
    <w:lvl w:ilvl="5">
      <w:start w:val="1"/>
      <w:numFmt w:val="lowerRoman"/>
      <w:lvlText w:val="%6."/>
      <w:lvlJc w:val="right"/>
      <w:pPr>
        <w:ind w:left="3456" w:hanging="288"/>
      </w:pPr>
      <w:rPr>
        <w:rFonts w:hint="default"/>
      </w:rPr>
    </w:lvl>
    <w:lvl w:ilvl="6">
      <w:start w:val="1"/>
      <w:numFmt w:val="decimal"/>
      <w:lvlText w:val="%7."/>
      <w:lvlJc w:val="left"/>
      <w:pPr>
        <w:ind w:left="4032" w:hanging="288"/>
      </w:pPr>
      <w:rPr>
        <w:rFonts w:hint="default"/>
      </w:rPr>
    </w:lvl>
    <w:lvl w:ilvl="7">
      <w:start w:val="1"/>
      <w:numFmt w:val="lowerLetter"/>
      <w:lvlText w:val="%8."/>
      <w:lvlJc w:val="left"/>
      <w:pPr>
        <w:ind w:left="4608" w:hanging="288"/>
      </w:pPr>
      <w:rPr>
        <w:rFonts w:hint="default"/>
      </w:rPr>
    </w:lvl>
    <w:lvl w:ilvl="8">
      <w:start w:val="1"/>
      <w:numFmt w:val="lowerRoman"/>
      <w:lvlText w:val="%9."/>
      <w:lvlJc w:val="right"/>
      <w:pPr>
        <w:ind w:left="5184" w:hanging="288"/>
      </w:pPr>
      <w:rPr>
        <w:rFonts w:hint="default"/>
      </w:rPr>
    </w:lvl>
  </w:abstractNum>
  <w:num w:numId="1">
    <w:abstractNumId w:val="2"/>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4"/>
  </w:num>
  <w:num w:numId="5">
    <w:abstractNumId w:val="1"/>
  </w:num>
  <w:num w:numId="6">
    <w:abstractNumId w:val="0"/>
  </w:num>
  <w:num w:numId="7">
    <w:abstractNumId w:val="5"/>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DD9"/>
    <w:rsid w:val="00377E2A"/>
    <w:rsid w:val="007C5DD9"/>
    <w:rsid w:val="00A01B05"/>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CA" w:eastAsia="fr-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2" w:unhideWhenUsed="1" w:qFormat="1"/>
    <w:lsdException w:name="List Bullet 3" w:semiHidden="1" w:unhideWhenUsed="1"/>
    <w:lsdException w:name="List Bullet 4" w:semiHidden="1" w:unhideWhenUsed="1"/>
    <w:lsdException w:name="List Bullet 5" w:semiHidden="1" w:unhideWhenUsed="1"/>
    <w:lsdException w:name="List Number 2" w:semiHidden="1" w:uiPriority="14"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F115F96E55B4678AA441AD28A4977D1">
    <w:name w:val="AF115F96E55B4678AA441AD28A4977D1"/>
  </w:style>
  <w:style w:type="paragraph" w:customStyle="1" w:styleId="BEA830EE342A4AB2828E0BFD1AF8E43A">
    <w:name w:val="BEA830EE342A4AB2828E0BFD1AF8E43A"/>
  </w:style>
  <w:style w:type="paragraph" w:customStyle="1" w:styleId="D4BB48C8F82342F6BD1D486EBD244740">
    <w:name w:val="D4BB48C8F82342F6BD1D486EBD244740"/>
  </w:style>
  <w:style w:type="paragraph" w:customStyle="1" w:styleId="Bullets">
    <w:name w:val="Bullets"/>
    <w:basedOn w:val="Normal"/>
    <w:next w:val="Normal"/>
    <w:uiPriority w:val="12"/>
    <w:qFormat/>
    <w:pPr>
      <w:numPr>
        <w:numId w:val="1"/>
      </w:numPr>
      <w:pBdr>
        <w:top w:val="single" w:sz="12" w:space="6" w:color="ED7D31" w:themeColor="accent2"/>
        <w:bottom w:val="single" w:sz="12" w:space="6" w:color="ED7D31" w:themeColor="accent2"/>
      </w:pBdr>
      <w:spacing w:after="200" w:line="264" w:lineRule="auto"/>
    </w:pPr>
    <w:rPr>
      <w:rFonts w:eastAsiaTheme="minorHAnsi" w:cs="Times New Roman (Body CS)"/>
      <w:color w:val="000000" w:themeColor="text1"/>
      <w:lang w:val="en-US" w:eastAsia="en-US"/>
    </w:rPr>
  </w:style>
  <w:style w:type="numbering" w:customStyle="1" w:styleId="BullettedList">
    <w:name w:val="BullettedList"/>
    <w:uiPriority w:val="99"/>
    <w:pPr>
      <w:numPr>
        <w:numId w:val="1"/>
      </w:numPr>
    </w:pPr>
  </w:style>
  <w:style w:type="paragraph" w:styleId="Listepuces2">
    <w:name w:val="List Bullet 2"/>
    <w:basedOn w:val="Normal"/>
    <w:uiPriority w:val="12"/>
    <w:qFormat/>
    <w:pPr>
      <w:numPr>
        <w:ilvl w:val="1"/>
        <w:numId w:val="1"/>
      </w:numPr>
      <w:spacing w:after="200" w:line="264" w:lineRule="auto"/>
    </w:pPr>
    <w:rPr>
      <w:rFonts w:eastAsiaTheme="minorHAnsi" w:cs="Times New Roman (Body CS)"/>
      <w:color w:val="000000" w:themeColor="text1"/>
      <w:lang w:val="en-US" w:eastAsia="en-US"/>
    </w:rPr>
  </w:style>
  <w:style w:type="paragraph" w:customStyle="1" w:styleId="7F6095F81A2546A7B67416E1945C9E80">
    <w:name w:val="7F6095F81A2546A7B67416E1945C9E80"/>
  </w:style>
  <w:style w:type="paragraph" w:customStyle="1" w:styleId="626297BF28BF42F5BC4EBA943B918D9C">
    <w:name w:val="626297BF28BF42F5BC4EBA943B918D9C"/>
  </w:style>
  <w:style w:type="paragraph" w:customStyle="1" w:styleId="Numbers">
    <w:name w:val="Numbers"/>
    <w:basedOn w:val="Normal"/>
    <w:next w:val="Normal"/>
    <w:uiPriority w:val="13"/>
    <w:qFormat/>
    <w:pPr>
      <w:numPr>
        <w:numId w:val="2"/>
      </w:numPr>
      <w:spacing w:after="200" w:line="264" w:lineRule="auto"/>
    </w:pPr>
    <w:rPr>
      <w:rFonts w:eastAsiaTheme="minorHAnsi" w:cs="Times New Roman (Body CS)"/>
      <w:color w:val="000000" w:themeColor="text1"/>
      <w:lang w:val="en-US" w:eastAsia="en-US"/>
    </w:rPr>
  </w:style>
  <w:style w:type="numbering" w:customStyle="1" w:styleId="NumberedList">
    <w:name w:val="NumberedList"/>
    <w:uiPriority w:val="99"/>
    <w:pPr>
      <w:numPr>
        <w:numId w:val="7"/>
      </w:numPr>
    </w:pPr>
  </w:style>
  <w:style w:type="paragraph" w:styleId="Listenumros2">
    <w:name w:val="List Number 2"/>
    <w:basedOn w:val="Normal"/>
    <w:uiPriority w:val="14"/>
    <w:unhideWhenUsed/>
    <w:qFormat/>
    <w:pPr>
      <w:numPr>
        <w:ilvl w:val="1"/>
        <w:numId w:val="2"/>
      </w:numPr>
      <w:spacing w:after="200" w:line="264" w:lineRule="auto"/>
    </w:pPr>
    <w:rPr>
      <w:rFonts w:eastAsiaTheme="minorHAnsi" w:cs="Times New Roman (Body CS)"/>
      <w:color w:val="000000" w:themeColor="text1"/>
      <w:lang w:val="en-US" w:eastAsia="en-US"/>
    </w:rPr>
  </w:style>
  <w:style w:type="paragraph" w:customStyle="1" w:styleId="158821692EA7457A9105FA1C4ED4880B">
    <w:name w:val="158821692EA7457A9105FA1C4ED4880B"/>
  </w:style>
  <w:style w:type="paragraph" w:customStyle="1" w:styleId="A5900D45744F44CDACB88204795EB05D">
    <w:name w:val="A5900D45744F44CDACB88204795EB05D"/>
  </w:style>
  <w:style w:type="paragraph" w:customStyle="1" w:styleId="7FFF84A781224E618B5D6C9A79D97AA2">
    <w:name w:val="7FFF84A781224E618B5D6C9A79D97AA2"/>
  </w:style>
  <w:style w:type="character" w:styleId="lev">
    <w:name w:val="Strong"/>
    <w:basedOn w:val="Policepardfaut"/>
    <w:uiPriority w:val="22"/>
    <w:qFormat/>
    <w:rPr>
      <w:b/>
      <w:bCs/>
      <w:color w:val="4472C4" w:themeColor="accent1"/>
    </w:rPr>
  </w:style>
  <w:style w:type="paragraph" w:customStyle="1" w:styleId="F17FBA3152DD4E2680D7E842EB4D7C6E">
    <w:name w:val="F17FBA3152DD4E2680D7E842EB4D7C6E"/>
  </w:style>
  <w:style w:type="paragraph" w:customStyle="1" w:styleId="052B6B41FBD24D8BBCAEBFB75673F78A">
    <w:name w:val="052B6B41FBD24D8BBCAEBFB75673F78A"/>
  </w:style>
  <w:style w:type="paragraph" w:customStyle="1" w:styleId="A8F2F06DC027411E8CC655F1C3F77F3C">
    <w:name w:val="A8F2F06DC027411E8CC655F1C3F77F3C"/>
  </w:style>
  <w:style w:type="paragraph" w:customStyle="1" w:styleId="F6D984BFBBB348B39CB8423BE6DAD82B">
    <w:name w:val="F6D984BFBBB348B39CB8423BE6DAD82B"/>
  </w:style>
  <w:style w:type="paragraph" w:customStyle="1" w:styleId="DE742B7367E24BE8BB39CF384D6B100B">
    <w:name w:val="DE742B7367E24BE8BB39CF384D6B100B"/>
  </w:style>
  <w:style w:type="paragraph" w:customStyle="1" w:styleId="05D0C878DD4F4D5894597046AB7058D0">
    <w:name w:val="05D0C878DD4F4D5894597046AB7058D0"/>
  </w:style>
  <w:style w:type="paragraph" w:customStyle="1" w:styleId="DA320D238ACC41649BF3D5B5FD6CA7F0">
    <w:name w:val="DA320D238ACC41649BF3D5B5FD6CA7F0"/>
  </w:style>
  <w:style w:type="paragraph" w:customStyle="1" w:styleId="1D9E6E962EDF4EE69705753BAAEE5346">
    <w:name w:val="1D9E6E962EDF4EE69705753BAAEE5346"/>
  </w:style>
  <w:style w:type="paragraph" w:customStyle="1" w:styleId="B216BC87B8F3464EAC52A85D4F163026">
    <w:name w:val="B216BC87B8F3464EAC52A85D4F163026"/>
  </w:style>
  <w:style w:type="paragraph" w:customStyle="1" w:styleId="C27EF9A9BC3B493B9832289A83F6CC8C">
    <w:name w:val="C27EF9A9BC3B493B9832289A83F6CC8C"/>
  </w:style>
  <w:style w:type="paragraph" w:customStyle="1" w:styleId="ED20AAB8092D44CF8288E317957E8CDD">
    <w:name w:val="ED20AAB8092D44CF8288E317957E8CDD"/>
  </w:style>
  <w:style w:type="paragraph" w:customStyle="1" w:styleId="E8917E7F67734A36BD6EA2C491062019">
    <w:name w:val="E8917E7F67734A36BD6EA2C491062019"/>
  </w:style>
  <w:style w:type="paragraph" w:customStyle="1" w:styleId="335690BBD9D94EA6B9EB0C06E918C58A">
    <w:name w:val="335690BBD9D94EA6B9EB0C06E918C58A"/>
  </w:style>
  <w:style w:type="paragraph" w:customStyle="1" w:styleId="BE36BE586CB34CCC975436AC730D1C93">
    <w:name w:val="BE36BE586CB34CCC975436AC730D1C93"/>
  </w:style>
  <w:style w:type="paragraph" w:customStyle="1" w:styleId="2DD49348E0AD47F89257DEB101140CC3">
    <w:name w:val="2DD49348E0AD47F89257DEB101140CC3"/>
  </w:style>
  <w:style w:type="paragraph" w:customStyle="1" w:styleId="542C8FDF1B524212A87626DC7DBB0F4B">
    <w:name w:val="542C8FDF1B524212A87626DC7DBB0F4B"/>
  </w:style>
  <w:style w:type="paragraph" w:customStyle="1" w:styleId="AC43A3BE577A4BA184568331AA985D1F">
    <w:name w:val="AC43A3BE577A4BA184568331AA985D1F"/>
  </w:style>
  <w:style w:type="paragraph" w:customStyle="1" w:styleId="1BD7287AB4AC41CC971D8D8CF9913434">
    <w:name w:val="1BD7287AB4AC41CC971D8D8CF9913434"/>
  </w:style>
  <w:style w:type="paragraph" w:customStyle="1" w:styleId="3BC2DE99859440409D3BC1465948B87E">
    <w:name w:val="3BC2DE99859440409D3BC1465948B87E"/>
  </w:style>
  <w:style w:type="paragraph" w:customStyle="1" w:styleId="3967C0479C9E41FB8EFF982C455ABE08">
    <w:name w:val="3967C0479C9E41FB8EFF982C455ABE08"/>
  </w:style>
  <w:style w:type="paragraph" w:customStyle="1" w:styleId="9BC23A2CA349471698F592DE9F232C32">
    <w:name w:val="9BC23A2CA349471698F592DE9F232C32"/>
  </w:style>
  <w:style w:type="paragraph" w:customStyle="1" w:styleId="43FD97375A524E6CA14ED274C68C7C3E">
    <w:name w:val="43FD97375A524E6CA14ED274C68C7C3E"/>
  </w:style>
  <w:style w:type="paragraph" w:customStyle="1" w:styleId="0671CAB731924D7EA0AA8222B70DD714">
    <w:name w:val="0671CAB731924D7EA0AA8222B70DD714"/>
  </w:style>
  <w:style w:type="paragraph" w:customStyle="1" w:styleId="D933D4D9EBA64036B4FF83FDE8CFF956">
    <w:name w:val="D933D4D9EBA64036B4FF83FDE8CFF956"/>
  </w:style>
  <w:style w:type="paragraph" w:customStyle="1" w:styleId="337BA5DC62904DFB9892C8BAB56BBE5B">
    <w:name w:val="337BA5DC62904DFB9892C8BAB56BBE5B"/>
  </w:style>
  <w:style w:type="paragraph" w:customStyle="1" w:styleId="15D74CB2603A48A7BF5E49043D10C0F7">
    <w:name w:val="15D74CB2603A48A7BF5E49043D10C0F7"/>
  </w:style>
  <w:style w:type="paragraph" w:customStyle="1" w:styleId="0AA91679C611407D878D2D7D4E9CDE67">
    <w:name w:val="0AA91679C611407D878D2D7D4E9CDE67"/>
  </w:style>
  <w:style w:type="paragraph" w:customStyle="1" w:styleId="94137A78AFA247ED89775B7AF8247C7C">
    <w:name w:val="94137A78AFA247ED89775B7AF8247C7C"/>
  </w:style>
  <w:style w:type="paragraph" w:customStyle="1" w:styleId="7CC75DBFA4C542448231A55055589231">
    <w:name w:val="7CC75DBFA4C542448231A55055589231"/>
  </w:style>
  <w:style w:type="paragraph" w:customStyle="1" w:styleId="B9148D907A984E7FA890BB64CC052424">
    <w:name w:val="B9148D907A984E7FA890BB64CC052424"/>
  </w:style>
  <w:style w:type="paragraph" w:customStyle="1" w:styleId="567F9C138859464EBD448D43263FB80D">
    <w:name w:val="567F9C138859464EBD448D43263FB80D"/>
  </w:style>
  <w:style w:type="paragraph" w:customStyle="1" w:styleId="37C86B77E9B543F6AB13C02289F8B5CC">
    <w:name w:val="37C86B77E9B543F6AB13C02289F8B5CC"/>
  </w:style>
  <w:style w:type="paragraph" w:customStyle="1" w:styleId="DF0D67CD3CAD4095A10694E4E7CCE053">
    <w:name w:val="DF0D67CD3CAD4095A10694E4E7CCE053"/>
  </w:style>
  <w:style w:type="paragraph" w:customStyle="1" w:styleId="1F6E6312AC6741C58048D789C358F2BD">
    <w:name w:val="1F6E6312AC6741C58048D789C358F2BD"/>
  </w:style>
  <w:style w:type="paragraph" w:customStyle="1" w:styleId="7AA08B70C991410F834C8B842C83EE9C">
    <w:name w:val="7AA08B70C991410F834C8B842C83EE9C"/>
  </w:style>
  <w:style w:type="paragraph" w:customStyle="1" w:styleId="04ADC3B2B8A449DB8649DF37725C4795">
    <w:name w:val="04ADC3B2B8A449DB8649DF37725C4795"/>
  </w:style>
  <w:style w:type="paragraph" w:customStyle="1" w:styleId="CF3110F7EE94438ABC89650001F484C8">
    <w:name w:val="CF3110F7EE94438ABC89650001F484C8"/>
  </w:style>
  <w:style w:type="paragraph" w:customStyle="1" w:styleId="C8E8A05F5E9E4F978BFCBB0CF771415C">
    <w:name w:val="C8E8A05F5E9E4F978BFCBB0CF771415C"/>
  </w:style>
  <w:style w:type="paragraph" w:customStyle="1" w:styleId="89EBAAEF13794612BFD484C95D8BEAA9">
    <w:name w:val="89EBAAEF13794612BFD484C95D8BEAA9"/>
  </w:style>
  <w:style w:type="paragraph" w:customStyle="1" w:styleId="4438D5FCB5924DDF9A482D92C816F441">
    <w:name w:val="4438D5FCB5924DDF9A482D92C816F441"/>
  </w:style>
  <w:style w:type="paragraph" w:customStyle="1" w:styleId="8D2DCE17778041DAB48E215E8866A16E">
    <w:name w:val="8D2DCE17778041DAB48E215E8866A16E"/>
  </w:style>
  <w:style w:type="paragraph" w:customStyle="1" w:styleId="1EAF5312FE584363B876A5C1F9FBE7AC">
    <w:name w:val="1EAF5312FE584363B876A5C1F9FBE7AC"/>
  </w:style>
  <w:style w:type="paragraph" w:customStyle="1" w:styleId="31613ED4A35D4FD7BFF3ABAE8158755E">
    <w:name w:val="31613ED4A35D4FD7BFF3ABAE8158755E"/>
  </w:style>
  <w:style w:type="paragraph" w:customStyle="1" w:styleId="EB64F471D388494CB402213864B59ADB">
    <w:name w:val="EB64F471D388494CB402213864B59ADB"/>
  </w:style>
  <w:style w:type="paragraph" w:customStyle="1" w:styleId="ABC273381FA44806A2A7125480062BCF">
    <w:name w:val="ABC273381FA44806A2A7125480062BCF"/>
  </w:style>
  <w:style w:type="paragraph" w:customStyle="1" w:styleId="1732FCB63A17427784BAA0B539F3D582">
    <w:name w:val="1732FCB63A17427784BAA0B539F3D582"/>
  </w:style>
  <w:style w:type="paragraph" w:customStyle="1" w:styleId="CAC648F56C7D430AA3055D3E4E2BFE02">
    <w:name w:val="CAC648F56C7D430AA3055D3E4E2BFE02"/>
  </w:style>
  <w:style w:type="paragraph" w:customStyle="1" w:styleId="540843EFB3C541B7A21DE025B1DEBFA2">
    <w:name w:val="540843EFB3C541B7A21DE025B1DEBFA2"/>
  </w:style>
  <w:style w:type="paragraph" w:customStyle="1" w:styleId="A55FF76A6BFF4434B52B63D768FE08AC">
    <w:name w:val="A55FF76A6BFF4434B52B63D768FE08AC"/>
  </w:style>
  <w:style w:type="paragraph" w:customStyle="1" w:styleId="CEC4E278D3A54F9FAF85176E8E0E1527">
    <w:name w:val="CEC4E278D3A54F9FAF85176E8E0E1527"/>
  </w:style>
  <w:style w:type="paragraph" w:customStyle="1" w:styleId="30FF1CAA5CCA42758E318FDAB8DF0DE1">
    <w:name w:val="30FF1CAA5CCA42758E318FDAB8DF0DE1"/>
  </w:style>
  <w:style w:type="paragraph" w:customStyle="1" w:styleId="93D9BF69C9AF48DEA2B4C8C140D4597A">
    <w:name w:val="93D9BF69C9AF48DEA2B4C8C140D4597A"/>
  </w:style>
  <w:style w:type="paragraph" w:customStyle="1" w:styleId="Graphbullet">
    <w:name w:val="Graph bullet"/>
    <w:basedOn w:val="Normal"/>
    <w:uiPriority w:val="16"/>
    <w:qFormat/>
    <w:pPr>
      <w:numPr>
        <w:numId w:val="3"/>
      </w:numPr>
      <w:spacing w:after="0" w:line="216" w:lineRule="auto"/>
      <w:ind w:left="284" w:hanging="284"/>
    </w:pPr>
    <w:rPr>
      <w:rFonts w:eastAsiaTheme="minorHAnsi"/>
      <w:color w:val="595959" w:themeColor="text1" w:themeTint="A6"/>
      <w:sz w:val="20"/>
      <w:lang w:val="en-US" w:eastAsia="en-US"/>
    </w:rPr>
  </w:style>
  <w:style w:type="paragraph" w:customStyle="1" w:styleId="F3BA2248E89C4518AB5C5F0CBAFF6540">
    <w:name w:val="F3BA2248E89C4518AB5C5F0CBAFF6540"/>
  </w:style>
  <w:style w:type="paragraph" w:customStyle="1" w:styleId="57BCA99C62084B79A7ABFD5D0827537A">
    <w:name w:val="57BCA99C62084B79A7ABFD5D0827537A"/>
  </w:style>
  <w:style w:type="paragraph" w:customStyle="1" w:styleId="Graphbullet2">
    <w:name w:val="Graph bullet 2"/>
    <w:basedOn w:val="Normal"/>
    <w:uiPriority w:val="16"/>
    <w:qFormat/>
    <w:pPr>
      <w:numPr>
        <w:numId w:val="4"/>
      </w:numPr>
      <w:spacing w:after="0" w:line="216" w:lineRule="auto"/>
      <w:ind w:left="284" w:hanging="284"/>
    </w:pPr>
    <w:rPr>
      <w:rFonts w:eastAsiaTheme="minorHAnsi"/>
      <w:color w:val="595959" w:themeColor="text1" w:themeTint="A6"/>
      <w:sz w:val="20"/>
      <w:lang w:val="en-US" w:eastAsia="en-US"/>
    </w:rPr>
  </w:style>
  <w:style w:type="paragraph" w:customStyle="1" w:styleId="354FAD06002044BE9185D07C611CF699">
    <w:name w:val="354FAD06002044BE9185D07C611CF699"/>
  </w:style>
  <w:style w:type="paragraph" w:customStyle="1" w:styleId="549EC97042434242AD4E57FB128556F2">
    <w:name w:val="549EC97042434242AD4E57FB128556F2"/>
  </w:style>
  <w:style w:type="paragraph" w:customStyle="1" w:styleId="Graphbullet3">
    <w:name w:val="Graph bullet 3"/>
    <w:basedOn w:val="Normal"/>
    <w:uiPriority w:val="16"/>
    <w:qFormat/>
    <w:pPr>
      <w:numPr>
        <w:numId w:val="5"/>
      </w:numPr>
      <w:spacing w:after="0" w:line="216" w:lineRule="auto"/>
      <w:ind w:left="284" w:hanging="284"/>
    </w:pPr>
    <w:rPr>
      <w:rFonts w:eastAsiaTheme="minorHAnsi"/>
      <w:color w:val="595959" w:themeColor="text1" w:themeTint="A6"/>
      <w:sz w:val="20"/>
      <w:lang w:val="en-US" w:eastAsia="en-US"/>
    </w:rPr>
  </w:style>
  <w:style w:type="paragraph" w:customStyle="1" w:styleId="863FC08C548244EA9060675D79A25828">
    <w:name w:val="863FC08C548244EA9060675D79A25828"/>
  </w:style>
  <w:style w:type="paragraph" w:customStyle="1" w:styleId="7645573FE83443DD8B7CBB09ECAC56DB">
    <w:name w:val="7645573FE83443DD8B7CBB09ECAC56DB"/>
  </w:style>
  <w:style w:type="paragraph" w:customStyle="1" w:styleId="Graphbullet4">
    <w:name w:val="Graph bullet 4"/>
    <w:basedOn w:val="Normal"/>
    <w:uiPriority w:val="16"/>
    <w:qFormat/>
    <w:pPr>
      <w:numPr>
        <w:numId w:val="6"/>
      </w:numPr>
      <w:spacing w:after="0" w:line="240" w:lineRule="auto"/>
      <w:ind w:left="284" w:hanging="284"/>
    </w:pPr>
    <w:rPr>
      <w:rFonts w:eastAsiaTheme="minorHAnsi"/>
      <w:color w:val="595959" w:themeColor="text1" w:themeTint="A6"/>
      <w:sz w:val="20"/>
      <w:lang w:val="en-US" w:eastAsia="en-US"/>
    </w:rPr>
  </w:style>
  <w:style w:type="paragraph" w:customStyle="1" w:styleId="2B6FD45927AE410F9E12282A305EF92E">
    <w:name w:val="2B6FD45927AE410F9E12282A305EF92E"/>
  </w:style>
  <w:style w:type="paragraph" w:customStyle="1" w:styleId="4E526E4A1E574F2ABE2B2CB624F99163">
    <w:name w:val="4E526E4A1E574F2ABE2B2CB624F99163"/>
  </w:style>
  <w:style w:type="paragraph" w:customStyle="1" w:styleId="5D965ACE554143DEB78E2EFE66F182AC">
    <w:name w:val="5D965ACE554143DEB78E2EFE66F182AC"/>
  </w:style>
  <w:style w:type="paragraph" w:customStyle="1" w:styleId="8A65524B157B40FFAD939518F0D920C1">
    <w:name w:val="8A65524B157B40FFAD939518F0D920C1"/>
  </w:style>
  <w:style w:type="paragraph" w:customStyle="1" w:styleId="32FDC855273748D3AFC8937A08B3BEA7">
    <w:name w:val="32FDC855273748D3AFC8937A08B3BEA7"/>
  </w:style>
  <w:style w:type="paragraph" w:customStyle="1" w:styleId="D50C26E03667474C952CA23C69F63FC5">
    <w:name w:val="D50C26E03667474C952CA23C69F63FC5"/>
  </w:style>
  <w:style w:type="paragraph" w:customStyle="1" w:styleId="BB110672B3154E5FB910F0D1653BB3FD">
    <w:name w:val="BB110672B3154E5FB910F0D1653BB3FD"/>
  </w:style>
  <w:style w:type="paragraph" w:customStyle="1" w:styleId="C90E4ED63AC249E389DD2BF6BE172030">
    <w:name w:val="C90E4ED63AC249E389DD2BF6BE172030"/>
  </w:style>
  <w:style w:type="paragraph" w:customStyle="1" w:styleId="E2803B2D7B61410BB7FB934436CCF5F7">
    <w:name w:val="E2803B2D7B61410BB7FB934436CCF5F7"/>
  </w:style>
  <w:style w:type="paragraph" w:customStyle="1" w:styleId="F1092AE849A147EFAE69AEA1F702164C">
    <w:name w:val="F1092AE849A147EFAE69AEA1F702164C"/>
  </w:style>
  <w:style w:type="paragraph" w:customStyle="1" w:styleId="53332A3775514E16AE45BA1C53EA80BC">
    <w:name w:val="53332A3775514E16AE45BA1C53EA80BC"/>
  </w:style>
  <w:style w:type="paragraph" w:customStyle="1" w:styleId="1044AD75D1E54AF295BBB463E11F3675">
    <w:name w:val="1044AD75D1E54AF295BBB463E11F3675"/>
  </w:style>
  <w:style w:type="paragraph" w:customStyle="1" w:styleId="FAA5B7AAAE0F4E6E88A1B3390FC9504F">
    <w:name w:val="FAA5B7AAAE0F4E6E88A1B3390FC9504F"/>
  </w:style>
  <w:style w:type="paragraph" w:customStyle="1" w:styleId="3204EE8A6C134435B2C8614D791FB4F5">
    <w:name w:val="3204EE8A6C134435B2C8614D791FB4F5"/>
  </w:style>
  <w:style w:type="paragraph" w:customStyle="1" w:styleId="1CAF6367121B46E8A44BC223C0449536">
    <w:name w:val="1CAF6367121B46E8A44BC223C0449536"/>
  </w:style>
  <w:style w:type="paragraph" w:customStyle="1" w:styleId="B58F224F53C345509561A1C64B799D21">
    <w:name w:val="B58F224F53C345509561A1C64B799D21"/>
  </w:style>
  <w:style w:type="paragraph" w:customStyle="1" w:styleId="97C25BEC7F22415BABEF5C042BD2C5F6">
    <w:name w:val="97C25BEC7F22415BABEF5C042BD2C5F6"/>
  </w:style>
  <w:style w:type="paragraph" w:customStyle="1" w:styleId="11A859DC11A14755AB709029E939D921">
    <w:name w:val="11A859DC11A14755AB709029E939D921"/>
  </w:style>
  <w:style w:type="paragraph" w:customStyle="1" w:styleId="4670EC8DFB364FA39B60AD7CF0908867">
    <w:name w:val="4670EC8DFB364FA39B60AD7CF0908867"/>
  </w:style>
  <w:style w:type="paragraph" w:customStyle="1" w:styleId="3E3A64B118D34FCD8AE7E310497FF357">
    <w:name w:val="3E3A64B118D34FCD8AE7E310497FF357"/>
  </w:style>
  <w:style w:type="paragraph" w:customStyle="1" w:styleId="67F9B866FF2B407A9B4EF83CBB178900">
    <w:name w:val="67F9B866FF2B407A9B4EF83CBB178900"/>
  </w:style>
  <w:style w:type="paragraph" w:customStyle="1" w:styleId="632BA9A6652B461990A8DE9480CA95D9">
    <w:name w:val="632BA9A6652B461990A8DE9480CA95D9"/>
  </w:style>
  <w:style w:type="paragraph" w:customStyle="1" w:styleId="FE62B87FC8ED4F698F8E3D88B40D3674">
    <w:name w:val="FE62B87FC8ED4F698F8E3D88B40D3674"/>
  </w:style>
  <w:style w:type="paragraph" w:customStyle="1" w:styleId="5EEC07E23AE04EB2BAD5C222B73C67BC">
    <w:name w:val="5EEC07E23AE04EB2BAD5C222B73C67BC"/>
  </w:style>
  <w:style w:type="paragraph" w:customStyle="1" w:styleId="A804D33DEF9548BAB0126AA106618C3E">
    <w:name w:val="A804D33DEF9548BAB0126AA106618C3E"/>
  </w:style>
  <w:style w:type="paragraph" w:customStyle="1" w:styleId="9A7F71989D7748488F7ACE35D60AF5F7">
    <w:name w:val="9A7F71989D7748488F7ACE35D60AF5F7"/>
  </w:style>
  <w:style w:type="paragraph" w:customStyle="1" w:styleId="DC2DE7F5B3134E7FBFF7FAEE1444C65D">
    <w:name w:val="DC2DE7F5B3134E7FBFF7FAEE1444C65D"/>
  </w:style>
  <w:style w:type="paragraph" w:customStyle="1" w:styleId="9A85280DC4884921B4697077E9846A19">
    <w:name w:val="9A85280DC4884921B4697077E9846A19"/>
  </w:style>
  <w:style w:type="paragraph" w:customStyle="1" w:styleId="C9027EF0D0F34C859B2A44E85482CC4D">
    <w:name w:val="C9027EF0D0F34C859B2A44E85482CC4D"/>
  </w:style>
  <w:style w:type="paragraph" w:customStyle="1" w:styleId="0B0AAC5F24E342F892A4C43F9B5BC9C1">
    <w:name w:val="0B0AAC5F24E342F892A4C43F9B5BC9C1"/>
  </w:style>
  <w:style w:type="paragraph" w:customStyle="1" w:styleId="FBA86FF56CEC43BA8A77232F90BD98E1">
    <w:name w:val="FBA86FF56CEC43BA8A77232F90BD98E1"/>
  </w:style>
  <w:style w:type="paragraph" w:customStyle="1" w:styleId="A4839A0842FB4C4BAC7E7DB5A561A354">
    <w:name w:val="A4839A0842FB4C4BAC7E7DB5A561A354"/>
  </w:style>
  <w:style w:type="paragraph" w:customStyle="1" w:styleId="A01B3D94D7A4437DA0DC59FDECB0D00A">
    <w:name w:val="A01B3D94D7A4437DA0DC59FDECB0D00A"/>
  </w:style>
  <w:style w:type="paragraph" w:customStyle="1" w:styleId="8DE4D38E81A7469C90E71F4258433179">
    <w:name w:val="8DE4D38E81A7469C90E71F4258433179"/>
  </w:style>
  <w:style w:type="paragraph" w:customStyle="1" w:styleId="8587039FB54E4D18B44B9AF1E3705D5A">
    <w:name w:val="8587039FB54E4D18B44B9AF1E3705D5A"/>
  </w:style>
  <w:style w:type="paragraph" w:customStyle="1" w:styleId="AC8EB496DDF348BA9894011357240863">
    <w:name w:val="AC8EB496DDF348BA9894011357240863"/>
  </w:style>
  <w:style w:type="paragraph" w:customStyle="1" w:styleId="A6A71A3494364BDFAE3750AE3C39177E">
    <w:name w:val="A6A71A3494364BDFAE3750AE3C39177E"/>
  </w:style>
  <w:style w:type="paragraph" w:customStyle="1" w:styleId="A8F849773F664AEAA56E5E66F189D43E">
    <w:name w:val="A8F849773F664AEAA56E5E66F189D43E"/>
  </w:style>
  <w:style w:type="paragraph" w:customStyle="1" w:styleId="10617F67B7B343E2A97A579B273C1DA3">
    <w:name w:val="10617F67B7B343E2A97A579B273C1DA3"/>
  </w:style>
  <w:style w:type="paragraph" w:customStyle="1" w:styleId="DC8A729CDE754C808F2DD443D5CC9A7E">
    <w:name w:val="DC8A729CDE754C808F2DD443D5CC9A7E"/>
  </w:style>
  <w:style w:type="paragraph" w:customStyle="1" w:styleId="BAB1A06261F14716AAFA6DB1E5189423">
    <w:name w:val="BAB1A06261F14716AAFA6DB1E5189423"/>
  </w:style>
  <w:style w:type="paragraph" w:customStyle="1" w:styleId="231A5FABE470421B90DCA9175B08D04A">
    <w:name w:val="231A5FABE470421B90DCA9175B08D04A"/>
  </w:style>
  <w:style w:type="paragraph" w:customStyle="1" w:styleId="FDD152C021874D958C99C8550C48F4FD">
    <w:name w:val="FDD152C021874D958C99C8550C48F4FD"/>
  </w:style>
  <w:style w:type="paragraph" w:customStyle="1" w:styleId="E788555B745046D0A37F06A9C6750C4D">
    <w:name w:val="E788555B745046D0A37F06A9C6750C4D"/>
  </w:style>
  <w:style w:type="paragraph" w:customStyle="1" w:styleId="1EE5A5612EFE42F79FEF02B659EAFF8C">
    <w:name w:val="1EE5A5612EFE42F79FEF02B659EAFF8C"/>
  </w:style>
  <w:style w:type="paragraph" w:customStyle="1" w:styleId="3F30C62AD255411EA03A430D5F653CCD">
    <w:name w:val="3F30C62AD255411EA03A430D5F653CCD"/>
  </w:style>
  <w:style w:type="paragraph" w:customStyle="1" w:styleId="1EB6DB72B4234AB091DEEA66FD11FA58">
    <w:name w:val="1EB6DB72B4234AB091DEEA66FD11FA58"/>
  </w:style>
  <w:style w:type="paragraph" w:customStyle="1" w:styleId="D5F9B5B7365F487CA38E9F123A356D17">
    <w:name w:val="D5F9B5B7365F487CA38E9F123A356D17"/>
  </w:style>
  <w:style w:type="paragraph" w:customStyle="1" w:styleId="8A705ED8859B49A09C56F960A17BF099">
    <w:name w:val="8A705ED8859B49A09C56F960A17BF099"/>
  </w:style>
  <w:style w:type="paragraph" w:customStyle="1" w:styleId="2CC58F860CD24BE0AA69637DB4509E8F">
    <w:name w:val="2CC58F860CD24BE0AA69637DB4509E8F"/>
  </w:style>
  <w:style w:type="paragraph" w:customStyle="1" w:styleId="B7D109EBCD1B4BC9863EA5DB091B2DA6">
    <w:name w:val="B7D109EBCD1B4BC9863EA5DB091B2DA6"/>
  </w:style>
  <w:style w:type="paragraph" w:customStyle="1" w:styleId="1DE2963BD0154F5184A33CAD9E2E309C">
    <w:name w:val="1DE2963BD0154F5184A33CAD9E2E309C"/>
  </w:style>
  <w:style w:type="paragraph" w:customStyle="1" w:styleId="89EE180C2501477399EDE915C06D5077">
    <w:name w:val="89EE180C2501477399EDE915C06D5077"/>
  </w:style>
  <w:style w:type="paragraph" w:customStyle="1" w:styleId="F390642A705A4195B521DD3D687508A8">
    <w:name w:val="F390642A705A4195B521DD3D687508A8"/>
  </w:style>
  <w:style w:type="paragraph" w:customStyle="1" w:styleId="93AC3CDA8D384ADC8777FE4FD37D336A">
    <w:name w:val="93AC3CDA8D384ADC8777FE4FD37D336A"/>
  </w:style>
  <w:style w:type="paragraph" w:customStyle="1" w:styleId="E0AA0D1A6EFE4337855DB1EAC1B0B4DA">
    <w:name w:val="E0AA0D1A6EFE4337855DB1EAC1B0B4DA"/>
  </w:style>
  <w:style w:type="paragraph" w:customStyle="1" w:styleId="7690F5839A0B4C21A8FEC8F4508F55C7">
    <w:name w:val="7690F5839A0B4C21A8FEC8F4508F55C7"/>
  </w:style>
  <w:style w:type="paragraph" w:customStyle="1" w:styleId="CD175CB332D147E2B9CEC1E582FC6CFE">
    <w:name w:val="CD175CB332D147E2B9CEC1E582FC6CFE"/>
  </w:style>
  <w:style w:type="paragraph" w:customStyle="1" w:styleId="DDA4BF8A44BC4D3795B9DE4CD5132483">
    <w:name w:val="DDA4BF8A44BC4D3795B9DE4CD5132483"/>
  </w:style>
  <w:style w:type="paragraph" w:customStyle="1" w:styleId="2D0B6A8E6E194397942090338B9B9355">
    <w:name w:val="2D0B6A8E6E194397942090338B9B9355"/>
  </w:style>
  <w:style w:type="paragraph" w:customStyle="1" w:styleId="53F3A1BD527743359062BDA797BECF50">
    <w:name w:val="53F3A1BD527743359062BDA797BECF50"/>
  </w:style>
  <w:style w:type="paragraph" w:customStyle="1" w:styleId="BBEDE9B24E8D43918616C404C0EA346E">
    <w:name w:val="BBEDE9B24E8D43918616C404C0EA346E"/>
  </w:style>
  <w:style w:type="paragraph" w:customStyle="1" w:styleId="9584AD516FE443DAA036943470C2D960">
    <w:name w:val="9584AD516FE443DAA036943470C2D960"/>
  </w:style>
  <w:style w:type="paragraph" w:customStyle="1" w:styleId="78F598FEBB8D45EBA6777DBF10B38AC5">
    <w:name w:val="78F598FEBB8D45EBA6777DBF10B38AC5"/>
  </w:style>
  <w:style w:type="paragraph" w:customStyle="1" w:styleId="7488223617E34B6A9CB6F1D2701EB60B">
    <w:name w:val="7488223617E34B6A9CB6F1D2701EB60B"/>
  </w:style>
  <w:style w:type="paragraph" w:customStyle="1" w:styleId="D609939B5ECE42FA9268AA71F532F171">
    <w:name w:val="D609939B5ECE42FA9268AA71F532F171"/>
  </w:style>
  <w:style w:type="paragraph" w:customStyle="1" w:styleId="06EFB623C6C547C5B40BEAD8310134AF">
    <w:name w:val="06EFB623C6C547C5B40BEAD8310134AF"/>
  </w:style>
  <w:style w:type="paragraph" w:customStyle="1" w:styleId="6481313C46BE49A3BD706357EA062341">
    <w:name w:val="6481313C46BE49A3BD706357EA062341"/>
  </w:style>
  <w:style w:type="paragraph" w:customStyle="1" w:styleId="DA8907B3DDE549D3A8516449086B2D30">
    <w:name w:val="DA8907B3DDE549D3A8516449086B2D30"/>
  </w:style>
  <w:style w:type="paragraph" w:customStyle="1" w:styleId="06478B6528C142638769636E9276BA68">
    <w:name w:val="06478B6528C142638769636E9276BA68"/>
  </w:style>
  <w:style w:type="paragraph" w:customStyle="1" w:styleId="AA6B554566B24525A1DF4432DEF92190">
    <w:name w:val="AA6B554566B24525A1DF4432DEF92190"/>
  </w:style>
  <w:style w:type="paragraph" w:customStyle="1" w:styleId="438E53B2C5EA480BA18C11F6E9D60F71">
    <w:name w:val="438E53B2C5EA480BA18C11F6E9D60F71"/>
  </w:style>
  <w:style w:type="paragraph" w:customStyle="1" w:styleId="BA09A2F33CCB4031B20A846CB114D7E7">
    <w:name w:val="BA09A2F33CCB4031B20A846CB114D7E7"/>
  </w:style>
  <w:style w:type="paragraph" w:customStyle="1" w:styleId="96323B71AF464A59B16F48C2C5C2728F">
    <w:name w:val="96323B71AF464A59B16F48C2C5C2728F"/>
  </w:style>
  <w:style w:type="paragraph" w:customStyle="1" w:styleId="2C3A333488C24EA0A8DFF4DAB77412BE">
    <w:name w:val="2C3A333488C24EA0A8DFF4DAB77412BE"/>
  </w:style>
  <w:style w:type="paragraph" w:customStyle="1" w:styleId="55A5D4590493474C91C776658DA5E46E">
    <w:name w:val="55A5D4590493474C91C776658DA5E46E"/>
  </w:style>
  <w:style w:type="paragraph" w:customStyle="1" w:styleId="1708FC2AC56F41D18133951F35ECB008">
    <w:name w:val="1708FC2AC56F41D18133951F35ECB008"/>
  </w:style>
  <w:style w:type="paragraph" w:customStyle="1" w:styleId="22B38327EA8C4D04AD72EE0AFFFB3E41">
    <w:name w:val="22B38327EA8C4D04AD72EE0AFFFB3E41"/>
  </w:style>
  <w:style w:type="paragraph" w:customStyle="1" w:styleId="F1FDFC655C8543CA84A25D632EF30B9C">
    <w:name w:val="F1FDFC655C8543CA84A25D632EF30B9C"/>
  </w:style>
  <w:style w:type="paragraph" w:customStyle="1" w:styleId="16D567D739374EA08E625071B1411BFF">
    <w:name w:val="16D567D739374EA08E625071B1411BFF"/>
  </w:style>
  <w:style w:type="paragraph" w:customStyle="1" w:styleId="3DB3BB9E0D4B4B1E8C58E39C6BB113F9">
    <w:name w:val="3DB3BB9E0D4B4B1E8C58E39C6BB113F9"/>
  </w:style>
  <w:style w:type="paragraph" w:customStyle="1" w:styleId="B01C929340A2467A84E95065FA4D92EB">
    <w:name w:val="B01C929340A2467A84E95065FA4D92EB"/>
  </w:style>
  <w:style w:type="paragraph" w:customStyle="1" w:styleId="0166B013A9B340B683E57EBA9E8D03F8">
    <w:name w:val="0166B013A9B340B683E57EBA9E8D03F8"/>
  </w:style>
  <w:style w:type="paragraph" w:customStyle="1" w:styleId="3347A0170C3A4531AE1AE360F69EB6BF">
    <w:name w:val="3347A0170C3A4531AE1AE360F69EB6BF"/>
  </w:style>
  <w:style w:type="paragraph" w:customStyle="1" w:styleId="D812715E08714B26B1C55F4440EC598C">
    <w:name w:val="D812715E08714B26B1C55F4440EC598C"/>
  </w:style>
  <w:style w:type="paragraph" w:customStyle="1" w:styleId="AE1D614F1A704A29A758AF40C0EDEB74">
    <w:name w:val="AE1D614F1A704A29A758AF40C0EDEB74"/>
  </w:style>
  <w:style w:type="paragraph" w:customStyle="1" w:styleId="EDDAAB173AB348DCA94747DDEA53C169">
    <w:name w:val="EDDAAB173AB348DCA94747DDEA53C169"/>
  </w:style>
  <w:style w:type="paragraph" w:customStyle="1" w:styleId="157AA8FA941C43D4BB49D9368DE0D746">
    <w:name w:val="157AA8FA941C43D4BB49D9368DE0D746"/>
  </w:style>
  <w:style w:type="paragraph" w:customStyle="1" w:styleId="8BEF63C427E744FC903065E25C0B169D">
    <w:name w:val="8BEF63C427E744FC903065E25C0B169D"/>
  </w:style>
  <w:style w:type="paragraph" w:customStyle="1" w:styleId="863E46C207844E1C9280FB16B084F230">
    <w:name w:val="863E46C207844E1C9280FB16B084F230"/>
  </w:style>
  <w:style w:type="paragraph" w:customStyle="1" w:styleId="487170B655DF46BB947B3EC3A3525260">
    <w:name w:val="487170B655DF46BB947B3EC3A3525260"/>
  </w:style>
  <w:style w:type="paragraph" w:customStyle="1" w:styleId="DE5F418C40514F34BB21D24CB8EC7652">
    <w:name w:val="DE5F418C40514F34BB21D24CB8EC7652"/>
  </w:style>
  <w:style w:type="paragraph" w:customStyle="1" w:styleId="3C66152920A743A3AD8849D9DC484074">
    <w:name w:val="3C66152920A743A3AD8849D9DC484074"/>
  </w:style>
  <w:style w:type="paragraph" w:customStyle="1" w:styleId="82B10150DF7447F7B7B8EB66FEF95D73">
    <w:name w:val="82B10150DF7447F7B7B8EB66FEF95D73"/>
  </w:style>
  <w:style w:type="paragraph" w:customStyle="1" w:styleId="9ACFB67EC72043B1803E2BBA932558C2">
    <w:name w:val="9ACFB67EC72043B1803E2BBA932558C2"/>
  </w:style>
  <w:style w:type="paragraph" w:customStyle="1" w:styleId="3AEEA995E93243F6B0AFF201AB6D35F6">
    <w:name w:val="3AEEA995E93243F6B0AFF201AB6D35F6"/>
  </w:style>
  <w:style w:type="paragraph" w:customStyle="1" w:styleId="CF45205358144A5CAEAC02BFF228842D">
    <w:name w:val="CF45205358144A5CAEAC02BFF228842D"/>
  </w:style>
  <w:style w:type="paragraph" w:customStyle="1" w:styleId="796FE82A173F4F58BB0BCE1E29FEB6E5">
    <w:name w:val="796FE82A173F4F58BB0BCE1E29FEB6E5"/>
  </w:style>
  <w:style w:type="paragraph" w:customStyle="1" w:styleId="D5193C6152A44440819624127CFAB044">
    <w:name w:val="D5193C6152A44440819624127CFAB044"/>
  </w:style>
  <w:style w:type="paragraph" w:customStyle="1" w:styleId="FE64973889BA433C90AD8A5F69E6680C">
    <w:name w:val="FE64973889BA433C90AD8A5F69E6680C"/>
  </w:style>
  <w:style w:type="paragraph" w:customStyle="1" w:styleId="0AFB4121A0CB4903A92502208C8F102C">
    <w:name w:val="0AFB4121A0CB4903A92502208C8F102C"/>
  </w:style>
  <w:style w:type="paragraph" w:customStyle="1" w:styleId="0FE91E7738904F7DA236C772C103F3D4">
    <w:name w:val="0FE91E7738904F7DA236C772C103F3D4"/>
  </w:style>
  <w:style w:type="paragraph" w:customStyle="1" w:styleId="EB13D6C581F5464180E1E256C3CC7807">
    <w:name w:val="EB13D6C581F5464180E1E256C3CC7807"/>
  </w:style>
  <w:style w:type="paragraph" w:customStyle="1" w:styleId="87505780FDC0426CAFCF81D5B11175EE">
    <w:name w:val="87505780FDC0426CAFCF81D5B11175EE"/>
  </w:style>
  <w:style w:type="paragraph" w:customStyle="1" w:styleId="F17324A6A28944669A1933EA80094D27">
    <w:name w:val="F17324A6A28944669A1933EA80094D27"/>
  </w:style>
  <w:style w:type="paragraph" w:customStyle="1" w:styleId="94F51D172B0B4B088B86DD58FC309906">
    <w:name w:val="94F51D172B0B4B088B86DD58FC309906"/>
  </w:style>
  <w:style w:type="paragraph" w:customStyle="1" w:styleId="4B44543F27E84EE5B7877195FEDD02A8">
    <w:name w:val="4B44543F27E84EE5B7877195FEDD02A8"/>
  </w:style>
  <w:style w:type="paragraph" w:customStyle="1" w:styleId="E7A6D3E227E54EDB9CC6B4218C3BD915">
    <w:name w:val="E7A6D3E227E54EDB9CC6B4218C3BD915"/>
  </w:style>
  <w:style w:type="paragraph" w:customStyle="1" w:styleId="0C4116AC48D240A9AAFE92DA214B820E">
    <w:name w:val="0C4116AC48D240A9AAFE92DA214B820E"/>
  </w:style>
  <w:style w:type="paragraph" w:customStyle="1" w:styleId="F5C71911DA394E59B2B7927589EFB73D">
    <w:name w:val="F5C71911DA394E59B2B7927589EFB73D"/>
  </w:style>
  <w:style w:type="paragraph" w:customStyle="1" w:styleId="C24FC9AFD9E04C20BBF0AE7FB631B2D2">
    <w:name w:val="C24FC9AFD9E04C20BBF0AE7FB631B2D2"/>
  </w:style>
  <w:style w:type="paragraph" w:customStyle="1" w:styleId="0CDA4038447A4815AF23430F70FADCE7">
    <w:name w:val="0CDA4038447A4815AF23430F70FADCE7"/>
  </w:style>
  <w:style w:type="paragraph" w:customStyle="1" w:styleId="9DD37C9BDDC14DCA9288305F97011795">
    <w:name w:val="9DD37C9BDDC14DCA9288305F97011795"/>
  </w:style>
  <w:style w:type="paragraph" w:customStyle="1" w:styleId="F0149289F25049579DF7817124730898">
    <w:name w:val="F0149289F25049579DF7817124730898"/>
  </w:style>
  <w:style w:type="paragraph" w:customStyle="1" w:styleId="2AACF500E969460E91C0D9410F61FA18">
    <w:name w:val="2AACF500E969460E91C0D9410F61FA18"/>
  </w:style>
  <w:style w:type="paragraph" w:customStyle="1" w:styleId="E2BDEE72D49A42718788AD34C30A1BA4">
    <w:name w:val="E2BDEE72D49A42718788AD34C30A1BA4"/>
  </w:style>
  <w:style w:type="paragraph" w:customStyle="1" w:styleId="0CECF188812246E49C806F2252E2960F">
    <w:name w:val="0CECF188812246E49C806F2252E2960F"/>
  </w:style>
  <w:style w:type="paragraph" w:customStyle="1" w:styleId="6A21430090744EA1B13F1E553A166D23">
    <w:name w:val="6A21430090744EA1B13F1E553A166D23"/>
  </w:style>
  <w:style w:type="paragraph" w:customStyle="1" w:styleId="62410AE1463845EEA957DBEF9ABABE89">
    <w:name w:val="62410AE1463845EEA957DBEF9ABABE89"/>
  </w:style>
  <w:style w:type="paragraph" w:customStyle="1" w:styleId="D4410E86CC954978B51169726C6BA76D">
    <w:name w:val="D4410E86CC954978B51169726C6BA76D"/>
  </w:style>
  <w:style w:type="paragraph" w:customStyle="1" w:styleId="E77178C0A7F24C3E88FD5BFB2141A488">
    <w:name w:val="E77178C0A7F24C3E88FD5BFB2141A488"/>
  </w:style>
  <w:style w:type="paragraph" w:customStyle="1" w:styleId="3BE2BC92B29E4788AD7DAA839D9F8BD5">
    <w:name w:val="3BE2BC92B29E4788AD7DAA839D9F8BD5"/>
  </w:style>
  <w:style w:type="paragraph" w:customStyle="1" w:styleId="2E5AD91D59174CDE8EEA099AE15C9F6B">
    <w:name w:val="2E5AD91D59174CDE8EEA099AE15C9F6B"/>
  </w:style>
  <w:style w:type="paragraph" w:customStyle="1" w:styleId="87AAB56231A54DA0BBB5964C97825DA4">
    <w:name w:val="87AAB56231A54DA0BBB5964C97825DA4"/>
  </w:style>
  <w:style w:type="paragraph" w:customStyle="1" w:styleId="4048280FDF0F4799BF5D23E0EA0FCA6B">
    <w:name w:val="4048280FDF0F4799BF5D23E0EA0FCA6B"/>
  </w:style>
  <w:style w:type="paragraph" w:customStyle="1" w:styleId="D6B40C3F719748E78C907F39976D0E77">
    <w:name w:val="D6B40C3F719748E78C907F39976D0E77"/>
  </w:style>
  <w:style w:type="paragraph" w:customStyle="1" w:styleId="09A810B1BF244C3484D8299BFF0D441C">
    <w:name w:val="09A810B1BF244C3484D8299BFF0D441C"/>
  </w:style>
  <w:style w:type="paragraph" w:customStyle="1" w:styleId="1491A2F278DF4B5AB2DC5E050BAE4F35">
    <w:name w:val="1491A2F278DF4B5AB2DC5E050BAE4F35"/>
  </w:style>
  <w:style w:type="paragraph" w:customStyle="1" w:styleId="07BB6C43E2764FC085D5F041C762281A">
    <w:name w:val="07BB6C43E2764FC085D5F041C762281A"/>
  </w:style>
  <w:style w:type="paragraph" w:customStyle="1" w:styleId="D6E09B67EC3746EC9D2A2274D8829043">
    <w:name w:val="D6E09B67EC3746EC9D2A2274D8829043"/>
  </w:style>
  <w:style w:type="paragraph" w:customStyle="1" w:styleId="04CEE4054E01422BA56AD68ABB6071E7">
    <w:name w:val="04CEE4054E01422BA56AD68ABB6071E7"/>
  </w:style>
  <w:style w:type="paragraph" w:customStyle="1" w:styleId="2DB8B2D883954B7E966F46A94BFED72E">
    <w:name w:val="2DB8B2D883954B7E966F46A94BFED72E"/>
  </w:style>
  <w:style w:type="paragraph" w:customStyle="1" w:styleId="831808A09778421582468C7528082FB2">
    <w:name w:val="831808A09778421582468C7528082FB2"/>
  </w:style>
  <w:style w:type="paragraph" w:customStyle="1" w:styleId="48CBD793BB6A4BD7BA567FB4CC3E99CF">
    <w:name w:val="48CBD793BB6A4BD7BA567FB4CC3E99CF"/>
  </w:style>
  <w:style w:type="paragraph" w:customStyle="1" w:styleId="CC46DC8B7A9C419699922B4A6A453472">
    <w:name w:val="CC46DC8B7A9C419699922B4A6A453472"/>
  </w:style>
  <w:style w:type="paragraph" w:customStyle="1" w:styleId="1815C88A05E241A899C5BABFB83E49FC">
    <w:name w:val="1815C88A05E241A899C5BABFB83E49FC"/>
  </w:style>
  <w:style w:type="paragraph" w:customStyle="1" w:styleId="9F5DD21B72954E95875E2E7569F899A9">
    <w:name w:val="9F5DD21B72954E95875E2E7569F899A9"/>
  </w:style>
  <w:style w:type="paragraph" w:customStyle="1" w:styleId="FF9D17B2CA7D48CB8B0F0F6B2118646E">
    <w:name w:val="FF9D17B2CA7D48CB8B0F0F6B2118646E"/>
  </w:style>
  <w:style w:type="paragraph" w:customStyle="1" w:styleId="643FD7DF06214021B26C09441A720B02">
    <w:name w:val="643FD7DF06214021B26C09441A720B02"/>
  </w:style>
  <w:style w:type="paragraph" w:customStyle="1" w:styleId="4059A14140624C8AB9D511973EC7D7B3">
    <w:name w:val="4059A14140624C8AB9D511973EC7D7B3"/>
  </w:style>
  <w:style w:type="paragraph" w:customStyle="1" w:styleId="A5494CC77145488790C6A8CDBE9F4E00">
    <w:name w:val="A5494CC77145488790C6A8CDBE9F4E00"/>
  </w:style>
  <w:style w:type="paragraph" w:customStyle="1" w:styleId="934BF27216AA4E0FB29DCA9D4723189A">
    <w:name w:val="934BF27216AA4E0FB29DCA9D4723189A"/>
  </w:style>
  <w:style w:type="paragraph" w:customStyle="1" w:styleId="5C3E177FFD4041CE86869ED33F767986">
    <w:name w:val="5C3E177FFD4041CE86869ED33F767986"/>
  </w:style>
  <w:style w:type="paragraph" w:customStyle="1" w:styleId="A3850311A7BB42819E2237DB9B2B36DC">
    <w:name w:val="A3850311A7BB42819E2237DB9B2B36DC"/>
  </w:style>
  <w:style w:type="paragraph" w:customStyle="1" w:styleId="2CE1713D31794A0EBFDE0454F0152A63">
    <w:name w:val="2CE1713D31794A0EBFDE0454F0152A63"/>
  </w:style>
  <w:style w:type="paragraph" w:customStyle="1" w:styleId="0DB45402BD3F44C98698AEC7FB93E3BD">
    <w:name w:val="0DB45402BD3F44C98698AEC7FB93E3BD"/>
  </w:style>
  <w:style w:type="paragraph" w:customStyle="1" w:styleId="84A8021124B2436FA7D1121474297ABF">
    <w:name w:val="84A8021124B2436FA7D1121474297ABF"/>
  </w:style>
  <w:style w:type="paragraph" w:customStyle="1" w:styleId="2A479E8E193648C8A72F4EE4239F4411">
    <w:name w:val="2A479E8E193648C8A72F4EE4239F4411"/>
  </w:style>
  <w:style w:type="paragraph" w:customStyle="1" w:styleId="89CD3450C8C1497D854664FE4686F4B8">
    <w:name w:val="89CD3450C8C1497D854664FE4686F4B8"/>
  </w:style>
  <w:style w:type="paragraph" w:customStyle="1" w:styleId="590A503A9112457991F42CB68DBF6AD0">
    <w:name w:val="590A503A9112457991F42CB68DBF6AD0"/>
  </w:style>
  <w:style w:type="paragraph" w:customStyle="1" w:styleId="F924130DEDD94196BB3131F0BDA298FE">
    <w:name w:val="F924130DEDD94196BB3131F0BDA298FE"/>
  </w:style>
  <w:style w:type="paragraph" w:customStyle="1" w:styleId="38D2BABE7B184428973BD36CCAD9232C">
    <w:name w:val="38D2BABE7B184428973BD36CCAD9232C"/>
  </w:style>
  <w:style w:type="paragraph" w:customStyle="1" w:styleId="13CB73DA3AB74125865164A9E004AEE6">
    <w:name w:val="13CB73DA3AB74125865164A9E004AEE6"/>
  </w:style>
  <w:style w:type="paragraph" w:customStyle="1" w:styleId="98FF675EB6EC4777A7A599DC670A39FB">
    <w:name w:val="98FF675EB6EC4777A7A599DC670A39FB"/>
  </w:style>
  <w:style w:type="paragraph" w:customStyle="1" w:styleId="10EDF376F17443F48D3552205537810E">
    <w:name w:val="10EDF376F17443F48D3552205537810E"/>
  </w:style>
  <w:style w:type="paragraph" w:customStyle="1" w:styleId="598E7BE6E0CA4A3FB7DDDC999529E619">
    <w:name w:val="598E7BE6E0CA4A3FB7DDDC999529E619"/>
  </w:style>
  <w:style w:type="paragraph" w:customStyle="1" w:styleId="ECF96EED5C7E413D9E641D69363AED56">
    <w:name w:val="ECF96EED5C7E413D9E641D69363AED56"/>
  </w:style>
  <w:style w:type="paragraph" w:customStyle="1" w:styleId="64BD8153F7974E8798F3B92E0A8AC725">
    <w:name w:val="64BD8153F7974E8798F3B92E0A8AC725"/>
  </w:style>
  <w:style w:type="paragraph" w:customStyle="1" w:styleId="4B75BCE82C99485A904334D9FE7C1372">
    <w:name w:val="4B75BCE82C99485A904334D9FE7C1372"/>
  </w:style>
  <w:style w:type="paragraph" w:customStyle="1" w:styleId="7D9D7C74C0824392BE8899A58E1B5075">
    <w:name w:val="7D9D7C74C0824392BE8899A58E1B5075"/>
  </w:style>
  <w:style w:type="paragraph" w:customStyle="1" w:styleId="A08179829EB243ABB375076E97AAE571">
    <w:name w:val="A08179829EB243ABB375076E97AAE571"/>
  </w:style>
  <w:style w:type="paragraph" w:customStyle="1" w:styleId="5BE5EDF47E284CEDBE58637DA3C899FC">
    <w:name w:val="5BE5EDF47E284CEDBE58637DA3C899FC"/>
  </w:style>
  <w:style w:type="paragraph" w:customStyle="1" w:styleId="C7D333A40BFB4075AC2A0B3B25DA2C30">
    <w:name w:val="C7D333A40BFB4075AC2A0B3B25DA2C30"/>
  </w:style>
  <w:style w:type="paragraph" w:customStyle="1" w:styleId="38416843D2DE42A7B8B6D901376462A1">
    <w:name w:val="38416843D2DE42A7B8B6D901376462A1"/>
  </w:style>
  <w:style w:type="paragraph" w:customStyle="1" w:styleId="975FA33FA992419A82E7A710F0FAA88B">
    <w:name w:val="975FA33FA992419A82E7A710F0FAA88B"/>
  </w:style>
  <w:style w:type="paragraph" w:customStyle="1" w:styleId="A8E120CFD6E84BF3AD5B03C52C01B2E2">
    <w:name w:val="A8E120CFD6E84BF3AD5B03C52C01B2E2"/>
  </w:style>
  <w:style w:type="paragraph" w:customStyle="1" w:styleId="C43407B359954CD888E2327AF0026460">
    <w:name w:val="C43407B359954CD888E2327AF0026460"/>
  </w:style>
  <w:style w:type="paragraph" w:customStyle="1" w:styleId="886B64ADF6E64DB1AA4E54ADE6838F4F">
    <w:name w:val="886B64ADF6E64DB1AA4E54ADE6838F4F"/>
  </w:style>
  <w:style w:type="paragraph" w:customStyle="1" w:styleId="2FA89B4051BD4ABB91DD7248B229F0AD">
    <w:name w:val="2FA89B4051BD4ABB91DD7248B229F0AD"/>
  </w:style>
  <w:style w:type="paragraph" w:customStyle="1" w:styleId="8314017126E541B78D855498C1CAD55C">
    <w:name w:val="8314017126E541B78D855498C1CAD55C"/>
  </w:style>
  <w:style w:type="paragraph" w:customStyle="1" w:styleId="5034F8CE164B4B5E9C08848F95E04E5B">
    <w:name w:val="5034F8CE164B4B5E9C08848F95E04E5B"/>
  </w:style>
  <w:style w:type="paragraph" w:customStyle="1" w:styleId="DB12C405AC5343169214A7920CC9B699">
    <w:name w:val="DB12C405AC5343169214A7920CC9B699"/>
  </w:style>
  <w:style w:type="paragraph" w:customStyle="1" w:styleId="96F92B0F8E164B049BBAF6549F51F5E8">
    <w:name w:val="96F92B0F8E164B049BBAF6549F51F5E8"/>
  </w:style>
  <w:style w:type="paragraph" w:customStyle="1" w:styleId="8FF9F7E275B64DD8B8B6ABC4EB2D97A4">
    <w:name w:val="8FF9F7E275B64DD8B8B6ABC4EB2D97A4"/>
  </w:style>
  <w:style w:type="paragraph" w:customStyle="1" w:styleId="BF410BDCD20E478EA70F43F53C3B25B0">
    <w:name w:val="BF410BDCD20E478EA70F43F53C3B25B0"/>
  </w:style>
  <w:style w:type="paragraph" w:customStyle="1" w:styleId="DA3B24E401F94DCEA2D569B570AB17CA">
    <w:name w:val="DA3B24E401F94DCEA2D569B570AB17CA"/>
  </w:style>
  <w:style w:type="paragraph" w:customStyle="1" w:styleId="F4A126D71B364490B63F55B628349D1F">
    <w:name w:val="F4A126D71B364490B63F55B628349D1F"/>
  </w:style>
  <w:style w:type="paragraph" w:customStyle="1" w:styleId="B0B00F5243744285BD8CA66C49A939A5">
    <w:name w:val="B0B00F5243744285BD8CA66C49A939A5"/>
  </w:style>
  <w:style w:type="paragraph" w:customStyle="1" w:styleId="2DC8ED6E8BB04D38972376F79AD4F918">
    <w:name w:val="2DC8ED6E8BB04D38972376F79AD4F918"/>
  </w:style>
  <w:style w:type="paragraph" w:customStyle="1" w:styleId="EF41C2BB0AA34B86976DFED2E9B562DD">
    <w:name w:val="EF41C2BB0AA34B86976DFED2E9B562DD"/>
  </w:style>
  <w:style w:type="paragraph" w:customStyle="1" w:styleId="54FD38EF3DF2428EBC0D8426A30CC5F6">
    <w:name w:val="54FD38EF3DF2428EBC0D8426A30CC5F6"/>
  </w:style>
  <w:style w:type="paragraph" w:customStyle="1" w:styleId="B57BDC5EB6CB4DBE93EC45840F3F27CA">
    <w:name w:val="B57BDC5EB6CB4DBE93EC45840F3F27CA"/>
  </w:style>
  <w:style w:type="paragraph" w:customStyle="1" w:styleId="5DFC3572218244D0B5EEBB86DFE274E1">
    <w:name w:val="5DFC3572218244D0B5EEBB86DFE274E1"/>
  </w:style>
  <w:style w:type="paragraph" w:customStyle="1" w:styleId="62A9361CC76E49C3B8480550D512757D">
    <w:name w:val="62A9361CC76E49C3B8480550D512757D"/>
  </w:style>
  <w:style w:type="paragraph" w:customStyle="1" w:styleId="60DCB96CC3BA4753AB4905DC3F0F25F4">
    <w:name w:val="60DCB96CC3BA4753AB4905DC3F0F25F4"/>
  </w:style>
  <w:style w:type="paragraph" w:customStyle="1" w:styleId="14B7EC69EC764C9EAF2165C03E9AA0D6">
    <w:name w:val="14B7EC69EC764C9EAF2165C03E9AA0D6"/>
  </w:style>
  <w:style w:type="paragraph" w:customStyle="1" w:styleId="2B0C6520072B4DF29BC986DBA3A8A80F">
    <w:name w:val="2B0C6520072B4DF29BC986DBA3A8A80F"/>
  </w:style>
  <w:style w:type="paragraph" w:customStyle="1" w:styleId="71B9880DC86449F3A8F2FA270B2F9FDC">
    <w:name w:val="71B9880DC86449F3A8F2FA270B2F9FDC"/>
  </w:style>
  <w:style w:type="paragraph" w:customStyle="1" w:styleId="87E8606225E24276808130850845C662">
    <w:name w:val="87E8606225E24276808130850845C662"/>
  </w:style>
  <w:style w:type="paragraph" w:customStyle="1" w:styleId="A0734BFD3FF4431386CE8BA5CDF886B6">
    <w:name w:val="A0734BFD3FF4431386CE8BA5CDF886B6"/>
  </w:style>
  <w:style w:type="paragraph" w:customStyle="1" w:styleId="EE97D34C0FBB42E6BACBE08413B5192D">
    <w:name w:val="EE97D34C0FBB42E6BACBE08413B5192D"/>
  </w:style>
  <w:style w:type="paragraph" w:customStyle="1" w:styleId="23494DB6206B4FB9A0BF23B6DEEC1BF1">
    <w:name w:val="23494DB6206B4FB9A0BF23B6DEEC1BF1"/>
  </w:style>
  <w:style w:type="paragraph" w:customStyle="1" w:styleId="552B3180217047968360A6D5637605AB">
    <w:name w:val="552B3180217047968360A6D5637605AB"/>
  </w:style>
  <w:style w:type="paragraph" w:customStyle="1" w:styleId="9A742A5CD0AC4316B63FE3ED0BD9BDB5">
    <w:name w:val="9A742A5CD0AC4316B63FE3ED0BD9BDB5"/>
  </w:style>
  <w:style w:type="paragraph" w:customStyle="1" w:styleId="FB51D010FD7A48A2A5B46E8D094D32E1">
    <w:name w:val="FB51D010FD7A48A2A5B46E8D094D32E1"/>
  </w:style>
  <w:style w:type="paragraph" w:customStyle="1" w:styleId="B40956EA5873436694E62C955F7CD5C9">
    <w:name w:val="B40956EA5873436694E62C955F7CD5C9"/>
  </w:style>
  <w:style w:type="paragraph" w:customStyle="1" w:styleId="FC5397D66E5E48FCA1F735346A6F79CD">
    <w:name w:val="FC5397D66E5E48FCA1F735346A6F79CD"/>
  </w:style>
  <w:style w:type="paragraph" w:customStyle="1" w:styleId="530F51A64DF7497982E68F86A9896093">
    <w:name w:val="530F51A64DF7497982E68F86A9896093"/>
  </w:style>
  <w:style w:type="paragraph" w:customStyle="1" w:styleId="CA22BEEDFC5142389497A5D23EEBBC39">
    <w:name w:val="CA22BEEDFC5142389497A5D23EEBBC39"/>
  </w:style>
  <w:style w:type="paragraph" w:customStyle="1" w:styleId="524988E36CF74F709D9D1CC1A091FE53">
    <w:name w:val="524988E36CF74F709D9D1CC1A091FE53"/>
  </w:style>
  <w:style w:type="paragraph" w:customStyle="1" w:styleId="800381147C3C4BC9AA79384CA1E8BF6C">
    <w:name w:val="800381147C3C4BC9AA79384CA1E8BF6C"/>
  </w:style>
  <w:style w:type="paragraph" w:customStyle="1" w:styleId="697F9C095E6F49969EDA7B04FE33B2E1">
    <w:name w:val="697F9C095E6F49969EDA7B04FE33B2E1"/>
  </w:style>
  <w:style w:type="paragraph" w:customStyle="1" w:styleId="E6A86D6C8A9547BBBE7D7DCE2D27EA7F">
    <w:name w:val="E6A86D6C8A9547BBBE7D7DCE2D27EA7F"/>
  </w:style>
  <w:style w:type="paragraph" w:customStyle="1" w:styleId="5C13EA09B4734DC4B8FA6A438C675F95">
    <w:name w:val="5C13EA09B4734DC4B8FA6A438C675F95"/>
  </w:style>
  <w:style w:type="paragraph" w:customStyle="1" w:styleId="754B1A6AE77A4F3B943E77CF8E5B01FA">
    <w:name w:val="754B1A6AE77A4F3B943E77CF8E5B01FA"/>
  </w:style>
  <w:style w:type="paragraph" w:customStyle="1" w:styleId="B90EE9D6DEE7401CB62CEC52AC16CF66">
    <w:name w:val="B90EE9D6DEE7401CB62CEC52AC16CF66"/>
  </w:style>
  <w:style w:type="paragraph" w:customStyle="1" w:styleId="A59ECDCD19244D2380EEC14E661DB373">
    <w:name w:val="A59ECDCD19244D2380EEC14E661DB373"/>
  </w:style>
  <w:style w:type="paragraph" w:customStyle="1" w:styleId="D262DF297FFB404982D6C1149E45BB39">
    <w:name w:val="D262DF297FFB404982D6C1149E45BB39"/>
  </w:style>
  <w:style w:type="paragraph" w:customStyle="1" w:styleId="812EEBCA5787435197C79BD9A8998E0D">
    <w:name w:val="812EEBCA5787435197C79BD9A8998E0D"/>
  </w:style>
  <w:style w:type="paragraph" w:customStyle="1" w:styleId="06A034ECF83942D1AAF29BD492EFCFE7">
    <w:name w:val="06A034ECF83942D1AAF29BD492EFCFE7"/>
  </w:style>
  <w:style w:type="paragraph" w:customStyle="1" w:styleId="90F0513412F144C0826720143A9A703E">
    <w:name w:val="90F0513412F144C0826720143A9A703E"/>
  </w:style>
  <w:style w:type="paragraph" w:customStyle="1" w:styleId="CE738A97158A4C78A35BF47E33D53ABE">
    <w:name w:val="CE738A97158A4C78A35BF47E33D53ABE"/>
  </w:style>
  <w:style w:type="paragraph" w:customStyle="1" w:styleId="F88CDB909FBA47C884FE74DEBE71D94B">
    <w:name w:val="F88CDB909FBA47C884FE74DEBE71D94B"/>
  </w:style>
  <w:style w:type="paragraph" w:customStyle="1" w:styleId="B99063577B164F6B86DB6A9FD012536D">
    <w:name w:val="B99063577B164F6B86DB6A9FD012536D"/>
  </w:style>
  <w:style w:type="paragraph" w:customStyle="1" w:styleId="737C1920EA944E64B8E38D32DE0E141D">
    <w:name w:val="737C1920EA944E64B8E38D32DE0E141D"/>
  </w:style>
  <w:style w:type="paragraph" w:customStyle="1" w:styleId="05A3E1BDE8B24C889C9D52EBE12943A4">
    <w:name w:val="05A3E1BDE8B24C889C9D52EBE12943A4"/>
  </w:style>
  <w:style w:type="paragraph" w:customStyle="1" w:styleId="6A1715CE29004594BB2A8C58AAB2FA33">
    <w:name w:val="6A1715CE29004594BB2A8C58AAB2FA33"/>
  </w:style>
  <w:style w:type="paragraph" w:customStyle="1" w:styleId="805E4C11F90448408063A900E3C76869">
    <w:name w:val="805E4C11F90448408063A900E3C76869"/>
  </w:style>
  <w:style w:type="paragraph" w:customStyle="1" w:styleId="F99D8C5D5CAD413E8D48BDB9E260CBCB">
    <w:name w:val="F99D8C5D5CAD413E8D48BDB9E260CBCB"/>
  </w:style>
  <w:style w:type="paragraph" w:customStyle="1" w:styleId="E6F1CE454B914AA196D83CB032AD0092">
    <w:name w:val="E6F1CE454B914AA196D83CB032AD0092"/>
  </w:style>
  <w:style w:type="paragraph" w:customStyle="1" w:styleId="9355DD8D30B94EEEB0E85150E32F1A3D">
    <w:name w:val="9355DD8D30B94EEEB0E85150E32F1A3D"/>
  </w:style>
  <w:style w:type="paragraph" w:customStyle="1" w:styleId="D109A50B50144BCA92A84EA650B3D00A">
    <w:name w:val="D109A50B50144BCA92A84EA650B3D00A"/>
  </w:style>
  <w:style w:type="paragraph" w:customStyle="1" w:styleId="85ADC0A5F035466990ADF768964CF499">
    <w:name w:val="85ADC0A5F035466990ADF768964CF499"/>
  </w:style>
  <w:style w:type="paragraph" w:customStyle="1" w:styleId="155DF40B388E4ED9B5D416BEA23C1741">
    <w:name w:val="155DF40B388E4ED9B5D416BEA23C1741"/>
  </w:style>
  <w:style w:type="paragraph" w:customStyle="1" w:styleId="4AAA08570B344AA9ABB1A625A3F4D236">
    <w:name w:val="4AAA08570B344AA9ABB1A625A3F4D236"/>
  </w:style>
  <w:style w:type="paragraph" w:customStyle="1" w:styleId="A99E71BBD9694B25A51B23A2E8E1C142">
    <w:name w:val="A99E71BBD9694B25A51B23A2E8E1C142"/>
  </w:style>
  <w:style w:type="paragraph" w:customStyle="1" w:styleId="22F50BE3FE7346FE87EB6E69CA7840A0">
    <w:name w:val="22F50BE3FE7346FE87EB6E69CA7840A0"/>
  </w:style>
  <w:style w:type="paragraph" w:customStyle="1" w:styleId="9294A0CA7C0F4159A1A24C149EB79BB5">
    <w:name w:val="9294A0CA7C0F4159A1A24C149EB79BB5"/>
  </w:style>
  <w:style w:type="paragraph" w:customStyle="1" w:styleId="FA69C3434A504E1A8B2D3468278D04C7">
    <w:name w:val="FA69C3434A504E1A8B2D3468278D04C7"/>
  </w:style>
  <w:style w:type="paragraph" w:customStyle="1" w:styleId="6CF09D11056F43E990D9E43B5782F1E1">
    <w:name w:val="6CF09D11056F43E990D9E43B5782F1E1"/>
  </w:style>
  <w:style w:type="paragraph" w:customStyle="1" w:styleId="970FAC4DAA7744418A8799FAACC24118">
    <w:name w:val="970FAC4DAA7744418A8799FAACC24118"/>
  </w:style>
  <w:style w:type="paragraph" w:customStyle="1" w:styleId="49335EBA9E244B478E9FE1BEBBB544AF">
    <w:name w:val="49335EBA9E244B478E9FE1BEBBB544AF"/>
  </w:style>
  <w:style w:type="paragraph" w:customStyle="1" w:styleId="D085F85C3A6847D8A96CED3F1D2B20BC">
    <w:name w:val="D085F85C3A6847D8A96CED3F1D2B20BC"/>
  </w:style>
  <w:style w:type="paragraph" w:customStyle="1" w:styleId="ADC9A18F85AD45FFB5A25018CB815208">
    <w:name w:val="ADC9A18F85AD45FFB5A25018CB815208"/>
  </w:style>
  <w:style w:type="paragraph" w:customStyle="1" w:styleId="A28392333480456A8ADE9FB87DB39801">
    <w:name w:val="A28392333480456A8ADE9FB87DB39801"/>
  </w:style>
  <w:style w:type="paragraph" w:customStyle="1" w:styleId="1DDE7C918D434986895754193AB71C72">
    <w:name w:val="1DDE7C918D434986895754193AB71C72"/>
  </w:style>
  <w:style w:type="paragraph" w:customStyle="1" w:styleId="CC04FF909B714E7DA2AFD3604A3E140C">
    <w:name w:val="CC04FF909B714E7DA2AFD3604A3E140C"/>
  </w:style>
  <w:style w:type="paragraph" w:customStyle="1" w:styleId="82D7830E2CEF462794023BEAF2A0D894">
    <w:name w:val="82D7830E2CEF462794023BEAF2A0D894"/>
  </w:style>
  <w:style w:type="paragraph" w:customStyle="1" w:styleId="1871ED09E3704E4A8E6DDF8623A115FC">
    <w:name w:val="1871ED09E3704E4A8E6DDF8623A115FC"/>
  </w:style>
  <w:style w:type="paragraph" w:customStyle="1" w:styleId="B41669526728432085EE7F8FE63BBB00">
    <w:name w:val="B41669526728432085EE7F8FE63BBB00"/>
  </w:style>
  <w:style w:type="paragraph" w:customStyle="1" w:styleId="8036B51FEAD34BCAB640120FF0B4FC50">
    <w:name w:val="8036B51FEAD34BCAB640120FF0B4FC50"/>
  </w:style>
  <w:style w:type="paragraph" w:customStyle="1" w:styleId="9871C48281AE41FF9CA1EA98A8DDAC9B">
    <w:name w:val="9871C48281AE41FF9CA1EA98A8DDAC9B"/>
  </w:style>
  <w:style w:type="paragraph" w:customStyle="1" w:styleId="02B948FD0B6A4FB781A335A67C3F321C">
    <w:name w:val="02B948FD0B6A4FB781A335A67C3F321C"/>
  </w:style>
  <w:style w:type="paragraph" w:customStyle="1" w:styleId="5A447FB5789141CAA6EC760D7949CE4A">
    <w:name w:val="5A447FB5789141CAA6EC760D7949CE4A"/>
  </w:style>
  <w:style w:type="paragraph" w:customStyle="1" w:styleId="A49138BF0C0F486995D017800572C9D7">
    <w:name w:val="A49138BF0C0F486995D017800572C9D7"/>
  </w:style>
  <w:style w:type="paragraph" w:customStyle="1" w:styleId="F678FECF82074F0296B6DDF871A174C0">
    <w:name w:val="F678FECF82074F0296B6DDF871A174C0"/>
  </w:style>
  <w:style w:type="paragraph" w:customStyle="1" w:styleId="46E0A14F73E44FBFB69DC7ED913D4126">
    <w:name w:val="46E0A14F73E44FBFB69DC7ED913D4126"/>
  </w:style>
  <w:style w:type="paragraph" w:customStyle="1" w:styleId="1682BC04B1DC499EB71358926372F661">
    <w:name w:val="1682BC04B1DC499EB71358926372F661"/>
  </w:style>
  <w:style w:type="paragraph" w:customStyle="1" w:styleId="2841EE77ADB14B0ABB8E95AD6EF0238E">
    <w:name w:val="2841EE77ADB14B0ABB8E95AD6EF0238E"/>
  </w:style>
  <w:style w:type="paragraph" w:customStyle="1" w:styleId="B6517BEC6A024DA0A9289A4BAB51FF01">
    <w:name w:val="B6517BEC6A024DA0A9289A4BAB51FF01"/>
  </w:style>
  <w:style w:type="paragraph" w:customStyle="1" w:styleId="17A095E786264EFF8E855C3924147E34">
    <w:name w:val="17A095E786264EFF8E855C3924147E34"/>
  </w:style>
  <w:style w:type="paragraph" w:customStyle="1" w:styleId="C99037AC62E94ED2A881A84DC4C9275C">
    <w:name w:val="C99037AC62E94ED2A881A84DC4C9275C"/>
  </w:style>
  <w:style w:type="paragraph" w:customStyle="1" w:styleId="3B0B85DE865A4067B7CCCE369281C508">
    <w:name w:val="3B0B85DE865A4067B7CCCE369281C508"/>
  </w:style>
  <w:style w:type="paragraph" w:customStyle="1" w:styleId="20F84DB8EF154ABAB72DE4E6DF6B1BA1">
    <w:name w:val="20F84DB8EF154ABAB72DE4E6DF6B1BA1"/>
  </w:style>
  <w:style w:type="paragraph" w:customStyle="1" w:styleId="87CDBF2ECE0C461BACAA038AFDF70AC3">
    <w:name w:val="87CDBF2ECE0C461BACAA038AFDF70AC3"/>
  </w:style>
  <w:style w:type="paragraph" w:customStyle="1" w:styleId="D742AC6AB52F466A95D07C980922D301">
    <w:name w:val="D742AC6AB52F466A95D07C980922D301"/>
  </w:style>
  <w:style w:type="paragraph" w:customStyle="1" w:styleId="F0A86E3EE1E74930A3D6B4F9374F9BB1">
    <w:name w:val="F0A86E3EE1E74930A3D6B4F9374F9BB1"/>
  </w:style>
  <w:style w:type="paragraph" w:customStyle="1" w:styleId="EE54B73248F44A89B38890A6BB656DCF">
    <w:name w:val="EE54B73248F44A89B38890A6BB656DCF"/>
  </w:style>
  <w:style w:type="paragraph" w:customStyle="1" w:styleId="00765D9973BB41FBBB1A40CA6E216FCA">
    <w:name w:val="00765D9973BB41FBBB1A40CA6E216FCA"/>
  </w:style>
  <w:style w:type="paragraph" w:customStyle="1" w:styleId="7A559BB26680479296783A166640E07B">
    <w:name w:val="7A559BB26680479296783A166640E07B"/>
  </w:style>
  <w:style w:type="paragraph" w:customStyle="1" w:styleId="874AED8D7D6C46D28A95E27E10EDE2D3">
    <w:name w:val="874AED8D7D6C46D28A95E27E10EDE2D3"/>
  </w:style>
  <w:style w:type="paragraph" w:customStyle="1" w:styleId="90B29C1A81BD442CA43A39DCB3A23F02">
    <w:name w:val="90B29C1A81BD442CA43A39DCB3A23F02"/>
  </w:style>
  <w:style w:type="paragraph" w:customStyle="1" w:styleId="AE6BEF01740C4C5981B13BFF36E139E2">
    <w:name w:val="AE6BEF01740C4C5981B13BFF36E139E2"/>
  </w:style>
  <w:style w:type="paragraph" w:customStyle="1" w:styleId="EBEEE79C65E34C73829E05F0DA9619A4">
    <w:name w:val="EBEEE79C65E34C73829E05F0DA9619A4"/>
  </w:style>
  <w:style w:type="paragraph" w:customStyle="1" w:styleId="36D2C4E26C484E54ABB1BA1CAB6F847A">
    <w:name w:val="36D2C4E26C484E54ABB1BA1CAB6F847A"/>
  </w:style>
  <w:style w:type="paragraph" w:customStyle="1" w:styleId="B8C555C91A8042DA85CD65F80B2E13AA">
    <w:name w:val="B8C555C91A8042DA85CD65F80B2E13AA"/>
  </w:style>
  <w:style w:type="paragraph" w:customStyle="1" w:styleId="3F7C747F357544E4A016AC53788FB121">
    <w:name w:val="3F7C747F357544E4A016AC53788FB121"/>
  </w:style>
  <w:style w:type="paragraph" w:customStyle="1" w:styleId="168BE4763B2845E19D395A4164D9FFFB">
    <w:name w:val="168BE4763B2845E19D395A4164D9FFFB"/>
  </w:style>
  <w:style w:type="paragraph" w:customStyle="1" w:styleId="06B9A48BB31C401695F0054EF832CAB6">
    <w:name w:val="06B9A48BB31C401695F0054EF832CAB6"/>
  </w:style>
  <w:style w:type="paragraph" w:customStyle="1" w:styleId="D5B21AB9F2B24BA5B07C8614B15AE5E4">
    <w:name w:val="D5B21AB9F2B24BA5B07C8614B15AE5E4"/>
  </w:style>
  <w:style w:type="paragraph" w:customStyle="1" w:styleId="0F5471DC333C4390A63D97D5CEFB1629">
    <w:name w:val="0F5471DC333C4390A63D97D5CEFB1629"/>
  </w:style>
  <w:style w:type="paragraph" w:customStyle="1" w:styleId="BDB4ACEB31744BBC9132B61BF0E31969">
    <w:name w:val="BDB4ACEB31744BBC9132B61BF0E31969"/>
  </w:style>
  <w:style w:type="paragraph" w:customStyle="1" w:styleId="B2173298EC6A4D4E8BC8930565787D13">
    <w:name w:val="B2173298EC6A4D4E8BC8930565787D13"/>
  </w:style>
  <w:style w:type="paragraph" w:customStyle="1" w:styleId="0210F7812E9946C79CB2E88ED0F3EB56">
    <w:name w:val="0210F7812E9946C79CB2E88ED0F3EB56"/>
  </w:style>
  <w:style w:type="paragraph" w:customStyle="1" w:styleId="03963156465742229E8CDC43920D90B9">
    <w:name w:val="03963156465742229E8CDC43920D90B9"/>
  </w:style>
  <w:style w:type="paragraph" w:customStyle="1" w:styleId="43368C1D0AF84F239B1E28F8881773F9">
    <w:name w:val="43368C1D0AF84F239B1E28F8881773F9"/>
  </w:style>
  <w:style w:type="paragraph" w:customStyle="1" w:styleId="2750B054AE37489CBE63272B3CEB3D4B">
    <w:name w:val="2750B054AE37489CBE63272B3CEB3D4B"/>
  </w:style>
  <w:style w:type="paragraph" w:customStyle="1" w:styleId="623654D7573A4449BA4BC87E3EC2D83A">
    <w:name w:val="623654D7573A4449BA4BC87E3EC2D83A"/>
  </w:style>
  <w:style w:type="paragraph" w:customStyle="1" w:styleId="98AF09185B0B4FB5A5A1CB7C74EF0E17">
    <w:name w:val="98AF09185B0B4FB5A5A1CB7C74EF0E17"/>
  </w:style>
  <w:style w:type="paragraph" w:customStyle="1" w:styleId="08F61D91B94F4908B821A0C7B7A606CF">
    <w:name w:val="08F61D91B94F4908B821A0C7B7A606CF"/>
  </w:style>
  <w:style w:type="paragraph" w:customStyle="1" w:styleId="C9DA9FC49B78405EADC171B938F5854B">
    <w:name w:val="C9DA9FC49B78405EADC171B938F5854B"/>
  </w:style>
  <w:style w:type="paragraph" w:customStyle="1" w:styleId="9EC5BCD0965448C3AEB9174B93197494">
    <w:name w:val="9EC5BCD0965448C3AEB9174B93197494"/>
  </w:style>
  <w:style w:type="paragraph" w:customStyle="1" w:styleId="FEBD2C719321428A935B8486D1996CD6">
    <w:name w:val="FEBD2C719321428A935B8486D1996CD6"/>
  </w:style>
  <w:style w:type="paragraph" w:customStyle="1" w:styleId="DECC6B4CD29149C190F4F1DBB6BE29AD">
    <w:name w:val="DECC6B4CD29149C190F4F1DBB6BE29AD"/>
  </w:style>
  <w:style w:type="paragraph" w:customStyle="1" w:styleId="45D6183E4AF2473EB4DCF2F181277E71">
    <w:name w:val="45D6183E4AF2473EB4DCF2F181277E71"/>
  </w:style>
  <w:style w:type="paragraph" w:customStyle="1" w:styleId="8347005D3CF048408B2BB77883F7521E">
    <w:name w:val="8347005D3CF048408B2BB77883F7521E"/>
  </w:style>
  <w:style w:type="paragraph" w:customStyle="1" w:styleId="BE3860D1D245437E80C578A64E2ECA27">
    <w:name w:val="BE3860D1D245437E80C578A64E2ECA27"/>
  </w:style>
  <w:style w:type="paragraph" w:customStyle="1" w:styleId="E6F224F9D2CE44B39FFBB2E8E95AE6F9">
    <w:name w:val="E6F224F9D2CE44B39FFBB2E8E95AE6F9"/>
  </w:style>
  <w:style w:type="paragraph" w:customStyle="1" w:styleId="BBB8350FEEA84F6C8C3BF3A1FC910C22">
    <w:name w:val="BBB8350FEEA84F6C8C3BF3A1FC910C22"/>
  </w:style>
  <w:style w:type="paragraph" w:customStyle="1" w:styleId="CA51074E6A08425A97FA80438D78FD6A">
    <w:name w:val="CA51074E6A08425A97FA80438D78FD6A"/>
  </w:style>
  <w:style w:type="paragraph" w:customStyle="1" w:styleId="6D252C57CE6D4380A17177E2865DD7F6">
    <w:name w:val="6D252C57CE6D4380A17177E2865DD7F6"/>
  </w:style>
  <w:style w:type="paragraph" w:customStyle="1" w:styleId="C1F72432928744969EF76EF8534F60CD">
    <w:name w:val="C1F72432928744969EF76EF8534F60CD"/>
  </w:style>
  <w:style w:type="paragraph" w:customStyle="1" w:styleId="8F055D9152524C6ABCD0D6019721ADDF">
    <w:name w:val="8F055D9152524C6ABCD0D6019721ADDF"/>
  </w:style>
  <w:style w:type="paragraph" w:customStyle="1" w:styleId="78E5B0146F864F4D83F6691017338725">
    <w:name w:val="78E5B0146F864F4D83F6691017338725"/>
  </w:style>
  <w:style w:type="paragraph" w:customStyle="1" w:styleId="773B7FE82A0C4767AC952AE69321DEC7">
    <w:name w:val="773B7FE82A0C4767AC952AE69321DEC7"/>
  </w:style>
  <w:style w:type="paragraph" w:customStyle="1" w:styleId="A7D76F24B7284153BC9A6092998A77F0">
    <w:name w:val="A7D76F24B7284153BC9A6092998A77F0"/>
  </w:style>
  <w:style w:type="paragraph" w:customStyle="1" w:styleId="7CE6E3506658445E90CEC05956481CA8">
    <w:name w:val="7CE6E3506658445E90CEC05956481CA8"/>
  </w:style>
  <w:style w:type="paragraph" w:customStyle="1" w:styleId="BD1E0165E4094476AE625058FC0740C8">
    <w:name w:val="BD1E0165E4094476AE625058FC0740C8"/>
  </w:style>
  <w:style w:type="paragraph" w:customStyle="1" w:styleId="FD23FB0E8F3B418C8D4095633720BBC3">
    <w:name w:val="FD23FB0E8F3B418C8D4095633720BBC3"/>
  </w:style>
  <w:style w:type="paragraph" w:customStyle="1" w:styleId="F175ECC0F183496D81E9419244886D34">
    <w:name w:val="F175ECC0F183496D81E9419244886D34"/>
  </w:style>
  <w:style w:type="paragraph" w:customStyle="1" w:styleId="6691F92171814818A92B1B0F5E685D18">
    <w:name w:val="6691F92171814818A92B1B0F5E685D18"/>
  </w:style>
  <w:style w:type="paragraph" w:customStyle="1" w:styleId="3CD91FE8B5B14C35951F2B7834555795">
    <w:name w:val="3CD91FE8B5B14C35951F2B7834555795"/>
  </w:style>
  <w:style w:type="paragraph" w:customStyle="1" w:styleId="12970EA85F0A4AADADBCF9422017C611">
    <w:name w:val="12970EA85F0A4AADADBCF9422017C611"/>
  </w:style>
  <w:style w:type="paragraph" w:customStyle="1" w:styleId="E0C2598D83E5486690F49825FB37097D">
    <w:name w:val="E0C2598D83E5486690F49825FB37097D"/>
  </w:style>
  <w:style w:type="paragraph" w:customStyle="1" w:styleId="A8DF794C862F441A895D61958B12AA52">
    <w:name w:val="A8DF794C862F441A895D61958B12AA52"/>
  </w:style>
  <w:style w:type="paragraph" w:customStyle="1" w:styleId="DAACFC1282F04824B4EA8E9ADF210CB0">
    <w:name w:val="DAACFC1282F04824B4EA8E9ADF210CB0"/>
  </w:style>
  <w:style w:type="paragraph" w:customStyle="1" w:styleId="5B81FE8CBEBB48ADB0AE203E8BC4CC07">
    <w:name w:val="5B81FE8CBEBB48ADB0AE203E8BC4CC07"/>
  </w:style>
  <w:style w:type="paragraph" w:customStyle="1" w:styleId="ED9C7C60C42547F295D0294BBBC9E8CD">
    <w:name w:val="ED9C7C60C42547F295D0294BBBC9E8CD"/>
  </w:style>
  <w:style w:type="paragraph" w:customStyle="1" w:styleId="DDD1CBB9FD26434F80470D9A71ABCBCD">
    <w:name w:val="DDD1CBB9FD26434F80470D9A71ABCBCD"/>
  </w:style>
  <w:style w:type="paragraph" w:customStyle="1" w:styleId="4E3A5008ECF9449E94DE08BB25DC16F1">
    <w:name w:val="4E3A5008ECF9449E94DE08BB25DC16F1"/>
  </w:style>
  <w:style w:type="paragraph" w:customStyle="1" w:styleId="487A74EB88874F45BFFAF255AB5555BE">
    <w:name w:val="487A74EB88874F45BFFAF255AB5555BE"/>
  </w:style>
  <w:style w:type="paragraph" w:customStyle="1" w:styleId="12430E0F48FD44548221AF2132CB6B44">
    <w:name w:val="12430E0F48FD44548221AF2132CB6B44"/>
  </w:style>
  <w:style w:type="paragraph" w:customStyle="1" w:styleId="EB3D74762287433F976D44EEA84F1C10">
    <w:name w:val="EB3D74762287433F976D44EEA84F1C10"/>
  </w:style>
  <w:style w:type="paragraph" w:customStyle="1" w:styleId="2B7378AAF76C412597974784300F9B8D">
    <w:name w:val="2B7378AAF76C412597974784300F9B8D"/>
  </w:style>
  <w:style w:type="paragraph" w:customStyle="1" w:styleId="3E58CB34F98D49B396FF5ADC3CB91BFD">
    <w:name w:val="3E58CB34F98D49B396FF5ADC3CB91BFD"/>
  </w:style>
  <w:style w:type="paragraph" w:customStyle="1" w:styleId="BA80344570E0421E882FAD81186F0A28">
    <w:name w:val="BA80344570E0421E882FAD81186F0A28"/>
  </w:style>
  <w:style w:type="paragraph" w:customStyle="1" w:styleId="5233D80BB7A947228F01AEBD024D4E93">
    <w:name w:val="5233D80BB7A947228F01AEBD024D4E93"/>
  </w:style>
  <w:style w:type="paragraph" w:customStyle="1" w:styleId="A2C943D2F1AC41A68B404354AB105537">
    <w:name w:val="A2C943D2F1AC41A68B404354AB105537"/>
  </w:style>
  <w:style w:type="paragraph" w:customStyle="1" w:styleId="6294C94148554960AFB14DB1192B2A17">
    <w:name w:val="6294C94148554960AFB14DB1192B2A17"/>
  </w:style>
  <w:style w:type="paragraph" w:customStyle="1" w:styleId="8C56788475CE4F6AB473E49668F93E13">
    <w:name w:val="8C56788475CE4F6AB473E49668F93E13"/>
  </w:style>
  <w:style w:type="paragraph" w:customStyle="1" w:styleId="3D2CF60C6500473FBBD3A2CB14C005FC">
    <w:name w:val="3D2CF60C6500473FBBD3A2CB14C005FC"/>
  </w:style>
  <w:style w:type="paragraph" w:customStyle="1" w:styleId="D9668EE13F04494A90CAC08F22933953">
    <w:name w:val="D9668EE13F04494A90CAC08F22933953"/>
  </w:style>
  <w:style w:type="paragraph" w:customStyle="1" w:styleId="EEA4136A4E4C42719F870488DAA171A7">
    <w:name w:val="EEA4136A4E4C42719F870488DAA171A7"/>
  </w:style>
  <w:style w:type="paragraph" w:customStyle="1" w:styleId="0B96C141ADED4B71A3686659EA2B29C2">
    <w:name w:val="0B96C141ADED4B71A3686659EA2B29C2"/>
  </w:style>
  <w:style w:type="paragraph" w:customStyle="1" w:styleId="BA0BC9C3F8B54BC8A690BD6A54337E1C">
    <w:name w:val="BA0BC9C3F8B54BC8A690BD6A54337E1C"/>
  </w:style>
  <w:style w:type="paragraph" w:customStyle="1" w:styleId="325706D734BA4F17BEC45F99C9F6FC8A">
    <w:name w:val="325706D734BA4F17BEC45F99C9F6FC8A"/>
  </w:style>
  <w:style w:type="paragraph" w:customStyle="1" w:styleId="5BF83A46DDC64C29910E6B60AAF1CF8E">
    <w:name w:val="5BF83A46DDC64C29910E6B60AAF1CF8E"/>
  </w:style>
  <w:style w:type="paragraph" w:customStyle="1" w:styleId="F9567414E9C54F39B2D55783E74B4018">
    <w:name w:val="F9567414E9C54F39B2D55783E74B4018"/>
  </w:style>
  <w:style w:type="paragraph" w:customStyle="1" w:styleId="3AF50925774A4A6CACC9EA1D5AEB4C61">
    <w:name w:val="3AF50925774A4A6CACC9EA1D5AEB4C61"/>
  </w:style>
  <w:style w:type="paragraph" w:customStyle="1" w:styleId="1239B182FFAE4320A6CCA76CC270E1E6">
    <w:name w:val="1239B182FFAE4320A6CCA76CC270E1E6"/>
  </w:style>
  <w:style w:type="paragraph" w:customStyle="1" w:styleId="E75AA92BEF7348CFBEC35C0B77772B58">
    <w:name w:val="E75AA92BEF7348CFBEC35C0B77772B58"/>
  </w:style>
  <w:style w:type="paragraph" w:customStyle="1" w:styleId="465BED6B33CB4CD192522DCC6D6419C4">
    <w:name w:val="465BED6B33CB4CD192522DCC6D6419C4"/>
  </w:style>
  <w:style w:type="paragraph" w:customStyle="1" w:styleId="D8614BC0A54B4FF0A59A76631FC08CA2">
    <w:name w:val="D8614BC0A54B4FF0A59A76631FC08CA2"/>
  </w:style>
  <w:style w:type="paragraph" w:customStyle="1" w:styleId="F05326E132ED48949581A378C81DEF36">
    <w:name w:val="F05326E132ED48949581A378C81DEF36"/>
  </w:style>
  <w:style w:type="paragraph" w:customStyle="1" w:styleId="76A184EEA91942539194D8BB58BF1ADB">
    <w:name w:val="76A184EEA91942539194D8BB58BF1ADB"/>
  </w:style>
  <w:style w:type="paragraph" w:customStyle="1" w:styleId="3B4251807DB24B80AC71A5C1B4B73E4C">
    <w:name w:val="3B4251807DB24B80AC71A5C1B4B73E4C"/>
  </w:style>
  <w:style w:type="paragraph" w:customStyle="1" w:styleId="84A9384822734284ACB75FE286B04E3E">
    <w:name w:val="84A9384822734284ACB75FE286B04E3E"/>
  </w:style>
  <w:style w:type="paragraph" w:customStyle="1" w:styleId="594616CCC707477D8DA1FB1470910CCB">
    <w:name w:val="594616CCC707477D8DA1FB1470910CCB"/>
  </w:style>
  <w:style w:type="paragraph" w:customStyle="1" w:styleId="810C6590668D4FAEBED4D98C954ED6E6">
    <w:name w:val="810C6590668D4FAEBED4D98C954ED6E6"/>
  </w:style>
  <w:style w:type="paragraph" w:customStyle="1" w:styleId="2BF61E83B62449C987C7C2E426B984F7">
    <w:name w:val="2BF61E83B62449C987C7C2E426B984F7"/>
  </w:style>
  <w:style w:type="paragraph" w:customStyle="1" w:styleId="DDEDB4A415DC4CCF99D185C9B3411A74">
    <w:name w:val="DDEDB4A415DC4CCF99D185C9B3411A74"/>
  </w:style>
  <w:style w:type="paragraph" w:customStyle="1" w:styleId="E55DBB052E054A32B59FF2EC259FDCBF">
    <w:name w:val="E55DBB052E054A32B59FF2EC259FDCBF"/>
  </w:style>
  <w:style w:type="paragraph" w:customStyle="1" w:styleId="8A41534191A24BA3AC5953892AA24B99">
    <w:name w:val="8A41534191A24BA3AC5953892AA24B99"/>
  </w:style>
  <w:style w:type="paragraph" w:customStyle="1" w:styleId="A2C1083ABEA24951B6F1BA11360A7896">
    <w:name w:val="A2C1083ABEA24951B6F1BA11360A7896"/>
  </w:style>
  <w:style w:type="paragraph" w:customStyle="1" w:styleId="D67E3D08CEAC4F43B4E4E6B5A670668C">
    <w:name w:val="D67E3D08CEAC4F43B4E4E6B5A670668C"/>
  </w:style>
  <w:style w:type="paragraph" w:customStyle="1" w:styleId="B8285E2C29464EE381C1CCB7DECBC17F">
    <w:name w:val="B8285E2C29464EE381C1CCB7DECBC17F"/>
  </w:style>
  <w:style w:type="paragraph" w:customStyle="1" w:styleId="E8C718368B8E490DB6C77B68F50A808C">
    <w:name w:val="E8C718368B8E490DB6C77B68F50A808C"/>
  </w:style>
  <w:style w:type="paragraph" w:customStyle="1" w:styleId="32E9B2D6882049D3825F369F8E82283B">
    <w:name w:val="32E9B2D6882049D3825F369F8E82283B"/>
  </w:style>
  <w:style w:type="paragraph" w:customStyle="1" w:styleId="A9B25FA3D27D4C0F828783857246A691">
    <w:name w:val="A9B25FA3D27D4C0F828783857246A691"/>
  </w:style>
  <w:style w:type="paragraph" w:customStyle="1" w:styleId="F6B0EF7A6B814698801B52478E48B311">
    <w:name w:val="F6B0EF7A6B814698801B52478E48B311"/>
  </w:style>
  <w:style w:type="paragraph" w:customStyle="1" w:styleId="7594A08137E5497C8DC488CDCF194D2E">
    <w:name w:val="7594A08137E5497C8DC488CDCF194D2E"/>
  </w:style>
  <w:style w:type="paragraph" w:customStyle="1" w:styleId="3AF8B5F35B8B42C3A22E511E9CB2DBE1">
    <w:name w:val="3AF8B5F35B8B42C3A22E511E9CB2DBE1"/>
  </w:style>
  <w:style w:type="paragraph" w:customStyle="1" w:styleId="FA15F50112E1433287F1503C23CD148A">
    <w:name w:val="FA15F50112E1433287F1503C23CD148A"/>
  </w:style>
  <w:style w:type="paragraph" w:customStyle="1" w:styleId="E7E0F845E48347C1B94FB3C055E64836">
    <w:name w:val="E7E0F845E48347C1B94FB3C055E64836"/>
  </w:style>
  <w:style w:type="paragraph" w:customStyle="1" w:styleId="0ECB99E5DD26401590114570AE0155EC">
    <w:name w:val="0ECB99E5DD26401590114570AE0155EC"/>
  </w:style>
  <w:style w:type="paragraph" w:customStyle="1" w:styleId="B0358772960347A09CC4A2E7004C373F">
    <w:name w:val="B0358772960347A09CC4A2E7004C373F"/>
  </w:style>
  <w:style w:type="paragraph" w:customStyle="1" w:styleId="BBCC3CA47BE64FA2ADD180C1894B908C">
    <w:name w:val="BBCC3CA47BE64FA2ADD180C1894B908C"/>
  </w:style>
  <w:style w:type="paragraph" w:customStyle="1" w:styleId="598C01AEF9764F08B5443F20E0E3729A">
    <w:name w:val="598C01AEF9764F08B5443F20E0E3729A"/>
  </w:style>
  <w:style w:type="paragraph" w:customStyle="1" w:styleId="B3B9AE300FB14265A67A5481136E5A94">
    <w:name w:val="B3B9AE300FB14265A67A5481136E5A94"/>
  </w:style>
  <w:style w:type="paragraph" w:customStyle="1" w:styleId="A34B521F5B444BCC9369AB1A4799141F">
    <w:name w:val="A34B521F5B444BCC9369AB1A4799141F"/>
  </w:style>
  <w:style w:type="paragraph" w:customStyle="1" w:styleId="9F9DC28713B6453F8B80E641AF8EC54F">
    <w:name w:val="9F9DC28713B6453F8B80E641AF8EC54F"/>
  </w:style>
  <w:style w:type="paragraph" w:customStyle="1" w:styleId="7679FD1BCECC49DCB94C336BC034565F">
    <w:name w:val="7679FD1BCECC49DCB94C336BC034565F"/>
  </w:style>
  <w:style w:type="paragraph" w:customStyle="1" w:styleId="99998E090D774215A0E5FFF595E8E523">
    <w:name w:val="99998E090D774215A0E5FFF595E8E523"/>
  </w:style>
  <w:style w:type="paragraph" w:customStyle="1" w:styleId="E22513553AB0411F977E2F003A9A46A0">
    <w:name w:val="E22513553AB0411F977E2F003A9A46A0"/>
  </w:style>
  <w:style w:type="paragraph" w:customStyle="1" w:styleId="1149D8B8F1754A59A7A93F7316A693D6">
    <w:name w:val="1149D8B8F1754A59A7A93F7316A693D6"/>
  </w:style>
  <w:style w:type="paragraph" w:customStyle="1" w:styleId="F84F49F48D81448F97A36B152856872A">
    <w:name w:val="F84F49F48D81448F97A36B152856872A"/>
  </w:style>
  <w:style w:type="paragraph" w:customStyle="1" w:styleId="475B1B879C334FD79FA5A5C0964F496E">
    <w:name w:val="475B1B879C334FD79FA5A5C0964F496E"/>
  </w:style>
  <w:style w:type="paragraph" w:customStyle="1" w:styleId="B735BA766F2E46D793BD273573F963A6">
    <w:name w:val="B735BA766F2E46D793BD273573F963A6"/>
  </w:style>
  <w:style w:type="paragraph" w:customStyle="1" w:styleId="DB3F49499A594422A2454123C4052BF2">
    <w:name w:val="DB3F49499A594422A2454123C4052BF2"/>
  </w:style>
  <w:style w:type="paragraph" w:customStyle="1" w:styleId="6FB0FC818BB04979AC8E897027043EBA">
    <w:name w:val="6FB0FC818BB04979AC8E897027043EBA"/>
  </w:style>
  <w:style w:type="paragraph" w:customStyle="1" w:styleId="1DB7DECF603C463EB21D133FFBA35F2C">
    <w:name w:val="1DB7DECF603C463EB21D133FFBA35F2C"/>
  </w:style>
  <w:style w:type="paragraph" w:customStyle="1" w:styleId="0D7D315822D5493F896E51CFF8944EF8">
    <w:name w:val="0D7D315822D5493F896E51CFF8944EF8"/>
  </w:style>
  <w:style w:type="paragraph" w:customStyle="1" w:styleId="90AFA0B069C54B5FABCA3331DAEC948B">
    <w:name w:val="90AFA0B069C54B5FABCA3331DAEC948B"/>
  </w:style>
  <w:style w:type="paragraph" w:customStyle="1" w:styleId="50F5DFBFE2CD42C79D21F2449DB5D19D">
    <w:name w:val="50F5DFBFE2CD42C79D21F2449DB5D19D"/>
  </w:style>
  <w:style w:type="paragraph" w:customStyle="1" w:styleId="0DC43BB75DC94687A54CC24F216AD183">
    <w:name w:val="0DC43BB75DC94687A54CC24F216AD183"/>
  </w:style>
  <w:style w:type="paragraph" w:customStyle="1" w:styleId="3F5AF1DA0B5A48608A2A9BB2EB844114">
    <w:name w:val="3F5AF1DA0B5A48608A2A9BB2EB844114"/>
  </w:style>
  <w:style w:type="paragraph" w:customStyle="1" w:styleId="3F77D614E34B4525A8E496953A90498D">
    <w:name w:val="3F77D614E34B4525A8E496953A90498D"/>
  </w:style>
  <w:style w:type="paragraph" w:customStyle="1" w:styleId="EC94C4C358F14FA6A97DD1BCA737A24C">
    <w:name w:val="EC94C4C358F14FA6A97DD1BCA737A24C"/>
  </w:style>
  <w:style w:type="paragraph" w:customStyle="1" w:styleId="FC8BDE8B46FC49549C1E7B0B623EF1A5">
    <w:name w:val="FC8BDE8B46FC49549C1E7B0B623EF1A5"/>
  </w:style>
  <w:style w:type="paragraph" w:customStyle="1" w:styleId="5AF64CC4169041DD99D8EE4D9CF49DBE">
    <w:name w:val="5AF64CC4169041DD99D8EE4D9CF49DBE"/>
  </w:style>
  <w:style w:type="paragraph" w:customStyle="1" w:styleId="42E01B15010E40D9A654D11E3CB69A74">
    <w:name w:val="42E01B15010E40D9A654D11E3CB69A74"/>
  </w:style>
  <w:style w:type="paragraph" w:customStyle="1" w:styleId="ADC6A4BE7B2544929D331C522E0CAAF3">
    <w:name w:val="ADC6A4BE7B2544929D331C522E0CAAF3"/>
  </w:style>
  <w:style w:type="paragraph" w:customStyle="1" w:styleId="434377FFB4514F2BAE4CD6423E2D66B4">
    <w:name w:val="434377FFB4514F2BAE4CD6423E2D66B4"/>
  </w:style>
  <w:style w:type="paragraph" w:customStyle="1" w:styleId="B0861B0B5865480FAC14FF8D670F7B0E">
    <w:name w:val="B0861B0B5865480FAC14FF8D670F7B0E"/>
  </w:style>
  <w:style w:type="paragraph" w:customStyle="1" w:styleId="D22D187D54FC484280481FC27B6D7B91">
    <w:name w:val="D22D187D54FC484280481FC27B6D7B91"/>
  </w:style>
  <w:style w:type="paragraph" w:customStyle="1" w:styleId="10A5EB7D3CE2466FB93D85C3A13CDEDC">
    <w:name w:val="10A5EB7D3CE2466FB93D85C3A13CDEDC"/>
  </w:style>
  <w:style w:type="paragraph" w:customStyle="1" w:styleId="28D429CC05104D499131B2B5B47AF006">
    <w:name w:val="28D429CC05104D499131B2B5B47AF006"/>
  </w:style>
  <w:style w:type="paragraph" w:customStyle="1" w:styleId="F87465C9C17042DEAE7571B5DA14B297">
    <w:name w:val="F87465C9C17042DEAE7571B5DA14B297"/>
  </w:style>
  <w:style w:type="paragraph" w:customStyle="1" w:styleId="395FB817E6814C89B43FD1D5D671CEA7">
    <w:name w:val="395FB817E6814C89B43FD1D5D671CEA7"/>
  </w:style>
  <w:style w:type="paragraph" w:customStyle="1" w:styleId="CC2CB9F8C7474B08A134DA9BE1EA44CD">
    <w:name w:val="CC2CB9F8C7474B08A134DA9BE1EA44CD"/>
  </w:style>
  <w:style w:type="paragraph" w:customStyle="1" w:styleId="21834C0BA3BB473EB8363F9B819826BB">
    <w:name w:val="21834C0BA3BB473EB8363F9B819826BB"/>
  </w:style>
  <w:style w:type="paragraph" w:customStyle="1" w:styleId="14D37AFCBC974335A67FB96FD8C6B419">
    <w:name w:val="14D37AFCBC974335A67FB96FD8C6B419"/>
  </w:style>
  <w:style w:type="paragraph" w:customStyle="1" w:styleId="4102FA7185DD4F33B9F3430A4212134E">
    <w:name w:val="4102FA7185DD4F33B9F3430A4212134E"/>
  </w:style>
  <w:style w:type="paragraph" w:customStyle="1" w:styleId="BB02FF2763EE47B4B13F3BA213E2F4A7">
    <w:name w:val="BB02FF2763EE47B4B13F3BA213E2F4A7"/>
  </w:style>
  <w:style w:type="paragraph" w:customStyle="1" w:styleId="C4AEB955CB7D40F5BF9F8D02251EBB22">
    <w:name w:val="C4AEB955CB7D40F5BF9F8D02251EBB22"/>
  </w:style>
  <w:style w:type="paragraph" w:customStyle="1" w:styleId="C96967B443754B8395EB6995846FAFAB">
    <w:name w:val="C96967B443754B8395EB6995846FAFAB"/>
  </w:style>
  <w:style w:type="paragraph" w:customStyle="1" w:styleId="07C7B67CE3154637BFBF43E67FF8685D">
    <w:name w:val="07C7B67CE3154637BFBF43E67FF8685D"/>
  </w:style>
  <w:style w:type="paragraph" w:customStyle="1" w:styleId="295455DBBB2B476B9FD58BFB93D28B9B">
    <w:name w:val="295455DBBB2B476B9FD58BFB93D28B9B"/>
  </w:style>
  <w:style w:type="paragraph" w:customStyle="1" w:styleId="D8B7016BFEC54757A6ED2AA4765216E9">
    <w:name w:val="D8B7016BFEC54757A6ED2AA4765216E9"/>
  </w:style>
  <w:style w:type="paragraph" w:customStyle="1" w:styleId="FAEBBD0E8EE0435D812415F78EB4C378">
    <w:name w:val="FAEBBD0E8EE0435D812415F78EB4C378"/>
  </w:style>
  <w:style w:type="paragraph" w:customStyle="1" w:styleId="8BDD8355369A4DFFB4925389DC6B2A30">
    <w:name w:val="8BDD8355369A4DFFB4925389DC6B2A30"/>
  </w:style>
  <w:style w:type="paragraph" w:customStyle="1" w:styleId="C5C77A604D824FF3AEE170C2A06F146B">
    <w:name w:val="C5C77A604D824FF3AEE170C2A06F146B"/>
  </w:style>
  <w:style w:type="paragraph" w:customStyle="1" w:styleId="899984946FF7488081F7D750203F136B">
    <w:name w:val="899984946FF7488081F7D750203F136B"/>
  </w:style>
  <w:style w:type="paragraph" w:customStyle="1" w:styleId="562414B8BB9648E580D00285FC69B0F4">
    <w:name w:val="562414B8BB9648E580D00285FC69B0F4"/>
  </w:style>
  <w:style w:type="paragraph" w:customStyle="1" w:styleId="0D6F4FB408DF4994AB8F468331FD35EA">
    <w:name w:val="0D6F4FB408DF4994AB8F468331FD35EA"/>
  </w:style>
  <w:style w:type="paragraph" w:customStyle="1" w:styleId="054B6DC65C1C40108B79A9B2D6010425">
    <w:name w:val="054B6DC65C1C40108B79A9B2D6010425"/>
  </w:style>
  <w:style w:type="paragraph" w:customStyle="1" w:styleId="DFD8F71E580341398B68EE2D143DCF8A">
    <w:name w:val="DFD8F71E580341398B68EE2D143DCF8A"/>
  </w:style>
  <w:style w:type="paragraph" w:customStyle="1" w:styleId="8BC16AA0D43B445499D6773C64C06ED1">
    <w:name w:val="8BC16AA0D43B445499D6773C64C06ED1"/>
  </w:style>
  <w:style w:type="paragraph" w:customStyle="1" w:styleId="2EE07D0F81B54FF4B32F89901F4304DF">
    <w:name w:val="2EE07D0F81B54FF4B32F89901F4304DF"/>
  </w:style>
  <w:style w:type="paragraph" w:customStyle="1" w:styleId="00BD82F3361942E889DE0F3356359CBB">
    <w:name w:val="00BD82F3361942E889DE0F3356359CBB"/>
  </w:style>
  <w:style w:type="paragraph" w:customStyle="1" w:styleId="21DA07BAB9724404AE035F801F47192C">
    <w:name w:val="21DA07BAB9724404AE035F801F47192C"/>
  </w:style>
  <w:style w:type="paragraph" w:customStyle="1" w:styleId="88739A9139014B9D9EEC52D29B5B9A29">
    <w:name w:val="88739A9139014B9D9EEC52D29B5B9A29"/>
  </w:style>
  <w:style w:type="paragraph" w:customStyle="1" w:styleId="93E33D19AE3E4A1AB837E65C2CD114CC">
    <w:name w:val="93E33D19AE3E4A1AB837E65C2CD114CC"/>
  </w:style>
  <w:style w:type="paragraph" w:customStyle="1" w:styleId="F0B3DBA5AB1E4B87B2F944E32EF26699">
    <w:name w:val="F0B3DBA5AB1E4B87B2F944E32EF26699"/>
  </w:style>
  <w:style w:type="paragraph" w:customStyle="1" w:styleId="3DEC651D991B417DBEAC574B121E687A">
    <w:name w:val="3DEC651D991B417DBEAC574B121E687A"/>
  </w:style>
  <w:style w:type="paragraph" w:customStyle="1" w:styleId="D08522AF00194F70AEBA4537F4F5B2FE">
    <w:name w:val="D08522AF00194F70AEBA4537F4F5B2FE"/>
  </w:style>
  <w:style w:type="paragraph" w:customStyle="1" w:styleId="9FDD89F35FE64C3C9F5253B9A5865237">
    <w:name w:val="9FDD89F35FE64C3C9F5253B9A5865237"/>
  </w:style>
  <w:style w:type="paragraph" w:customStyle="1" w:styleId="8D6FEDB1AF114180B68351A31CFD50B5">
    <w:name w:val="8D6FEDB1AF114180B68351A31CFD50B5"/>
  </w:style>
  <w:style w:type="paragraph" w:customStyle="1" w:styleId="4BAA0A93C8304136955101F668C1D341">
    <w:name w:val="4BAA0A93C8304136955101F668C1D341"/>
  </w:style>
  <w:style w:type="paragraph" w:customStyle="1" w:styleId="502B2281B70F4385927CB3B5E137F3B8">
    <w:name w:val="502B2281B70F4385927CB3B5E137F3B8"/>
  </w:style>
  <w:style w:type="paragraph" w:customStyle="1" w:styleId="83E0A601D31F41B6894CEC9FCE3D6B48">
    <w:name w:val="83E0A601D31F41B6894CEC9FCE3D6B48"/>
  </w:style>
  <w:style w:type="paragraph" w:customStyle="1" w:styleId="25D6F9CB2584418E93A5292AE1EC1E38">
    <w:name w:val="25D6F9CB2584418E93A5292AE1EC1E38"/>
  </w:style>
  <w:style w:type="paragraph" w:customStyle="1" w:styleId="A063AE9C92434D80B4ACEC9C556CBA66">
    <w:name w:val="A063AE9C92434D80B4ACEC9C556CBA66"/>
  </w:style>
  <w:style w:type="paragraph" w:customStyle="1" w:styleId="0AB643B7CCED4AB398D2ADCE9DB70CA1">
    <w:name w:val="0AB643B7CCED4AB398D2ADCE9DB70CA1"/>
  </w:style>
  <w:style w:type="paragraph" w:customStyle="1" w:styleId="0E8AEC4A0D5E4006991CEAB16BAAEF92">
    <w:name w:val="0E8AEC4A0D5E4006991CEAB16BAAEF92"/>
  </w:style>
  <w:style w:type="paragraph" w:customStyle="1" w:styleId="8AA89B646DEE4A618BC7054124B96959">
    <w:name w:val="8AA89B646DEE4A618BC7054124B96959"/>
  </w:style>
  <w:style w:type="paragraph" w:customStyle="1" w:styleId="7C082F7B0D8345CEB3F865B363B6A40F">
    <w:name w:val="7C082F7B0D8345CEB3F865B363B6A40F"/>
  </w:style>
  <w:style w:type="paragraph" w:customStyle="1" w:styleId="DA5393AE32FA4547A6217E69CE1ACC66">
    <w:name w:val="DA5393AE32FA4547A6217E69CE1ACC66"/>
  </w:style>
  <w:style w:type="paragraph" w:customStyle="1" w:styleId="8A53F9F0228E42E8BEBDAADBB5306F96">
    <w:name w:val="8A53F9F0228E42E8BEBDAADBB5306F96"/>
  </w:style>
  <w:style w:type="paragraph" w:customStyle="1" w:styleId="72C0956F846444C5A4EACCC7F0EEC81A">
    <w:name w:val="72C0956F846444C5A4EACCC7F0EEC81A"/>
  </w:style>
  <w:style w:type="paragraph" w:customStyle="1" w:styleId="5CF3C37A6CE14432AED780F739B41EEB">
    <w:name w:val="5CF3C37A6CE14432AED780F739B41EEB"/>
  </w:style>
  <w:style w:type="paragraph" w:customStyle="1" w:styleId="632D6F2E274A400CBA7563D73D493BBD">
    <w:name w:val="632D6F2E274A400CBA7563D73D493BBD"/>
  </w:style>
  <w:style w:type="paragraph" w:customStyle="1" w:styleId="2DEE6E2D166A4FECAC81E8604EEB71C7">
    <w:name w:val="2DEE6E2D166A4FECAC81E8604EEB71C7"/>
  </w:style>
  <w:style w:type="paragraph" w:customStyle="1" w:styleId="D00BC82995A44C8BBFA10561E9381CC0">
    <w:name w:val="D00BC82995A44C8BBFA10561E9381CC0"/>
  </w:style>
  <w:style w:type="paragraph" w:customStyle="1" w:styleId="E53C27FF00E04BAC9805AF200511A2E5">
    <w:name w:val="E53C27FF00E04BAC9805AF200511A2E5"/>
  </w:style>
  <w:style w:type="paragraph" w:customStyle="1" w:styleId="CD961B7BB8204346A664B010A32BAD9C">
    <w:name w:val="CD961B7BB8204346A664B010A32BAD9C"/>
  </w:style>
  <w:style w:type="paragraph" w:customStyle="1" w:styleId="47B24FE81C1B42A18DFDCB5538BEF814">
    <w:name w:val="47B24FE81C1B42A18DFDCB5538BEF814"/>
  </w:style>
  <w:style w:type="paragraph" w:customStyle="1" w:styleId="79590AE107654F32B40614F58DFC20A4">
    <w:name w:val="79590AE107654F32B40614F58DFC20A4"/>
  </w:style>
  <w:style w:type="paragraph" w:customStyle="1" w:styleId="0AAF3C104D58409DBCBDA6D5239856FC">
    <w:name w:val="0AAF3C104D58409DBCBDA6D5239856FC"/>
  </w:style>
  <w:style w:type="paragraph" w:customStyle="1" w:styleId="E59A0E329FAC40599CDE1AA2120A6F3F">
    <w:name w:val="E59A0E329FAC40599CDE1AA2120A6F3F"/>
  </w:style>
  <w:style w:type="paragraph" w:customStyle="1" w:styleId="C4378A8EE733420189092FEF1F136AB1">
    <w:name w:val="C4378A8EE733420189092FEF1F136AB1"/>
  </w:style>
  <w:style w:type="paragraph" w:customStyle="1" w:styleId="34E71A6D469B4ED8A061D4C8E4751434">
    <w:name w:val="34E71A6D469B4ED8A061D4C8E4751434"/>
  </w:style>
  <w:style w:type="paragraph" w:customStyle="1" w:styleId="6BFA3CD641A64648BD402093B625502D">
    <w:name w:val="6BFA3CD641A64648BD402093B625502D"/>
  </w:style>
  <w:style w:type="paragraph" w:customStyle="1" w:styleId="2973B5E813184FC1890CDB034B40EE80">
    <w:name w:val="2973B5E813184FC1890CDB034B40EE80"/>
  </w:style>
  <w:style w:type="paragraph" w:customStyle="1" w:styleId="B47E198F5D37453A94D2E5DD6A00E08D">
    <w:name w:val="B47E198F5D37453A94D2E5DD6A00E08D"/>
  </w:style>
  <w:style w:type="paragraph" w:customStyle="1" w:styleId="35C3277AB929431FA7D4C8B12DC87B5F">
    <w:name w:val="35C3277AB929431FA7D4C8B12DC87B5F"/>
  </w:style>
  <w:style w:type="paragraph" w:customStyle="1" w:styleId="DFEAC824732D4B1FBB86BF221FE58A54">
    <w:name w:val="DFEAC824732D4B1FBB86BF221FE58A54"/>
  </w:style>
  <w:style w:type="paragraph" w:customStyle="1" w:styleId="38FA6F50284D40ECAD1F3F845F5CC390">
    <w:name w:val="38FA6F50284D40ECAD1F3F845F5CC390"/>
  </w:style>
  <w:style w:type="paragraph" w:customStyle="1" w:styleId="814B711695A640B1837B9512B91545ED">
    <w:name w:val="814B711695A640B1837B9512B91545ED"/>
  </w:style>
  <w:style w:type="paragraph" w:customStyle="1" w:styleId="BC82A0E1401345F0A6610A26792E5C39">
    <w:name w:val="BC82A0E1401345F0A6610A26792E5C39"/>
  </w:style>
  <w:style w:type="paragraph" w:customStyle="1" w:styleId="BBB90A53CF9445F795C0C9F74CAACBB6">
    <w:name w:val="BBB90A53CF9445F795C0C9F74CAACBB6"/>
  </w:style>
  <w:style w:type="paragraph" w:customStyle="1" w:styleId="DF3FAE28935744D9B727F623CC88E97A">
    <w:name w:val="DF3FAE28935744D9B727F623CC88E97A"/>
  </w:style>
  <w:style w:type="paragraph" w:customStyle="1" w:styleId="A9EC22A2F3E54F6B8A1BB1E593D655C7">
    <w:name w:val="A9EC22A2F3E54F6B8A1BB1E593D655C7"/>
  </w:style>
  <w:style w:type="paragraph" w:customStyle="1" w:styleId="145733109E6A4AE2B39CA0FACB6F2399">
    <w:name w:val="145733109E6A4AE2B39CA0FACB6F2399"/>
  </w:style>
  <w:style w:type="paragraph" w:customStyle="1" w:styleId="3BE33DC3D4354D35942525C4E18F45AB">
    <w:name w:val="3BE33DC3D4354D35942525C4E18F45AB"/>
  </w:style>
  <w:style w:type="paragraph" w:customStyle="1" w:styleId="7A13E557D2AC4BE29F0A830EF0FF1C5B">
    <w:name w:val="7A13E557D2AC4BE29F0A830EF0FF1C5B"/>
  </w:style>
  <w:style w:type="paragraph" w:customStyle="1" w:styleId="A7C4C6200F374970BAE4036D4F63267B">
    <w:name w:val="A7C4C6200F374970BAE4036D4F63267B"/>
  </w:style>
  <w:style w:type="paragraph" w:customStyle="1" w:styleId="0E1CA0496BE44FB8AC5257AB7FF340B6">
    <w:name w:val="0E1CA0496BE44FB8AC5257AB7FF340B6"/>
  </w:style>
  <w:style w:type="paragraph" w:customStyle="1" w:styleId="4DCCCA7A52A2488DBA981955DABF479E">
    <w:name w:val="4DCCCA7A52A2488DBA981955DABF479E"/>
  </w:style>
  <w:style w:type="paragraph" w:customStyle="1" w:styleId="ACD83BE1F40A4D059F56FDCFBFFCBCB7">
    <w:name w:val="ACD83BE1F40A4D059F56FDCFBFFCBCB7"/>
  </w:style>
  <w:style w:type="paragraph" w:customStyle="1" w:styleId="5AD32139C38A47F5A91C7DA3D0A9BC10">
    <w:name w:val="5AD32139C38A47F5A91C7DA3D0A9BC10"/>
  </w:style>
  <w:style w:type="paragraph" w:customStyle="1" w:styleId="B5D84A0C8D2D45819F6B69861EBA7F85">
    <w:name w:val="B5D84A0C8D2D45819F6B69861EBA7F85"/>
  </w:style>
  <w:style w:type="paragraph" w:customStyle="1" w:styleId="E419332B776046D9A71D0BEC08D34306">
    <w:name w:val="E419332B776046D9A71D0BEC08D34306"/>
  </w:style>
  <w:style w:type="paragraph" w:customStyle="1" w:styleId="6E63744BB37E4F8F9C0706DA8FCC3920">
    <w:name w:val="6E63744BB37E4F8F9C0706DA8FCC3920"/>
  </w:style>
  <w:style w:type="paragraph" w:customStyle="1" w:styleId="4002E2F419D34B5DB6AA60C3AAF133BA">
    <w:name w:val="4002E2F419D34B5DB6AA60C3AAF133BA"/>
  </w:style>
  <w:style w:type="paragraph" w:customStyle="1" w:styleId="AC6829E7F9DA44748F91A43C6AA10F4F">
    <w:name w:val="AC6829E7F9DA44748F91A43C6AA10F4F"/>
  </w:style>
  <w:style w:type="paragraph" w:customStyle="1" w:styleId="DCF5E4F062474D9B80012A36086E2823">
    <w:name w:val="DCF5E4F062474D9B80012A36086E2823"/>
  </w:style>
  <w:style w:type="paragraph" w:customStyle="1" w:styleId="8E38CA36D9244637B8B0DEA55EFF297B">
    <w:name w:val="8E38CA36D9244637B8B0DEA55EFF297B"/>
  </w:style>
  <w:style w:type="paragraph" w:customStyle="1" w:styleId="EC8264CBA1964DD0884283ECE7254559">
    <w:name w:val="EC8264CBA1964DD0884283ECE7254559"/>
  </w:style>
  <w:style w:type="paragraph" w:customStyle="1" w:styleId="E947D2C8141345D690634EEF03D207BB">
    <w:name w:val="E947D2C8141345D690634EEF03D207BB"/>
  </w:style>
  <w:style w:type="paragraph" w:customStyle="1" w:styleId="2A414D3EDA164295A5783C54A6057093">
    <w:name w:val="2A414D3EDA164295A5783C54A6057093"/>
  </w:style>
  <w:style w:type="paragraph" w:customStyle="1" w:styleId="BC57665DEC2F4B86B478987EA9681EEB">
    <w:name w:val="BC57665DEC2F4B86B478987EA9681EEB"/>
  </w:style>
  <w:style w:type="paragraph" w:customStyle="1" w:styleId="BDA2E2B641A148F9890817B6393D0FB2">
    <w:name w:val="BDA2E2B641A148F9890817B6393D0FB2"/>
  </w:style>
  <w:style w:type="paragraph" w:customStyle="1" w:styleId="354877490B9E45EFBE3B9D06269A2044">
    <w:name w:val="354877490B9E45EFBE3B9D06269A2044"/>
  </w:style>
  <w:style w:type="paragraph" w:customStyle="1" w:styleId="CA3C08A55E2F4C1C9FA361BA04DD8833">
    <w:name w:val="CA3C08A55E2F4C1C9FA361BA04DD8833"/>
  </w:style>
  <w:style w:type="paragraph" w:customStyle="1" w:styleId="3D54EB2DE294449CB59E62481A032A0A">
    <w:name w:val="3D54EB2DE294449CB59E62481A032A0A"/>
  </w:style>
  <w:style w:type="paragraph" w:customStyle="1" w:styleId="24A995C3D40243E7AEFECCF9418956A9">
    <w:name w:val="24A995C3D40243E7AEFECCF9418956A9"/>
  </w:style>
  <w:style w:type="paragraph" w:customStyle="1" w:styleId="1D9A5D66DEAA4860BFB5E246E80A2FC7">
    <w:name w:val="1D9A5D66DEAA4860BFB5E246E80A2FC7"/>
  </w:style>
  <w:style w:type="paragraph" w:customStyle="1" w:styleId="CAE43DD275004342826C0C493C419459">
    <w:name w:val="CAE43DD275004342826C0C493C419459"/>
  </w:style>
  <w:style w:type="paragraph" w:customStyle="1" w:styleId="E953DD8928984BA5B70338F56AD8CE22">
    <w:name w:val="E953DD8928984BA5B70338F56AD8CE22"/>
  </w:style>
  <w:style w:type="paragraph" w:customStyle="1" w:styleId="AFE7F6E165684A88927719B343A68370">
    <w:name w:val="AFE7F6E165684A88927719B343A68370"/>
  </w:style>
  <w:style w:type="paragraph" w:customStyle="1" w:styleId="7AEE22D0C4C64065AC834E33A76B3DBB">
    <w:name w:val="7AEE22D0C4C64065AC834E33A76B3DBB"/>
  </w:style>
  <w:style w:type="paragraph" w:customStyle="1" w:styleId="1A3EFF4D5AF74564833F87EE44976EBE">
    <w:name w:val="1A3EFF4D5AF74564833F87EE44976EBE"/>
  </w:style>
  <w:style w:type="paragraph" w:customStyle="1" w:styleId="7ED4778B81C74275935FA2194D90335C">
    <w:name w:val="7ED4778B81C74275935FA2194D90335C"/>
  </w:style>
  <w:style w:type="paragraph" w:customStyle="1" w:styleId="1DAF1118BA184B1F8323D6B625D068B6">
    <w:name w:val="1DAF1118BA184B1F8323D6B625D068B6"/>
  </w:style>
  <w:style w:type="paragraph" w:customStyle="1" w:styleId="CEB3761F3401434FBD9B69AB511E4BEA">
    <w:name w:val="CEB3761F3401434FBD9B69AB511E4BEA"/>
  </w:style>
  <w:style w:type="paragraph" w:customStyle="1" w:styleId="EF2805EE85CA462592F92E2E64E0516F">
    <w:name w:val="EF2805EE85CA462592F92E2E64E0516F"/>
  </w:style>
  <w:style w:type="paragraph" w:customStyle="1" w:styleId="6551D6B02AC04C4DB4E3245859D7DF35">
    <w:name w:val="6551D6B02AC04C4DB4E3245859D7DF35"/>
  </w:style>
  <w:style w:type="paragraph" w:customStyle="1" w:styleId="2BB5706360F74918996428DC1B5D103B">
    <w:name w:val="2BB5706360F74918996428DC1B5D103B"/>
  </w:style>
  <w:style w:type="paragraph" w:customStyle="1" w:styleId="95AC6535E9E549AEB953056C1C395D00">
    <w:name w:val="95AC6535E9E549AEB953056C1C395D00"/>
  </w:style>
  <w:style w:type="paragraph" w:customStyle="1" w:styleId="915A3CA51B1440E0BC31F32E10723942">
    <w:name w:val="915A3CA51B1440E0BC31F32E10723942"/>
  </w:style>
  <w:style w:type="paragraph" w:customStyle="1" w:styleId="3F6F47AA280F44AF91F1F9E037FBF668">
    <w:name w:val="3F6F47AA280F44AF91F1F9E037FBF668"/>
  </w:style>
  <w:style w:type="paragraph" w:customStyle="1" w:styleId="ECB741BCF85C4C18950AB5459B589693">
    <w:name w:val="ECB741BCF85C4C18950AB5459B589693"/>
  </w:style>
  <w:style w:type="paragraph" w:customStyle="1" w:styleId="9746A0F6A9D14C41B91FAA2B6B24FE2F">
    <w:name w:val="9746A0F6A9D14C41B91FAA2B6B24FE2F"/>
  </w:style>
  <w:style w:type="paragraph" w:customStyle="1" w:styleId="76D9A20006914AA196C2EA137330C3CA">
    <w:name w:val="76D9A20006914AA196C2EA137330C3CA"/>
  </w:style>
  <w:style w:type="paragraph" w:customStyle="1" w:styleId="544894A7EE99495E9F11F3E140F18879">
    <w:name w:val="544894A7EE99495E9F11F3E140F18879"/>
  </w:style>
  <w:style w:type="paragraph" w:customStyle="1" w:styleId="9733A745D431451294E7B9F0E0A96479">
    <w:name w:val="9733A745D431451294E7B9F0E0A96479"/>
  </w:style>
  <w:style w:type="paragraph" w:customStyle="1" w:styleId="D5EAB12EEC2C4A06AE51F63022457F57">
    <w:name w:val="D5EAB12EEC2C4A06AE51F63022457F57"/>
  </w:style>
  <w:style w:type="paragraph" w:customStyle="1" w:styleId="5A48B57876CC497E8BCB58BBA32C5987">
    <w:name w:val="5A48B57876CC497E8BCB58BBA32C5987"/>
  </w:style>
  <w:style w:type="paragraph" w:customStyle="1" w:styleId="E660D839DC51464A9918ED3DD69D9C47">
    <w:name w:val="E660D839DC51464A9918ED3DD69D9C47"/>
    <w:rsid w:val="00A01B05"/>
  </w:style>
  <w:style w:type="paragraph" w:customStyle="1" w:styleId="418902314C884B77A420AFAC34A788A6">
    <w:name w:val="418902314C884B77A420AFAC34A788A6"/>
    <w:rsid w:val="00A01B05"/>
  </w:style>
  <w:style w:type="paragraph" w:customStyle="1" w:styleId="47622EADCCA8449CA171D74F844970AB">
    <w:name w:val="47622EADCCA8449CA171D74F844970AB"/>
    <w:rsid w:val="00A01B05"/>
  </w:style>
  <w:style w:type="paragraph" w:customStyle="1" w:styleId="AED9425439A342259B1B5DA9EB2CCA38">
    <w:name w:val="AED9425439A342259B1B5DA9EB2CCA38"/>
    <w:rsid w:val="00A01B05"/>
  </w:style>
  <w:style w:type="paragraph" w:customStyle="1" w:styleId="B4133EC441604B92B069857B44E62BDA">
    <w:name w:val="B4133EC441604B92B069857B44E62BDA"/>
    <w:rsid w:val="00A01B05"/>
  </w:style>
  <w:style w:type="paragraph" w:customStyle="1" w:styleId="D85F1DFA0B874E8E820E4E8A3B21BFFB">
    <w:name w:val="D85F1DFA0B874E8E820E4E8A3B21BFFB"/>
    <w:rsid w:val="00A01B05"/>
  </w:style>
  <w:style w:type="paragraph" w:customStyle="1" w:styleId="69D363804D90426F82D96C199E3708A3">
    <w:name w:val="69D363804D90426F82D96C199E3708A3"/>
    <w:rsid w:val="00A01B05"/>
  </w:style>
  <w:style w:type="paragraph" w:customStyle="1" w:styleId="836CD1AC639C4A25B3947B026651FA80">
    <w:name w:val="836CD1AC639C4A25B3947B026651FA80"/>
    <w:rsid w:val="00A01B05"/>
  </w:style>
  <w:style w:type="paragraph" w:customStyle="1" w:styleId="9439865B803B40F7B43340D7180529BD">
    <w:name w:val="9439865B803B40F7B43340D7180529BD"/>
    <w:rsid w:val="00A01B05"/>
  </w:style>
  <w:style w:type="paragraph" w:customStyle="1" w:styleId="CD4F154AEF8640199DA851002B7DDB7E">
    <w:name w:val="CD4F154AEF8640199DA851002B7DDB7E"/>
    <w:rsid w:val="00A01B05"/>
  </w:style>
  <w:style w:type="paragraph" w:customStyle="1" w:styleId="349C31E7F0BC47A8923E30FB8DD392E9">
    <w:name w:val="349C31E7F0BC47A8923E30FB8DD392E9"/>
    <w:rsid w:val="00A01B05"/>
  </w:style>
  <w:style w:type="paragraph" w:customStyle="1" w:styleId="F747FD0924FE49AEAC1BEAC19A6AB96C">
    <w:name w:val="F747FD0924FE49AEAC1BEAC19A6AB96C"/>
    <w:rsid w:val="00A01B05"/>
  </w:style>
  <w:style w:type="paragraph" w:customStyle="1" w:styleId="10E487ED295B4F78B8B7D17988EA6728">
    <w:name w:val="10E487ED295B4F78B8B7D17988EA6728"/>
    <w:rsid w:val="00A01B05"/>
  </w:style>
  <w:style w:type="paragraph" w:customStyle="1" w:styleId="76688E24459444F2990AC199CEBFBAE0">
    <w:name w:val="76688E24459444F2990AC199CEBFBAE0"/>
  </w:style>
  <w:style w:type="paragraph" w:customStyle="1" w:styleId="AB33EF5E38194F898A2F9F397B3C2BB5">
    <w:name w:val="AB33EF5E38194F898A2F9F397B3C2BB5"/>
  </w:style>
  <w:style w:type="paragraph" w:customStyle="1" w:styleId="4FB254EAF43A4D73A6A5D79393F59731">
    <w:name w:val="4FB254EAF43A4D73A6A5D79393F59731"/>
  </w:style>
  <w:style w:type="paragraph" w:customStyle="1" w:styleId="93DD672DF7AE41B480DEAA1478B2D731">
    <w:name w:val="93DD672DF7AE41B480DEAA1478B2D731"/>
  </w:style>
  <w:style w:type="paragraph" w:customStyle="1" w:styleId="1DDAA0FFE464470982E4259016D9D9B4">
    <w:name w:val="1DDAA0FFE464470982E4259016D9D9B4"/>
  </w:style>
  <w:style w:type="paragraph" w:customStyle="1" w:styleId="3F79973679F340C49E02075CF83DB37B">
    <w:name w:val="3F79973679F340C49E02075CF83DB37B"/>
  </w:style>
  <w:style w:type="paragraph" w:customStyle="1" w:styleId="A099D0D8A153487FA8371E92C8086D25">
    <w:name w:val="A099D0D8A153487FA8371E92C8086D25"/>
  </w:style>
  <w:style w:type="paragraph" w:customStyle="1" w:styleId="E87691B25C644C12A65C195C28F6BD6F">
    <w:name w:val="E87691B25C644C12A65C195C28F6BD6F"/>
  </w:style>
  <w:style w:type="paragraph" w:customStyle="1" w:styleId="077576D3C9034A338D429737E4F36C80">
    <w:name w:val="077576D3C9034A338D429737E4F36C80"/>
  </w:style>
  <w:style w:type="paragraph" w:customStyle="1" w:styleId="BB911276DF5C431B8F6ECFF7DCB7E583">
    <w:name w:val="BB911276DF5C431B8F6ECFF7DCB7E583"/>
  </w:style>
  <w:style w:type="paragraph" w:customStyle="1" w:styleId="553657E6670D4620819CDF64E00E3E58">
    <w:name w:val="553657E6670D4620819CDF64E00E3E58"/>
  </w:style>
  <w:style w:type="paragraph" w:customStyle="1" w:styleId="A3D954F5554543A4AB87ABB54D4FF704">
    <w:name w:val="A3D954F5554543A4AB87ABB54D4FF704"/>
  </w:style>
  <w:style w:type="paragraph" w:customStyle="1" w:styleId="ADE5ECCEC9044DC7877EA4804BD338C6">
    <w:name w:val="ADE5ECCEC9044DC7877EA4804BD338C6"/>
  </w:style>
  <w:style w:type="paragraph" w:customStyle="1" w:styleId="D304AF1601D54BD69CE3754019705E9C">
    <w:name w:val="D304AF1601D54BD69CE3754019705E9C"/>
  </w:style>
  <w:style w:type="paragraph" w:customStyle="1" w:styleId="8C5A3A3E9AC3418A8A69C3DE615F3584">
    <w:name w:val="8C5A3A3E9AC3418A8A69C3DE615F3584"/>
  </w:style>
  <w:style w:type="paragraph" w:customStyle="1" w:styleId="0596658935A446778AB68DFE1AAF58B2">
    <w:name w:val="0596658935A446778AB68DFE1AAF58B2"/>
  </w:style>
  <w:style w:type="paragraph" w:customStyle="1" w:styleId="58CE6092B479476BB1DEDA2084A8974D">
    <w:name w:val="58CE6092B479476BB1DEDA2084A8974D"/>
  </w:style>
  <w:style w:type="paragraph" w:customStyle="1" w:styleId="22FA9C9A853845C0A4904978F7117D53">
    <w:name w:val="22FA9C9A853845C0A4904978F7117D53"/>
  </w:style>
  <w:style w:type="paragraph" w:customStyle="1" w:styleId="3B9F42633F3F474FA40861C0058B0561">
    <w:name w:val="3B9F42633F3F474FA40861C0058B0561"/>
  </w:style>
  <w:style w:type="paragraph" w:customStyle="1" w:styleId="12949C41D66D457596C12731DA8B2B34">
    <w:name w:val="12949C41D66D457596C12731DA8B2B34"/>
  </w:style>
  <w:style w:type="paragraph" w:customStyle="1" w:styleId="D5C65EA9A63E4D5C9431F6C6AB36F9DF">
    <w:name w:val="D5C65EA9A63E4D5C9431F6C6AB36F9DF"/>
  </w:style>
  <w:style w:type="paragraph" w:customStyle="1" w:styleId="1D48B9D8B0994CE6823D2C68CAAE7631">
    <w:name w:val="1D48B9D8B0994CE6823D2C68CAAE7631"/>
  </w:style>
  <w:style w:type="paragraph" w:customStyle="1" w:styleId="5D8EAE2D46804004B2E33A36693EDA88">
    <w:name w:val="5D8EAE2D46804004B2E33A36693EDA88"/>
  </w:style>
  <w:style w:type="paragraph" w:customStyle="1" w:styleId="11F3CCD4CC7640678C378EE903D65A70">
    <w:name w:val="11F3CCD4CC7640678C378EE903D65A70"/>
  </w:style>
  <w:style w:type="paragraph" w:customStyle="1" w:styleId="1E8CEC14E6AD470D8D5F3EAE56581AF9">
    <w:name w:val="1E8CEC14E6AD470D8D5F3EAE56581AF9"/>
  </w:style>
  <w:style w:type="paragraph" w:customStyle="1" w:styleId="DE4286D507014D278428B0A902B48ED5">
    <w:name w:val="DE4286D507014D278428B0A902B48ED5"/>
  </w:style>
  <w:style w:type="paragraph" w:customStyle="1" w:styleId="9538572351244BDD8AD9BD4E0DA73AFF">
    <w:name w:val="9538572351244BDD8AD9BD4E0DA73AFF"/>
  </w:style>
  <w:style w:type="paragraph" w:customStyle="1" w:styleId="04F8EAD67CDA4A4EA8EB5A8BE8D92794">
    <w:name w:val="04F8EAD67CDA4A4EA8EB5A8BE8D92794"/>
  </w:style>
  <w:style w:type="paragraph" w:customStyle="1" w:styleId="5659F1C7E0B746108B269351B3939B65">
    <w:name w:val="5659F1C7E0B746108B269351B3939B65"/>
  </w:style>
  <w:style w:type="paragraph" w:customStyle="1" w:styleId="E1DBE95C93EB4199A23CB2A96760FDD8">
    <w:name w:val="E1DBE95C93EB4199A23CB2A96760FDD8"/>
  </w:style>
  <w:style w:type="paragraph" w:customStyle="1" w:styleId="328C4F97BEFD4711B5C3E676362ADBE3">
    <w:name w:val="328C4F97BEFD4711B5C3E676362ADBE3"/>
  </w:style>
  <w:style w:type="paragraph" w:customStyle="1" w:styleId="A4B7E15ACCF84A8EA4616C9EEE30857B">
    <w:name w:val="A4B7E15ACCF84A8EA4616C9EEE30857B"/>
  </w:style>
  <w:style w:type="paragraph" w:customStyle="1" w:styleId="3BC9F5EA9CC8428DB331D3825EAADF24">
    <w:name w:val="3BC9F5EA9CC8428DB331D3825EAADF24"/>
  </w:style>
  <w:style w:type="paragraph" w:customStyle="1" w:styleId="D2EE9ED47A9A463D92B5B311DFE824E6">
    <w:name w:val="D2EE9ED47A9A463D92B5B311DFE824E6"/>
  </w:style>
  <w:style w:type="paragraph" w:customStyle="1" w:styleId="230A72FA90C746D3B88EFDB01C529C2A">
    <w:name w:val="230A72FA90C746D3B88EFDB01C529C2A"/>
  </w:style>
  <w:style w:type="paragraph" w:customStyle="1" w:styleId="FED2BAA0CD1045D0BB916CE0DA6FECC7">
    <w:name w:val="FED2BAA0CD1045D0BB916CE0DA6FECC7"/>
  </w:style>
  <w:style w:type="paragraph" w:customStyle="1" w:styleId="233EBF6979024955866C3FE0671F0576">
    <w:name w:val="233EBF6979024955866C3FE0671F0576"/>
  </w:style>
  <w:style w:type="paragraph" w:customStyle="1" w:styleId="19C01C6F4F27418E8CC23A47F6D015C2">
    <w:name w:val="19C01C6F4F27418E8CC23A47F6D015C2"/>
  </w:style>
  <w:style w:type="paragraph" w:customStyle="1" w:styleId="3C8DC3A679494BC3996B0D72E01A0437">
    <w:name w:val="3C8DC3A679494BC3996B0D72E01A0437"/>
  </w:style>
  <w:style w:type="paragraph" w:customStyle="1" w:styleId="76334131A6334F08A8E34369E2F532E3">
    <w:name w:val="76334131A6334F08A8E34369E2F532E3"/>
  </w:style>
  <w:style w:type="paragraph" w:customStyle="1" w:styleId="6F6EC8798AC048F28CD5069568C4728F">
    <w:name w:val="6F6EC8798AC048F28CD5069568C4728F"/>
  </w:style>
  <w:style w:type="paragraph" w:customStyle="1" w:styleId="8039C3BC3049456A9204F9AFAD298D77">
    <w:name w:val="8039C3BC3049456A9204F9AFAD298D77"/>
  </w:style>
  <w:style w:type="paragraph" w:customStyle="1" w:styleId="16FD7E81F6A74F00BCC85AFA7DEFC0EC">
    <w:name w:val="16FD7E81F6A74F00BCC85AFA7DEFC0EC"/>
  </w:style>
  <w:style w:type="paragraph" w:customStyle="1" w:styleId="19A8BB12D41A4BE7B1F679777676310E">
    <w:name w:val="19A8BB12D41A4BE7B1F679777676310E"/>
  </w:style>
  <w:style w:type="paragraph" w:customStyle="1" w:styleId="4552F26F664F42989DF040F50EAF63AF">
    <w:name w:val="4552F26F664F42989DF040F50EAF63AF"/>
  </w:style>
  <w:style w:type="paragraph" w:customStyle="1" w:styleId="6961C5B2B02C46E9A55C1717179BC12A">
    <w:name w:val="6961C5B2B02C46E9A55C1717179BC12A"/>
  </w:style>
  <w:style w:type="paragraph" w:customStyle="1" w:styleId="B335A49AE365407681BB8A8C427D1B4E">
    <w:name w:val="B335A49AE365407681BB8A8C427D1B4E"/>
  </w:style>
  <w:style w:type="paragraph" w:customStyle="1" w:styleId="A21753A70C9242F6B768B44FEA6457D2">
    <w:name w:val="A21753A70C9242F6B768B44FEA6457D2"/>
  </w:style>
  <w:style w:type="paragraph" w:customStyle="1" w:styleId="DABC10C427E54E219A5CC6647FBAD557">
    <w:name w:val="DABC10C427E54E219A5CC6647FBAD557"/>
  </w:style>
  <w:style w:type="paragraph" w:customStyle="1" w:styleId="346688EEB16640A3A36CF2C203E23748">
    <w:name w:val="346688EEB16640A3A36CF2C203E23748"/>
  </w:style>
  <w:style w:type="paragraph" w:customStyle="1" w:styleId="518E07AC83A2493B93864F31239EA486">
    <w:name w:val="518E07AC83A2493B93864F31239EA486"/>
  </w:style>
  <w:style w:type="paragraph" w:customStyle="1" w:styleId="9934299CC82446FBBEA07EBFCFF37719">
    <w:name w:val="9934299CC82446FBBEA07EBFCFF37719"/>
  </w:style>
  <w:style w:type="paragraph" w:customStyle="1" w:styleId="0358521B5826496D84E0C40103C15A4C">
    <w:name w:val="0358521B5826496D84E0C40103C15A4C"/>
  </w:style>
  <w:style w:type="paragraph" w:customStyle="1" w:styleId="5FD9D1AA7D184AD49319898471BB87CD">
    <w:name w:val="5FD9D1AA7D184AD49319898471BB87CD"/>
  </w:style>
  <w:style w:type="paragraph" w:customStyle="1" w:styleId="E1D7CEE3F2984E83B3A9BB62F2A28C16">
    <w:name w:val="E1D7CEE3F2984E83B3A9BB62F2A28C16"/>
  </w:style>
  <w:style w:type="paragraph" w:customStyle="1" w:styleId="9BC1EFFB16A2404ABAF41D66D2F43BC6">
    <w:name w:val="9BC1EFFB16A2404ABAF41D66D2F43BC6"/>
  </w:style>
  <w:style w:type="paragraph" w:customStyle="1" w:styleId="EC2FA2FAE2D14220BF805BF24AD72561">
    <w:name w:val="EC2FA2FAE2D14220BF805BF24AD72561"/>
  </w:style>
  <w:style w:type="paragraph" w:customStyle="1" w:styleId="10CCF73D24D44C98BB69D5592954FD49">
    <w:name w:val="10CCF73D24D44C98BB69D5592954FD49"/>
  </w:style>
  <w:style w:type="paragraph" w:customStyle="1" w:styleId="9B9FDED1A27941FA8008ECD396B978FF">
    <w:name w:val="9B9FDED1A27941FA8008ECD396B978FF"/>
  </w:style>
  <w:style w:type="paragraph" w:customStyle="1" w:styleId="80E907F7DCAB48FC91CD6B4D471AB4CA">
    <w:name w:val="80E907F7DCAB48FC91CD6B4D471AB4CA"/>
  </w:style>
  <w:style w:type="paragraph" w:customStyle="1" w:styleId="D101B8D846A741B19901CFF7528C144A">
    <w:name w:val="D101B8D846A741B19901CFF7528C144A"/>
  </w:style>
  <w:style w:type="paragraph" w:customStyle="1" w:styleId="D3451530BB724F5FAC5EB6E741683E81">
    <w:name w:val="D3451530BB724F5FAC5EB6E741683E81"/>
  </w:style>
  <w:style w:type="paragraph" w:customStyle="1" w:styleId="72F58166AA8149EC89737AB1846C98A6">
    <w:name w:val="72F58166AA8149EC89737AB1846C98A6"/>
  </w:style>
  <w:style w:type="paragraph" w:customStyle="1" w:styleId="5D5340944BA04D0690C05A50F1537D70">
    <w:name w:val="5D5340944BA04D0690C05A50F1537D70"/>
  </w:style>
  <w:style w:type="paragraph" w:customStyle="1" w:styleId="853665E2A4184BE7BE12A01A3C33546C">
    <w:name w:val="853665E2A4184BE7BE12A01A3C33546C"/>
  </w:style>
  <w:style w:type="paragraph" w:customStyle="1" w:styleId="D5DE1AC4F11A4C4AAC02FED8764179E7">
    <w:name w:val="D5DE1AC4F11A4C4AAC02FED8764179E7"/>
  </w:style>
  <w:style w:type="paragraph" w:customStyle="1" w:styleId="D17281AA28894C75BF8CF4C69FC05E47">
    <w:name w:val="D17281AA28894C75BF8CF4C69FC05E47"/>
  </w:style>
  <w:style w:type="paragraph" w:customStyle="1" w:styleId="55B0B9589F974FB5B6FF0D174274A83B">
    <w:name w:val="55B0B9589F974FB5B6FF0D174274A83B"/>
  </w:style>
  <w:style w:type="paragraph" w:customStyle="1" w:styleId="F7202CCD20684D17869807F1E2851254">
    <w:name w:val="F7202CCD20684D17869807F1E2851254"/>
  </w:style>
  <w:style w:type="paragraph" w:customStyle="1" w:styleId="B7CC98D9D36240E9AE9F6DFB113E85A8">
    <w:name w:val="B7CC98D9D36240E9AE9F6DFB113E85A8"/>
  </w:style>
  <w:style w:type="paragraph" w:customStyle="1" w:styleId="9CB39CB502D5447C800C172D0C54E893">
    <w:name w:val="9CB39CB502D5447C800C172D0C54E893"/>
  </w:style>
  <w:style w:type="paragraph" w:customStyle="1" w:styleId="71BA39ECA1274260A34FD0A079299335">
    <w:name w:val="71BA39ECA1274260A34FD0A079299335"/>
  </w:style>
  <w:style w:type="paragraph" w:customStyle="1" w:styleId="4BDF63AD8DB148438F9B849D96726F5C">
    <w:name w:val="4BDF63AD8DB148438F9B849D96726F5C"/>
  </w:style>
  <w:style w:type="paragraph" w:customStyle="1" w:styleId="ED819457D0394D009122BB262202AD20">
    <w:name w:val="ED819457D0394D009122BB262202AD20"/>
  </w:style>
  <w:style w:type="paragraph" w:customStyle="1" w:styleId="090E380792F744708F42647999A630C8">
    <w:name w:val="090E380792F744708F42647999A630C8"/>
  </w:style>
  <w:style w:type="paragraph" w:customStyle="1" w:styleId="D045802940AE4BB5BE5C2737E70CAD22">
    <w:name w:val="D045802940AE4BB5BE5C2737E70CAD22"/>
  </w:style>
  <w:style w:type="paragraph" w:customStyle="1" w:styleId="A95B63128C4B4E0CAF65A8CFE9527EE8">
    <w:name w:val="A95B63128C4B4E0CAF65A8CFE9527EE8"/>
  </w:style>
  <w:style w:type="paragraph" w:customStyle="1" w:styleId="F8ECF890A8024C5AA03CB7E247B74251">
    <w:name w:val="F8ECF890A8024C5AA03CB7E247B74251"/>
  </w:style>
  <w:style w:type="paragraph" w:customStyle="1" w:styleId="7B9383C8071646D7B3DC03A9AC19B9D0">
    <w:name w:val="7B9383C8071646D7B3DC03A9AC19B9D0"/>
  </w:style>
  <w:style w:type="paragraph" w:customStyle="1" w:styleId="AE2FBEE5CD224DCFACAB5579A29E87B0">
    <w:name w:val="AE2FBEE5CD224DCFACAB5579A29E87B0"/>
  </w:style>
  <w:style w:type="paragraph" w:customStyle="1" w:styleId="B8BE55625765484B8B9B37B318BC7FD8">
    <w:name w:val="B8BE55625765484B8B9B37B318BC7FD8"/>
  </w:style>
  <w:style w:type="paragraph" w:customStyle="1" w:styleId="087E5FE4C1D946B2AA5563C58ECB4C35">
    <w:name w:val="087E5FE4C1D946B2AA5563C58ECB4C35"/>
  </w:style>
  <w:style w:type="paragraph" w:customStyle="1" w:styleId="64116A2AF5EE450287A67A2A77D8BEE3">
    <w:name w:val="64116A2AF5EE450287A67A2A77D8BEE3"/>
  </w:style>
  <w:style w:type="paragraph" w:customStyle="1" w:styleId="143FC6BF46074D2C83EE742CD48F413D">
    <w:name w:val="143FC6BF46074D2C83EE742CD48F413D"/>
  </w:style>
  <w:style w:type="paragraph" w:customStyle="1" w:styleId="528CE565DDDB48C4B03F01EE8ED3651B">
    <w:name w:val="528CE565DDDB48C4B03F01EE8ED3651B"/>
  </w:style>
  <w:style w:type="paragraph" w:customStyle="1" w:styleId="D1B04B343FA7456BB32EE4C035E67444">
    <w:name w:val="D1B04B343FA7456BB32EE4C035E67444"/>
  </w:style>
  <w:style w:type="paragraph" w:customStyle="1" w:styleId="9D74E78FB0044401A9A48F1CFE349B9C">
    <w:name w:val="9D74E78FB0044401A9A48F1CFE349B9C"/>
  </w:style>
  <w:style w:type="paragraph" w:customStyle="1" w:styleId="04480101721A4016850AE8AC77A729CA">
    <w:name w:val="04480101721A4016850AE8AC77A729CA"/>
  </w:style>
  <w:style w:type="paragraph" w:customStyle="1" w:styleId="78C5317DCE2149D89F19370274390589">
    <w:name w:val="78C5317DCE2149D89F19370274390589"/>
  </w:style>
  <w:style w:type="paragraph" w:customStyle="1" w:styleId="DDD90025470E48E284E894EB15E58E6D">
    <w:name w:val="DDD90025470E48E284E894EB15E58E6D"/>
  </w:style>
  <w:style w:type="paragraph" w:customStyle="1" w:styleId="108718EDE76D47D6ADAB096B0F292553">
    <w:name w:val="108718EDE76D47D6ADAB096B0F292553"/>
  </w:style>
  <w:style w:type="paragraph" w:customStyle="1" w:styleId="5B45E106E659473CAF9B82360F85B5AD">
    <w:name w:val="5B45E106E659473CAF9B82360F85B5AD"/>
  </w:style>
  <w:style w:type="paragraph" w:customStyle="1" w:styleId="6DF6902142E54D1C88330433136E48FD">
    <w:name w:val="6DF6902142E54D1C88330433136E48FD"/>
  </w:style>
  <w:style w:type="paragraph" w:customStyle="1" w:styleId="F566CF46A5CD4B09BAAB06364B1E6C35">
    <w:name w:val="F566CF46A5CD4B09BAAB06364B1E6C35"/>
  </w:style>
  <w:style w:type="paragraph" w:customStyle="1" w:styleId="CA0AA23317374D6A9A3A7FB4469BEB59">
    <w:name w:val="CA0AA23317374D6A9A3A7FB4469BEB59"/>
  </w:style>
  <w:style w:type="paragraph" w:customStyle="1" w:styleId="2828DE3FC81D4F56B83056B039B10406">
    <w:name w:val="2828DE3FC81D4F56B83056B039B10406"/>
  </w:style>
  <w:style w:type="paragraph" w:customStyle="1" w:styleId="96DFFDB3D92E4A5090B097DCE749E0FD">
    <w:name w:val="96DFFDB3D92E4A5090B097DCE749E0FD"/>
  </w:style>
  <w:style w:type="paragraph" w:customStyle="1" w:styleId="C4EED5F8AFFD4DAD950141BD376307F0">
    <w:name w:val="C4EED5F8AFFD4DAD950141BD376307F0"/>
  </w:style>
  <w:style w:type="paragraph" w:customStyle="1" w:styleId="EF18DCBCF9F74373B51573CF213CEF7E">
    <w:name w:val="EF18DCBCF9F74373B51573CF213CEF7E"/>
  </w:style>
  <w:style w:type="paragraph" w:customStyle="1" w:styleId="EF3C8558CE69417897D0CBDE1971D027">
    <w:name w:val="EF3C8558CE69417897D0CBDE1971D027"/>
  </w:style>
  <w:style w:type="paragraph" w:customStyle="1" w:styleId="C07B6D6DF12C405CA9E1A432BAC8CD40">
    <w:name w:val="C07B6D6DF12C405CA9E1A432BAC8CD40"/>
  </w:style>
  <w:style w:type="paragraph" w:customStyle="1" w:styleId="3294AB72DCA84E9CB12733048B9328FB">
    <w:name w:val="3294AB72DCA84E9CB12733048B9328FB"/>
  </w:style>
  <w:style w:type="paragraph" w:customStyle="1" w:styleId="DEECDD4DE8BD48B6A75CB5150A53215F">
    <w:name w:val="DEECDD4DE8BD48B6A75CB5150A53215F"/>
  </w:style>
  <w:style w:type="paragraph" w:customStyle="1" w:styleId="4A75415813824C6283DFF40FA4E979EC">
    <w:name w:val="4A75415813824C6283DFF40FA4E979EC"/>
  </w:style>
  <w:style w:type="paragraph" w:customStyle="1" w:styleId="DDCE4A5B87154BE38DA4965F7AD1C691">
    <w:name w:val="DDCE4A5B87154BE38DA4965F7AD1C691"/>
  </w:style>
  <w:style w:type="paragraph" w:customStyle="1" w:styleId="3D41B21016364D89A631F478CA500CA3">
    <w:name w:val="3D41B21016364D89A631F478CA500CA3"/>
  </w:style>
  <w:style w:type="paragraph" w:customStyle="1" w:styleId="FB531BD2B91E4C26B5A9F8CDCB8B45BA">
    <w:name w:val="FB531BD2B91E4C26B5A9F8CDCB8B45BA"/>
  </w:style>
  <w:style w:type="paragraph" w:customStyle="1" w:styleId="D1664B016D0B4FD78B33305D06AEB62F">
    <w:name w:val="D1664B016D0B4FD78B33305D06AEB62F"/>
  </w:style>
  <w:style w:type="paragraph" w:customStyle="1" w:styleId="3EE14B4993A944BFA1903C1FEE1AAB5A">
    <w:name w:val="3EE14B4993A944BFA1903C1FEE1AAB5A"/>
  </w:style>
  <w:style w:type="paragraph" w:customStyle="1" w:styleId="4450EA58CC7D493CAF5CA07259F353A9">
    <w:name w:val="4450EA58CC7D493CAF5CA07259F353A9"/>
  </w:style>
  <w:style w:type="paragraph" w:customStyle="1" w:styleId="B14B297705444CB8B9789A8E83902998">
    <w:name w:val="B14B297705444CB8B9789A8E83902998"/>
  </w:style>
  <w:style w:type="paragraph" w:customStyle="1" w:styleId="2E1ED91E8D344B9CAE75A5E5F809FB59">
    <w:name w:val="2E1ED91E8D344B9CAE75A5E5F809FB59"/>
  </w:style>
  <w:style w:type="paragraph" w:customStyle="1" w:styleId="5B95371D8025497EBF43010CEA957FF9">
    <w:name w:val="5B95371D8025497EBF43010CEA957FF9"/>
  </w:style>
  <w:style w:type="paragraph" w:customStyle="1" w:styleId="200A49E8A9094E849C737DEFC9BEF10A">
    <w:name w:val="200A49E8A9094E849C737DEFC9BEF10A"/>
  </w:style>
  <w:style w:type="paragraph" w:customStyle="1" w:styleId="77FBCACF13A34A858DC9EE6A9723CA51">
    <w:name w:val="77FBCACF13A34A858DC9EE6A9723CA51"/>
  </w:style>
  <w:style w:type="paragraph" w:customStyle="1" w:styleId="1DA06EF8CF274223A7321C8076BD73C1">
    <w:name w:val="1DA06EF8CF274223A7321C8076BD73C1"/>
  </w:style>
  <w:style w:type="paragraph" w:customStyle="1" w:styleId="075A68DB95214C2CA65343F7D9D24273">
    <w:name w:val="075A68DB95214C2CA65343F7D9D24273"/>
  </w:style>
  <w:style w:type="paragraph" w:customStyle="1" w:styleId="30A517E32B7B47A5B1AF2C3C8D4D1433">
    <w:name w:val="30A517E32B7B47A5B1AF2C3C8D4D1433"/>
  </w:style>
  <w:style w:type="paragraph" w:customStyle="1" w:styleId="C5696BCB51B746F6A238E4839ED93C77">
    <w:name w:val="C5696BCB51B746F6A238E4839ED93C77"/>
  </w:style>
  <w:style w:type="paragraph" w:customStyle="1" w:styleId="D1EE27C1F6FC4CFCAE0A34B213759FB6">
    <w:name w:val="D1EE27C1F6FC4CFCAE0A34B213759FB6"/>
  </w:style>
  <w:style w:type="paragraph" w:customStyle="1" w:styleId="18802D976F2E4BCC921C57D71A085F12">
    <w:name w:val="18802D976F2E4BCC921C57D71A085F12"/>
  </w:style>
  <w:style w:type="paragraph" w:customStyle="1" w:styleId="67627309570340389391BB9BBE92D2CC">
    <w:name w:val="67627309570340389391BB9BBE92D2CC"/>
  </w:style>
  <w:style w:type="paragraph" w:customStyle="1" w:styleId="CF81B77DE57945428175B41664834AA4">
    <w:name w:val="CF81B77DE57945428175B41664834AA4"/>
  </w:style>
  <w:style w:type="paragraph" w:customStyle="1" w:styleId="66A7CA46876C4047A253204AF0CB826A">
    <w:name w:val="66A7CA46876C4047A253204AF0CB826A"/>
  </w:style>
  <w:style w:type="paragraph" w:customStyle="1" w:styleId="35DCB77FA367452F8BB44CFEC1DDDC37">
    <w:name w:val="35DCB77FA367452F8BB44CFEC1DDDC37"/>
  </w:style>
  <w:style w:type="paragraph" w:customStyle="1" w:styleId="5D96CE0DC4D142029086B7F84F6741C0">
    <w:name w:val="5D96CE0DC4D142029086B7F84F6741C0"/>
  </w:style>
  <w:style w:type="paragraph" w:customStyle="1" w:styleId="DC72E6B7E8DC4AFBAEBD45688C2B8803">
    <w:name w:val="DC72E6B7E8DC4AFBAEBD45688C2B8803"/>
  </w:style>
  <w:style w:type="paragraph" w:customStyle="1" w:styleId="28AA25BCF96D42868AE55F5B5C60D09B">
    <w:name w:val="28AA25BCF96D42868AE55F5B5C60D09B"/>
  </w:style>
  <w:style w:type="paragraph" w:customStyle="1" w:styleId="894F7DA4FA72436E8BE2C0FB5FDA5B02">
    <w:name w:val="894F7DA4FA72436E8BE2C0FB5FDA5B02"/>
  </w:style>
  <w:style w:type="paragraph" w:customStyle="1" w:styleId="0EF36AE42CE447D8AE12299D6DFF1FEA">
    <w:name w:val="0EF36AE42CE447D8AE12299D6DFF1FEA"/>
  </w:style>
  <w:style w:type="paragraph" w:customStyle="1" w:styleId="81FD643B650A445D813CDFCEA0D862DF">
    <w:name w:val="81FD643B650A445D813CDFCEA0D862DF"/>
  </w:style>
  <w:style w:type="paragraph" w:customStyle="1" w:styleId="B70E6BC25DC54B92A1C40D611766D4C3">
    <w:name w:val="B70E6BC25DC54B92A1C40D611766D4C3"/>
  </w:style>
  <w:style w:type="paragraph" w:customStyle="1" w:styleId="22CBB02905104940BF34D5DCB144B69C">
    <w:name w:val="22CBB02905104940BF34D5DCB144B69C"/>
  </w:style>
  <w:style w:type="paragraph" w:customStyle="1" w:styleId="E87AF484438047C786F4751124C34CCC">
    <w:name w:val="E87AF484438047C786F4751124C34CCC"/>
  </w:style>
  <w:style w:type="paragraph" w:customStyle="1" w:styleId="67EDF724270644A58C7C1FCB21AC00D2">
    <w:name w:val="67EDF724270644A58C7C1FCB21AC00D2"/>
  </w:style>
  <w:style w:type="paragraph" w:customStyle="1" w:styleId="676622227973482A8D55BCA85452AFCA">
    <w:name w:val="676622227973482A8D55BCA85452AFCA"/>
  </w:style>
  <w:style w:type="paragraph" w:customStyle="1" w:styleId="73A705CBBA3F485F8EB7BABB8844C4F5">
    <w:name w:val="73A705CBBA3F485F8EB7BABB8844C4F5"/>
  </w:style>
  <w:style w:type="paragraph" w:customStyle="1" w:styleId="2125813E102B4B6A9EA1EF6712CC9C51">
    <w:name w:val="2125813E102B4B6A9EA1EF6712CC9C51"/>
  </w:style>
  <w:style w:type="paragraph" w:customStyle="1" w:styleId="6F7DFBAD7AC84B90A0E0E20C80AE3D14">
    <w:name w:val="6F7DFBAD7AC84B90A0E0E20C80AE3D14"/>
  </w:style>
  <w:style w:type="paragraph" w:customStyle="1" w:styleId="9949B5C17B8049DEA76E8E157EFDF5F0">
    <w:name w:val="9949B5C17B8049DEA76E8E157EFDF5F0"/>
  </w:style>
  <w:style w:type="paragraph" w:customStyle="1" w:styleId="0CE979C5FEE64247AC4203BD3AE15724">
    <w:name w:val="0CE979C5FEE64247AC4203BD3AE15724"/>
  </w:style>
  <w:style w:type="paragraph" w:customStyle="1" w:styleId="F2E2D24BCCEC42B2B5E06CEF59C5CDA8">
    <w:name w:val="F2E2D24BCCEC42B2B5E06CEF59C5CDA8"/>
  </w:style>
  <w:style w:type="paragraph" w:customStyle="1" w:styleId="6BA3FF5A95704DE3B1A03E6ABD4C788F">
    <w:name w:val="6BA3FF5A95704DE3B1A03E6ABD4C788F"/>
  </w:style>
  <w:style w:type="paragraph" w:customStyle="1" w:styleId="04188F9835F24D0D987600EDEC0B6F9E">
    <w:name w:val="04188F9835F24D0D987600EDEC0B6F9E"/>
  </w:style>
  <w:style w:type="paragraph" w:customStyle="1" w:styleId="46C9F509397E45369BFCA02AF2E3F05E">
    <w:name w:val="46C9F509397E45369BFCA02AF2E3F05E"/>
  </w:style>
  <w:style w:type="paragraph" w:customStyle="1" w:styleId="AFA06EAFA9AC4713A8608BB74BCF546B">
    <w:name w:val="AFA06EAFA9AC4713A8608BB74BCF546B"/>
  </w:style>
  <w:style w:type="paragraph" w:customStyle="1" w:styleId="30986412AE924DC7A6E28CE7E1DD7383">
    <w:name w:val="30986412AE924DC7A6E28CE7E1DD7383"/>
  </w:style>
  <w:style w:type="paragraph" w:customStyle="1" w:styleId="CBEA296CCABF4ED6958F44ABD6B8C6B1">
    <w:name w:val="CBEA296CCABF4ED6958F44ABD6B8C6B1"/>
  </w:style>
  <w:style w:type="paragraph" w:customStyle="1" w:styleId="57B989A1B56E4E339D3F4DBF02C28A86">
    <w:name w:val="57B989A1B56E4E339D3F4DBF02C28A86"/>
  </w:style>
  <w:style w:type="paragraph" w:customStyle="1" w:styleId="7613FEEE23F346208E7AB1DDD9C8AE45">
    <w:name w:val="7613FEEE23F346208E7AB1DDD9C8AE45"/>
  </w:style>
  <w:style w:type="paragraph" w:customStyle="1" w:styleId="F823386DCD534EDE8762506ACE5A947B">
    <w:name w:val="F823386DCD534EDE8762506ACE5A947B"/>
  </w:style>
  <w:style w:type="paragraph" w:customStyle="1" w:styleId="2E281381F6C5430E8C9D313F7D0858C2">
    <w:name w:val="2E281381F6C5430E8C9D313F7D0858C2"/>
  </w:style>
  <w:style w:type="paragraph" w:customStyle="1" w:styleId="5229AAF911E94A50A7E87DAA0C4B9C2C">
    <w:name w:val="5229AAF911E94A50A7E87DAA0C4B9C2C"/>
  </w:style>
  <w:style w:type="paragraph" w:customStyle="1" w:styleId="DC01B923D11A436C9B8FB09487F8A00C">
    <w:name w:val="DC01B923D11A436C9B8FB09487F8A00C"/>
  </w:style>
  <w:style w:type="paragraph" w:customStyle="1" w:styleId="CEDAE2798648427E87A365218E7BA208">
    <w:name w:val="CEDAE2798648427E87A365218E7BA208"/>
  </w:style>
  <w:style w:type="paragraph" w:customStyle="1" w:styleId="32540CFB4B77433D9346C7D38C224CA6">
    <w:name w:val="32540CFB4B77433D9346C7D38C224CA6"/>
  </w:style>
  <w:style w:type="paragraph" w:customStyle="1" w:styleId="BAD1243929BB4283BB9C5E0C92285847">
    <w:name w:val="BAD1243929BB4283BB9C5E0C92285847"/>
  </w:style>
  <w:style w:type="paragraph" w:customStyle="1" w:styleId="393F9E94C7DF4BC0896C772612F1C4E1">
    <w:name w:val="393F9E94C7DF4BC0896C772612F1C4E1"/>
  </w:style>
  <w:style w:type="paragraph" w:customStyle="1" w:styleId="D867C1E7F2D7471D819CB23592ABCBCE">
    <w:name w:val="D867C1E7F2D7471D819CB23592ABCBCE"/>
  </w:style>
  <w:style w:type="paragraph" w:customStyle="1" w:styleId="17952856DC074DF59D5CE8F5AEB5B667">
    <w:name w:val="17952856DC074DF59D5CE8F5AEB5B667"/>
  </w:style>
  <w:style w:type="paragraph" w:customStyle="1" w:styleId="04C8B2C4247940F5AC580807438C3920">
    <w:name w:val="04C8B2C4247940F5AC580807438C3920"/>
  </w:style>
  <w:style w:type="paragraph" w:customStyle="1" w:styleId="2EA6932A251A4B81B9EEA54411431B1A">
    <w:name w:val="2EA6932A251A4B81B9EEA54411431B1A"/>
  </w:style>
  <w:style w:type="paragraph" w:customStyle="1" w:styleId="86048A0C51424E84A43BB6FC79D6844B">
    <w:name w:val="86048A0C51424E84A43BB6FC79D6844B"/>
  </w:style>
  <w:style w:type="paragraph" w:customStyle="1" w:styleId="A67738E8989B4AACB7FA68ED31962684">
    <w:name w:val="A67738E8989B4AACB7FA68ED31962684"/>
  </w:style>
  <w:style w:type="paragraph" w:customStyle="1" w:styleId="9D43C6F0307949A6AC7697FE489D8896">
    <w:name w:val="9D43C6F0307949A6AC7697FE489D8896"/>
  </w:style>
  <w:style w:type="paragraph" w:customStyle="1" w:styleId="20C85DA985BC450BB327F9872A17F506">
    <w:name w:val="20C85DA985BC450BB327F9872A17F506"/>
  </w:style>
  <w:style w:type="paragraph" w:customStyle="1" w:styleId="AE53F6B8961D4F01BA8AE6ED5B8682A0">
    <w:name w:val="AE53F6B8961D4F01BA8AE6ED5B8682A0"/>
  </w:style>
  <w:style w:type="paragraph" w:customStyle="1" w:styleId="1206D07E098D4E88AA730CE35EF31F4F">
    <w:name w:val="1206D07E098D4E88AA730CE35EF31F4F"/>
  </w:style>
  <w:style w:type="paragraph" w:customStyle="1" w:styleId="98657FA4946A47C9A44D1E8F9DAB2F86">
    <w:name w:val="98657FA4946A47C9A44D1E8F9DAB2F86"/>
  </w:style>
  <w:style w:type="paragraph" w:customStyle="1" w:styleId="D1465C3882BD4023841D3BCAC98D03EB">
    <w:name w:val="D1465C3882BD4023841D3BCAC98D03EB"/>
  </w:style>
  <w:style w:type="paragraph" w:customStyle="1" w:styleId="9F9CD3ED102D4A668035C7FE1B076325">
    <w:name w:val="9F9CD3ED102D4A668035C7FE1B076325"/>
  </w:style>
  <w:style w:type="paragraph" w:customStyle="1" w:styleId="EB85CA345A8D437F9FCC2688D854BE9F">
    <w:name w:val="EB85CA345A8D437F9FCC2688D854BE9F"/>
  </w:style>
  <w:style w:type="paragraph" w:customStyle="1" w:styleId="94D7EBF7662941AC98B9F78CED9DA6C5">
    <w:name w:val="94D7EBF7662941AC98B9F78CED9DA6C5"/>
  </w:style>
  <w:style w:type="paragraph" w:customStyle="1" w:styleId="47E614E812D441D79537B952D7881674">
    <w:name w:val="47E614E812D441D79537B952D7881674"/>
  </w:style>
  <w:style w:type="paragraph" w:customStyle="1" w:styleId="1B877A79CC734CAE926603FFE8982B09">
    <w:name w:val="1B877A79CC734CAE926603FFE8982B09"/>
  </w:style>
  <w:style w:type="paragraph" w:customStyle="1" w:styleId="6EC6EF05C8FB49DD993398BE9CFD71E6">
    <w:name w:val="6EC6EF05C8FB49DD993398BE9CFD71E6"/>
  </w:style>
  <w:style w:type="paragraph" w:customStyle="1" w:styleId="189E88672DB14AFFA35073F978868AE4">
    <w:name w:val="189E88672DB14AFFA35073F978868AE4"/>
  </w:style>
  <w:style w:type="paragraph" w:customStyle="1" w:styleId="996F8D4A4BD74C77900201BD71490B15">
    <w:name w:val="996F8D4A4BD74C77900201BD71490B15"/>
  </w:style>
  <w:style w:type="paragraph" w:customStyle="1" w:styleId="6E6A7885547D4A8893416A3E20709B7B">
    <w:name w:val="6E6A7885547D4A8893416A3E20709B7B"/>
  </w:style>
  <w:style w:type="paragraph" w:customStyle="1" w:styleId="7E5BAD6BA748425398B58A3CC73ACBBA">
    <w:name w:val="7E5BAD6BA748425398B58A3CC73ACBBA"/>
  </w:style>
  <w:style w:type="paragraph" w:customStyle="1" w:styleId="2E5AF1CEA4434F3B8F1A6F2D9724D3F1">
    <w:name w:val="2E5AF1CEA4434F3B8F1A6F2D9724D3F1"/>
  </w:style>
  <w:style w:type="paragraph" w:customStyle="1" w:styleId="1AE78DDB349D4B83BFE01A8F29041C5E">
    <w:name w:val="1AE78DDB349D4B83BFE01A8F29041C5E"/>
  </w:style>
  <w:style w:type="paragraph" w:customStyle="1" w:styleId="88D623591AF84501AAF92AA8F0F1F956">
    <w:name w:val="88D623591AF84501AAF92AA8F0F1F956"/>
  </w:style>
  <w:style w:type="paragraph" w:customStyle="1" w:styleId="C08E99213242457992D91FA13F32C732">
    <w:name w:val="C08E99213242457992D91FA13F32C732"/>
  </w:style>
  <w:style w:type="paragraph" w:customStyle="1" w:styleId="680373CF41CC4A18A3D9DDA7C5BE73D3">
    <w:name w:val="680373CF41CC4A18A3D9DDA7C5BE73D3"/>
  </w:style>
  <w:style w:type="paragraph" w:customStyle="1" w:styleId="08CCF6F549A1425F984E0F0B1F28F6F1">
    <w:name w:val="08CCF6F549A1425F984E0F0B1F28F6F1"/>
  </w:style>
  <w:style w:type="paragraph" w:customStyle="1" w:styleId="DC85546AA6224E9ABAA12EBCB8B08C5E">
    <w:name w:val="DC85546AA6224E9ABAA12EBCB8B08C5E"/>
  </w:style>
  <w:style w:type="paragraph" w:customStyle="1" w:styleId="2ADDBE6216F44DD788B4E9F24CC036F0">
    <w:name w:val="2ADDBE6216F44DD788B4E9F24CC036F0"/>
  </w:style>
  <w:style w:type="paragraph" w:customStyle="1" w:styleId="F3AC69F5BB58470BB9B35986B7F157C8">
    <w:name w:val="F3AC69F5BB58470BB9B35986B7F157C8"/>
  </w:style>
  <w:style w:type="paragraph" w:customStyle="1" w:styleId="7C8EF15E29A345BC8AB49B2A01ACCC2B">
    <w:name w:val="7C8EF15E29A345BC8AB49B2A01ACCC2B"/>
  </w:style>
  <w:style w:type="paragraph" w:customStyle="1" w:styleId="728CDDDACB434624B31074DB54BC9DC4">
    <w:name w:val="728CDDDACB434624B31074DB54BC9DC4"/>
  </w:style>
  <w:style w:type="paragraph" w:customStyle="1" w:styleId="6EC986A6F9FE4AC3928222452B23BF5A">
    <w:name w:val="6EC986A6F9FE4AC3928222452B23BF5A"/>
  </w:style>
  <w:style w:type="paragraph" w:customStyle="1" w:styleId="2BC5B7765BD3414AA393394F1295C05D">
    <w:name w:val="2BC5B7765BD3414AA393394F1295C05D"/>
  </w:style>
  <w:style w:type="paragraph" w:customStyle="1" w:styleId="586F0207B71040E0AE3F0B9A41C5CB80">
    <w:name w:val="586F0207B71040E0AE3F0B9A41C5CB80"/>
  </w:style>
  <w:style w:type="paragraph" w:customStyle="1" w:styleId="275ECFC8691E4BC4AA0F3D509996548B">
    <w:name w:val="275ECFC8691E4BC4AA0F3D509996548B"/>
  </w:style>
  <w:style w:type="paragraph" w:customStyle="1" w:styleId="9C3268D2555C425E8606A45B34B0E6BD">
    <w:name w:val="9C3268D2555C425E8606A45B34B0E6BD"/>
  </w:style>
  <w:style w:type="paragraph" w:customStyle="1" w:styleId="39BB2D854FF44AD4B180F1FCA969CD97">
    <w:name w:val="39BB2D854FF44AD4B180F1FCA969CD97"/>
  </w:style>
  <w:style w:type="paragraph" w:customStyle="1" w:styleId="09BFCA5EA75C42C2A53AA038A277BFE9">
    <w:name w:val="09BFCA5EA75C42C2A53AA038A277BFE9"/>
  </w:style>
  <w:style w:type="paragraph" w:customStyle="1" w:styleId="ABC47872446246BA9A25DBD0B5944458">
    <w:name w:val="ABC47872446246BA9A25DBD0B5944458"/>
  </w:style>
  <w:style w:type="paragraph" w:customStyle="1" w:styleId="F96737378959476C81C9486D447867EE">
    <w:name w:val="F96737378959476C81C9486D447867EE"/>
  </w:style>
  <w:style w:type="paragraph" w:customStyle="1" w:styleId="FBFB37B26B13454C8D769AE800115032">
    <w:name w:val="FBFB37B26B13454C8D769AE800115032"/>
  </w:style>
  <w:style w:type="paragraph" w:customStyle="1" w:styleId="A175CB617F7347C5AA078EBC86C7AC70">
    <w:name w:val="A175CB617F7347C5AA078EBC86C7AC70"/>
  </w:style>
  <w:style w:type="paragraph" w:customStyle="1" w:styleId="7E6BA2E64F304ACD9FC958AB1A11042E">
    <w:name w:val="7E6BA2E64F304ACD9FC958AB1A11042E"/>
  </w:style>
  <w:style w:type="paragraph" w:customStyle="1" w:styleId="9F2E70F8423E4EF89C2601D7740C2FEF">
    <w:name w:val="9F2E70F8423E4EF89C2601D7740C2FEF"/>
  </w:style>
  <w:style w:type="paragraph" w:customStyle="1" w:styleId="C1D336EAFA8F4FC6948B1B8CE56F8A67">
    <w:name w:val="C1D336EAFA8F4FC6948B1B8CE56F8A67"/>
  </w:style>
  <w:style w:type="paragraph" w:customStyle="1" w:styleId="D6A42D29CC7F418A82093899EB360622">
    <w:name w:val="D6A42D29CC7F418A82093899EB360622"/>
  </w:style>
  <w:style w:type="paragraph" w:customStyle="1" w:styleId="BC019711094943DB934087C50C33E4A0">
    <w:name w:val="BC019711094943DB934087C50C33E4A0"/>
  </w:style>
  <w:style w:type="paragraph" w:customStyle="1" w:styleId="E6014F8417934F4DA2BD1696F2582A67">
    <w:name w:val="E6014F8417934F4DA2BD1696F2582A67"/>
  </w:style>
  <w:style w:type="paragraph" w:customStyle="1" w:styleId="C4B3684B4A864B6FA4D03DFCE75E642D">
    <w:name w:val="C4B3684B4A864B6FA4D03DFCE75E642D"/>
  </w:style>
  <w:style w:type="paragraph" w:customStyle="1" w:styleId="5B4022C78A594D1DA0F929780EFF5114">
    <w:name w:val="5B4022C78A594D1DA0F929780EFF5114"/>
  </w:style>
  <w:style w:type="paragraph" w:customStyle="1" w:styleId="6F3691B516814C49B2C038620BB2F5B9">
    <w:name w:val="6F3691B516814C49B2C038620BB2F5B9"/>
  </w:style>
  <w:style w:type="paragraph" w:customStyle="1" w:styleId="C8711FA0FD7A40EF8C88D850D54C0C82">
    <w:name w:val="C8711FA0FD7A40EF8C88D850D54C0C82"/>
  </w:style>
  <w:style w:type="paragraph" w:customStyle="1" w:styleId="FD4C87E23C114973A26E9865EC014B3A">
    <w:name w:val="FD4C87E23C114973A26E9865EC014B3A"/>
  </w:style>
  <w:style w:type="paragraph" w:customStyle="1" w:styleId="9CCA64C799EB48439C06604245B597B7">
    <w:name w:val="9CCA64C799EB48439C06604245B597B7"/>
  </w:style>
  <w:style w:type="paragraph" w:customStyle="1" w:styleId="CD616F1EED674551A126A33DBE36E61C">
    <w:name w:val="CD616F1EED674551A126A33DBE36E61C"/>
  </w:style>
  <w:style w:type="paragraph" w:customStyle="1" w:styleId="F45B13699E714BF986BFBB79F486A853">
    <w:name w:val="F45B13699E714BF986BFBB79F486A853"/>
  </w:style>
  <w:style w:type="paragraph" w:customStyle="1" w:styleId="AB5D3F7C11C04396A21C151AE0A8B6BD">
    <w:name w:val="AB5D3F7C11C04396A21C151AE0A8B6BD"/>
  </w:style>
  <w:style w:type="paragraph" w:customStyle="1" w:styleId="1D63ADA191CE459ABB2842AF5C55CA5E">
    <w:name w:val="1D63ADA191CE459ABB2842AF5C55CA5E"/>
  </w:style>
  <w:style w:type="paragraph" w:customStyle="1" w:styleId="30C5BA19AC804891B4E06408FE17CB53">
    <w:name w:val="30C5BA19AC804891B4E06408FE17CB53"/>
  </w:style>
  <w:style w:type="paragraph" w:customStyle="1" w:styleId="FA5B728A2E53408FB3D92078EEE7B844">
    <w:name w:val="FA5B728A2E53408FB3D92078EEE7B844"/>
  </w:style>
  <w:style w:type="paragraph" w:customStyle="1" w:styleId="35683C41C1DE47D58E0DAA443C2EE01A">
    <w:name w:val="35683C41C1DE47D58E0DAA443C2EE01A"/>
  </w:style>
  <w:style w:type="paragraph" w:customStyle="1" w:styleId="B2CF8270D40A4239B7B942C70E10C304">
    <w:name w:val="B2CF8270D40A4239B7B942C70E10C304"/>
  </w:style>
  <w:style w:type="paragraph" w:customStyle="1" w:styleId="AFFBE837365049059584E90433E49768">
    <w:name w:val="AFFBE837365049059584E90433E49768"/>
  </w:style>
  <w:style w:type="paragraph" w:customStyle="1" w:styleId="6443AC7D41DB4A99B90D86FC29CC7ADE">
    <w:name w:val="6443AC7D41DB4A99B90D86FC29CC7ADE"/>
  </w:style>
  <w:style w:type="paragraph" w:customStyle="1" w:styleId="02BA7C1E1AB34C35A5698DCD1E35CDA5">
    <w:name w:val="02BA7C1E1AB34C35A5698DCD1E35CDA5"/>
  </w:style>
  <w:style w:type="paragraph" w:customStyle="1" w:styleId="ACFA8D207E08445AA6052ECAB74B79C8">
    <w:name w:val="ACFA8D207E08445AA6052ECAB74B79C8"/>
  </w:style>
  <w:style w:type="paragraph" w:customStyle="1" w:styleId="A700731DA6A848B1B6C7F9FDD5E48D38">
    <w:name w:val="A700731DA6A848B1B6C7F9FDD5E48D38"/>
  </w:style>
  <w:style w:type="paragraph" w:customStyle="1" w:styleId="C1E2354A102341E7B93F14C39CBD205B">
    <w:name w:val="C1E2354A102341E7B93F14C39CBD205B"/>
  </w:style>
  <w:style w:type="paragraph" w:customStyle="1" w:styleId="8CE5F3DD3BCA4176932B6E94384D2111">
    <w:name w:val="8CE5F3DD3BCA4176932B6E94384D2111"/>
  </w:style>
  <w:style w:type="paragraph" w:customStyle="1" w:styleId="8F96DF135AEF440D932532F69EA1545B">
    <w:name w:val="8F96DF135AEF440D932532F69EA1545B"/>
  </w:style>
  <w:style w:type="paragraph" w:customStyle="1" w:styleId="91231D06535545B982ED66945142F47E">
    <w:name w:val="91231D06535545B982ED66945142F47E"/>
  </w:style>
  <w:style w:type="paragraph" w:customStyle="1" w:styleId="9840B4E27D354ACA9FE1BBA0ADBDF78D">
    <w:name w:val="9840B4E27D354ACA9FE1BBA0ADBDF78D"/>
  </w:style>
  <w:style w:type="paragraph" w:customStyle="1" w:styleId="659D813E43BB42F8BC942DDDB8D8451F">
    <w:name w:val="659D813E43BB42F8BC942DDDB8D8451F"/>
  </w:style>
  <w:style w:type="paragraph" w:customStyle="1" w:styleId="D3350A15532741E496BE4770FBC7F334">
    <w:name w:val="D3350A15532741E496BE4770FBC7F334"/>
  </w:style>
  <w:style w:type="paragraph" w:customStyle="1" w:styleId="121E895E8C964A0BA7F1A8E3C040EE5C">
    <w:name w:val="121E895E8C964A0BA7F1A8E3C040EE5C"/>
  </w:style>
  <w:style w:type="paragraph" w:customStyle="1" w:styleId="23D2ABFF0FE944CFA429B73A32FE00F1">
    <w:name w:val="23D2ABFF0FE944CFA429B73A32FE00F1"/>
  </w:style>
  <w:style w:type="paragraph" w:customStyle="1" w:styleId="BC4273CA8C7644A2849799AFE404AF8C">
    <w:name w:val="BC4273CA8C7644A2849799AFE404AF8C"/>
  </w:style>
  <w:style w:type="paragraph" w:customStyle="1" w:styleId="2A178EE4390F4E19BB4B7C582452C3C0">
    <w:name w:val="2A178EE4390F4E19BB4B7C582452C3C0"/>
  </w:style>
  <w:style w:type="paragraph" w:customStyle="1" w:styleId="D1C4C54C7871421294FC84D86C2865DF">
    <w:name w:val="D1C4C54C7871421294FC84D86C2865DF"/>
  </w:style>
  <w:style w:type="paragraph" w:customStyle="1" w:styleId="9AB8E712D74840CE8C09AB739FF78D61">
    <w:name w:val="9AB8E712D74840CE8C09AB739FF78D61"/>
  </w:style>
  <w:style w:type="paragraph" w:customStyle="1" w:styleId="EDB77567545143339D54A8B938DDE1CA">
    <w:name w:val="EDB77567545143339D54A8B938DDE1CA"/>
  </w:style>
  <w:style w:type="paragraph" w:customStyle="1" w:styleId="21BB750C712246FDABAF7088C48263EA">
    <w:name w:val="21BB750C712246FDABAF7088C48263EA"/>
  </w:style>
  <w:style w:type="paragraph" w:customStyle="1" w:styleId="730465443F0F4E658DA25FDEAAB1EF86">
    <w:name w:val="730465443F0F4E658DA25FDEAAB1EF86"/>
  </w:style>
  <w:style w:type="paragraph" w:customStyle="1" w:styleId="7B2216EFB0EF4889910140EC1519E80D">
    <w:name w:val="7B2216EFB0EF4889910140EC1519E80D"/>
  </w:style>
  <w:style w:type="paragraph" w:customStyle="1" w:styleId="19A5318ED55942A7BFFC63E456B8FC1A">
    <w:name w:val="19A5318ED55942A7BFFC63E456B8FC1A"/>
  </w:style>
  <w:style w:type="paragraph" w:customStyle="1" w:styleId="D5360A9C2BF7438780E509FD62FD313A">
    <w:name w:val="D5360A9C2BF7438780E509FD62FD313A"/>
  </w:style>
  <w:style w:type="paragraph" w:customStyle="1" w:styleId="4AE5885F97CD4318B4941C0B1987B7C5">
    <w:name w:val="4AE5885F97CD4318B4941C0B1987B7C5"/>
  </w:style>
  <w:style w:type="paragraph" w:customStyle="1" w:styleId="2818B8C91E074D8FB61B94ACF97A5304">
    <w:name w:val="2818B8C91E074D8FB61B94ACF97A5304"/>
  </w:style>
  <w:style w:type="paragraph" w:customStyle="1" w:styleId="AE94E260D0E847D4AC92D4BFC7FEAEBE">
    <w:name w:val="AE94E260D0E847D4AC92D4BFC7FEAEBE"/>
  </w:style>
  <w:style w:type="paragraph" w:customStyle="1" w:styleId="0D951CA16B4547079D28744CFC9C3D9A">
    <w:name w:val="0D951CA16B4547079D28744CFC9C3D9A"/>
  </w:style>
  <w:style w:type="paragraph" w:customStyle="1" w:styleId="F77AD81F639D49059C729D9E8B2B385F">
    <w:name w:val="F77AD81F639D49059C729D9E8B2B385F"/>
  </w:style>
  <w:style w:type="paragraph" w:customStyle="1" w:styleId="D3E2D48FAF9740B7A6C80C34C2F2986C">
    <w:name w:val="D3E2D48FAF9740B7A6C80C34C2F2986C"/>
  </w:style>
  <w:style w:type="paragraph" w:customStyle="1" w:styleId="6D616C7C9AA240E0B739B5193D0E00E2">
    <w:name w:val="6D616C7C9AA240E0B739B5193D0E00E2"/>
  </w:style>
  <w:style w:type="paragraph" w:customStyle="1" w:styleId="FC3D4594889E4AD5B45693B9E5D1C641">
    <w:name w:val="FC3D4594889E4AD5B45693B9E5D1C641"/>
  </w:style>
  <w:style w:type="paragraph" w:customStyle="1" w:styleId="597FBB874E084669A089C7AC98E1F88C">
    <w:name w:val="597FBB874E084669A089C7AC98E1F88C"/>
  </w:style>
  <w:style w:type="paragraph" w:customStyle="1" w:styleId="5A3E4A9593D74AA5813A3899C35D0361">
    <w:name w:val="5A3E4A9593D74AA5813A3899C35D0361"/>
  </w:style>
  <w:style w:type="paragraph" w:customStyle="1" w:styleId="BFDAC0EFCC7F487FBA7C0C749D92D0F7">
    <w:name w:val="BFDAC0EFCC7F487FBA7C0C749D92D0F7"/>
  </w:style>
  <w:style w:type="paragraph" w:customStyle="1" w:styleId="5A46DE1EF6424157A1F6073423C7103F">
    <w:name w:val="5A46DE1EF6424157A1F6073423C7103F"/>
  </w:style>
  <w:style w:type="paragraph" w:customStyle="1" w:styleId="0E29693D50694E1DA7542AA30E3521CE">
    <w:name w:val="0E29693D50694E1DA7542AA30E3521CE"/>
  </w:style>
  <w:style w:type="paragraph" w:customStyle="1" w:styleId="276574C69BA249A28CC88DB765E6EDFA">
    <w:name w:val="276574C69BA249A28CC88DB765E6EDFA"/>
  </w:style>
  <w:style w:type="paragraph" w:customStyle="1" w:styleId="FE4F7C77AD174E67B926903A11BC84B2">
    <w:name w:val="FE4F7C77AD174E67B926903A11BC84B2"/>
  </w:style>
  <w:style w:type="paragraph" w:customStyle="1" w:styleId="CB0EC565365142C7AC21FFF44A0F9A7E">
    <w:name w:val="CB0EC565365142C7AC21FFF44A0F9A7E"/>
  </w:style>
  <w:style w:type="paragraph" w:customStyle="1" w:styleId="5C9DD16FCA3C4497A0869B210EEA5516">
    <w:name w:val="5C9DD16FCA3C4497A0869B210EEA5516"/>
  </w:style>
  <w:style w:type="paragraph" w:customStyle="1" w:styleId="8BA7670C3F4B44A18B647BEED6F28CA3">
    <w:name w:val="8BA7670C3F4B44A18B647BEED6F28CA3"/>
  </w:style>
  <w:style w:type="paragraph" w:customStyle="1" w:styleId="60DCC211613643A7857343F4C5C494E3">
    <w:name w:val="60DCC211613643A7857343F4C5C494E3"/>
  </w:style>
  <w:style w:type="paragraph" w:customStyle="1" w:styleId="1BEA93260D344E3AA0F851A522E674D6">
    <w:name w:val="1BEA93260D344E3AA0F851A522E674D6"/>
  </w:style>
  <w:style w:type="paragraph" w:customStyle="1" w:styleId="4B4BBE4D57964148B0959F77FC5189F4">
    <w:name w:val="4B4BBE4D57964148B0959F77FC5189F4"/>
  </w:style>
  <w:style w:type="paragraph" w:customStyle="1" w:styleId="31E979FB3E8E49398F758DFF7EDD0A92">
    <w:name w:val="31E979FB3E8E49398F758DFF7EDD0A92"/>
  </w:style>
  <w:style w:type="paragraph" w:customStyle="1" w:styleId="262A6703E23C402D9BBFF207E1B4991A">
    <w:name w:val="262A6703E23C402D9BBFF207E1B4991A"/>
  </w:style>
  <w:style w:type="paragraph" w:customStyle="1" w:styleId="7C59407DE80B4AB683AA0064B9DDFE89">
    <w:name w:val="7C59407DE80B4AB683AA0064B9DDFE89"/>
  </w:style>
  <w:style w:type="paragraph" w:customStyle="1" w:styleId="B8428AC0DA23435E8857FC8F7E8A415C">
    <w:name w:val="B8428AC0DA23435E8857FC8F7E8A415C"/>
  </w:style>
  <w:style w:type="paragraph" w:customStyle="1" w:styleId="655321927645491CA639E1E770B58133">
    <w:name w:val="655321927645491CA639E1E770B58133"/>
  </w:style>
  <w:style w:type="paragraph" w:customStyle="1" w:styleId="5218C32E20EE4670807D0B3CFACED6C6">
    <w:name w:val="5218C32E20EE4670807D0B3CFACED6C6"/>
  </w:style>
  <w:style w:type="paragraph" w:customStyle="1" w:styleId="77947FC71B4F4D9DB07E13DFDB81ECAB">
    <w:name w:val="77947FC71B4F4D9DB07E13DFDB81ECAB"/>
  </w:style>
  <w:style w:type="paragraph" w:customStyle="1" w:styleId="B7024CAA53EE4732BB1614AA6B636292">
    <w:name w:val="B7024CAA53EE4732BB1614AA6B636292"/>
  </w:style>
  <w:style w:type="paragraph" w:customStyle="1" w:styleId="3A1021CB5E2A44B4A2783AA668E6A6CD">
    <w:name w:val="3A1021CB5E2A44B4A2783AA668E6A6CD"/>
  </w:style>
  <w:style w:type="paragraph" w:customStyle="1" w:styleId="A5669998DAE349DA8ED69163200A0D5A">
    <w:name w:val="A5669998DAE349DA8ED69163200A0D5A"/>
  </w:style>
  <w:style w:type="paragraph" w:customStyle="1" w:styleId="E5032AC2930C4531998AA53B123BE2D6">
    <w:name w:val="E5032AC2930C4531998AA53B123BE2D6"/>
  </w:style>
  <w:style w:type="paragraph" w:customStyle="1" w:styleId="61449F6A582C44678FEFAA7A5FA2B595">
    <w:name w:val="61449F6A582C44678FEFAA7A5FA2B595"/>
  </w:style>
  <w:style w:type="paragraph" w:customStyle="1" w:styleId="6C8C16FC23DF4E9891C0CF5162D791A3">
    <w:name w:val="6C8C16FC23DF4E9891C0CF5162D791A3"/>
  </w:style>
  <w:style w:type="paragraph" w:customStyle="1" w:styleId="02C88F02A8E24333BFC3E6E564A60A6D">
    <w:name w:val="02C88F02A8E24333BFC3E6E564A60A6D"/>
  </w:style>
  <w:style w:type="paragraph" w:customStyle="1" w:styleId="518552D33F744CC9A32000B96A3649F0">
    <w:name w:val="518552D33F744CC9A32000B96A3649F0"/>
  </w:style>
  <w:style w:type="paragraph" w:customStyle="1" w:styleId="82716E35108542C68E8BE1E9BF0B2CFB">
    <w:name w:val="82716E35108542C68E8BE1E9BF0B2CFB"/>
  </w:style>
  <w:style w:type="paragraph" w:customStyle="1" w:styleId="89C4C1F5C5234C26BDB7BB2ACA168567">
    <w:name w:val="89C4C1F5C5234C26BDB7BB2ACA168567"/>
  </w:style>
  <w:style w:type="paragraph" w:customStyle="1" w:styleId="386EDF279E604BDEA46D92289A61F920">
    <w:name w:val="386EDF279E604BDEA46D92289A61F920"/>
  </w:style>
  <w:style w:type="paragraph" w:customStyle="1" w:styleId="073FF98A10AD4542A1CF92949867C97C">
    <w:name w:val="073FF98A10AD4542A1CF92949867C97C"/>
  </w:style>
  <w:style w:type="paragraph" w:customStyle="1" w:styleId="F02C9E99775F47F6BC72655948A783EA">
    <w:name w:val="F02C9E99775F47F6BC72655948A783EA"/>
  </w:style>
  <w:style w:type="paragraph" w:customStyle="1" w:styleId="005F7374EBD040EE8A1C9BB4D9330B53">
    <w:name w:val="005F7374EBD040EE8A1C9BB4D9330B53"/>
  </w:style>
  <w:style w:type="paragraph" w:customStyle="1" w:styleId="3DF79B60C41041F78040B7BEAE7DF019">
    <w:name w:val="3DF79B60C41041F78040B7BEAE7DF019"/>
  </w:style>
  <w:style w:type="paragraph" w:customStyle="1" w:styleId="CB0BF053E81C44F59106A89BC84C5D2D">
    <w:name w:val="CB0BF053E81C44F59106A89BC84C5D2D"/>
  </w:style>
  <w:style w:type="paragraph" w:customStyle="1" w:styleId="BD59385E4A7A42219DCCF02096846C03">
    <w:name w:val="BD59385E4A7A42219DCCF02096846C03"/>
  </w:style>
  <w:style w:type="paragraph" w:customStyle="1" w:styleId="1BF2014B3BEF420686CBEB762FDE0219">
    <w:name w:val="1BF2014B3BEF420686CBEB762FDE0219"/>
  </w:style>
  <w:style w:type="paragraph" w:customStyle="1" w:styleId="996174AF403741C1B898447FDC896AFC">
    <w:name w:val="996174AF403741C1B898447FDC896AFC"/>
  </w:style>
  <w:style w:type="paragraph" w:customStyle="1" w:styleId="093BAF68CBEF46968E7872CF76EC8D09">
    <w:name w:val="093BAF68CBEF46968E7872CF76EC8D09"/>
  </w:style>
  <w:style w:type="paragraph" w:customStyle="1" w:styleId="AE9365F6C85A43CA8CE7CD628D4EDDCA">
    <w:name w:val="AE9365F6C85A43CA8CE7CD628D4EDDCA"/>
  </w:style>
  <w:style w:type="paragraph" w:customStyle="1" w:styleId="78424379786748EBA66C4921D1A57EBC">
    <w:name w:val="78424379786748EBA66C4921D1A57EBC"/>
  </w:style>
  <w:style w:type="paragraph" w:customStyle="1" w:styleId="498DBC65920440AD8187EC485F89F562">
    <w:name w:val="498DBC65920440AD8187EC485F89F562"/>
  </w:style>
  <w:style w:type="paragraph" w:customStyle="1" w:styleId="9772990F3D0E458CAC2D2452272EF48A">
    <w:name w:val="9772990F3D0E458CAC2D2452272EF48A"/>
  </w:style>
  <w:style w:type="paragraph" w:customStyle="1" w:styleId="DD5679127CFD4569AE556FE4F95F420C">
    <w:name w:val="DD5679127CFD4569AE556FE4F95F420C"/>
  </w:style>
  <w:style w:type="paragraph" w:customStyle="1" w:styleId="32EABE6CBB5D4CA7BFBA23C5949A2B83">
    <w:name w:val="32EABE6CBB5D4CA7BFBA23C5949A2B83"/>
  </w:style>
  <w:style w:type="paragraph" w:customStyle="1" w:styleId="5AD1022C12F0438E91F207B45EDC1B6E">
    <w:name w:val="5AD1022C12F0438E91F207B45EDC1B6E"/>
  </w:style>
  <w:style w:type="paragraph" w:customStyle="1" w:styleId="33C3FE1EA1F84B649D738D85C3EAF51E">
    <w:name w:val="33C3FE1EA1F84B649D738D85C3EAF51E"/>
  </w:style>
  <w:style w:type="paragraph" w:customStyle="1" w:styleId="0D549B2B2C92474598C5E65F2C2F32E6">
    <w:name w:val="0D549B2B2C92474598C5E65F2C2F32E6"/>
  </w:style>
  <w:style w:type="paragraph" w:customStyle="1" w:styleId="834D0266D49A48C6A172E613BF046DD5">
    <w:name w:val="834D0266D49A48C6A172E613BF046DD5"/>
  </w:style>
  <w:style w:type="paragraph" w:customStyle="1" w:styleId="4141132B87FC48CCAD6B5D7340B63680">
    <w:name w:val="4141132B87FC48CCAD6B5D7340B63680"/>
  </w:style>
  <w:style w:type="paragraph" w:customStyle="1" w:styleId="8AC365467D9045EC917FDAC70CEE7522">
    <w:name w:val="8AC365467D9045EC917FDAC70CEE7522"/>
  </w:style>
  <w:style w:type="paragraph" w:customStyle="1" w:styleId="9D641763F29D47CAB5979146F8B23A74">
    <w:name w:val="9D641763F29D47CAB5979146F8B23A74"/>
  </w:style>
  <w:style w:type="paragraph" w:customStyle="1" w:styleId="70AE6D16A84E4BAC85DE62903B73EA0E">
    <w:name w:val="70AE6D16A84E4BAC85DE62903B73EA0E"/>
  </w:style>
  <w:style w:type="paragraph" w:customStyle="1" w:styleId="1C695D4E9F894874A29AEE50BFCDF6F2">
    <w:name w:val="1C695D4E9F894874A29AEE50BFCDF6F2"/>
  </w:style>
  <w:style w:type="paragraph" w:customStyle="1" w:styleId="1B2311241B1748CEB582582EB67F7336">
    <w:name w:val="1B2311241B1748CEB582582EB67F7336"/>
  </w:style>
  <w:style w:type="paragraph" w:customStyle="1" w:styleId="D4CF9D98772B4F11B38A985DBB8C8B0A">
    <w:name w:val="D4CF9D98772B4F11B38A985DBB8C8B0A"/>
  </w:style>
  <w:style w:type="paragraph" w:customStyle="1" w:styleId="7767B2BD70D042108360BD667A441094">
    <w:name w:val="7767B2BD70D042108360BD667A441094"/>
  </w:style>
  <w:style w:type="paragraph" w:customStyle="1" w:styleId="3783D42547BC4A8BA1F785AC5E6DDE8A">
    <w:name w:val="3783D42547BC4A8BA1F785AC5E6DDE8A"/>
  </w:style>
  <w:style w:type="paragraph" w:customStyle="1" w:styleId="68F4D7CEE6474D2494FE164B7F908023">
    <w:name w:val="68F4D7CEE6474D2494FE164B7F908023"/>
  </w:style>
  <w:style w:type="paragraph" w:customStyle="1" w:styleId="9A6AEEF419FE4A33A4DF6660E022E864">
    <w:name w:val="9A6AEEF419FE4A33A4DF6660E022E864"/>
  </w:style>
  <w:style w:type="paragraph" w:customStyle="1" w:styleId="A37E65FBF16D48139CBB8FEC9F7CCBCC">
    <w:name w:val="A37E65FBF16D48139CBB8FEC9F7CCBCC"/>
  </w:style>
  <w:style w:type="paragraph" w:customStyle="1" w:styleId="B59F530F1AC4432E98B62D0A135BEFE9">
    <w:name w:val="B59F530F1AC4432E98B62D0A135BEFE9"/>
  </w:style>
  <w:style w:type="paragraph" w:customStyle="1" w:styleId="D26AD04AC29849A387D35F56C565F153">
    <w:name w:val="D26AD04AC29849A387D35F56C565F153"/>
  </w:style>
  <w:style w:type="paragraph" w:customStyle="1" w:styleId="1B675F0252DB4190BD242DA68228AEFD">
    <w:name w:val="1B675F0252DB4190BD242DA68228AEFD"/>
  </w:style>
  <w:style w:type="paragraph" w:customStyle="1" w:styleId="EEF3BD5DBAEE4FAD9B2993774256F8B4">
    <w:name w:val="EEF3BD5DBAEE4FAD9B2993774256F8B4"/>
  </w:style>
  <w:style w:type="paragraph" w:customStyle="1" w:styleId="BCDC053E36F74E368E6C4C36F650CD1A">
    <w:name w:val="BCDC053E36F74E368E6C4C36F650CD1A"/>
  </w:style>
  <w:style w:type="paragraph" w:customStyle="1" w:styleId="403A1FCC40CF4AE0A7457988A28AB9F1">
    <w:name w:val="403A1FCC40CF4AE0A7457988A28AB9F1"/>
  </w:style>
  <w:style w:type="paragraph" w:customStyle="1" w:styleId="5CB2640BDD4F40A5A685A310BD8EC307">
    <w:name w:val="5CB2640BDD4F40A5A685A310BD8EC307"/>
  </w:style>
  <w:style w:type="paragraph" w:customStyle="1" w:styleId="1B351B5D2CB5461B8DCAF4098E06FC0E">
    <w:name w:val="1B351B5D2CB5461B8DCAF4098E06FC0E"/>
  </w:style>
  <w:style w:type="paragraph" w:customStyle="1" w:styleId="1C7EE0F0D5E0499A9B26B3F9A6601352">
    <w:name w:val="1C7EE0F0D5E0499A9B26B3F9A6601352"/>
  </w:style>
  <w:style w:type="paragraph" w:customStyle="1" w:styleId="B0A6CB4A28184527825955DF38CCBA9F">
    <w:name w:val="B0A6CB4A28184527825955DF38CCBA9F"/>
  </w:style>
  <w:style w:type="paragraph" w:customStyle="1" w:styleId="F11723FE61FF4563B58418F68D16E3F6">
    <w:name w:val="F11723FE61FF4563B58418F68D16E3F6"/>
  </w:style>
  <w:style w:type="paragraph" w:customStyle="1" w:styleId="5C2708DEBDA044EAA81859E98FDCAFF1">
    <w:name w:val="5C2708DEBDA044EAA81859E98FDCAFF1"/>
  </w:style>
  <w:style w:type="paragraph" w:customStyle="1" w:styleId="DAE0D790C05544049CDDDF61E352043C">
    <w:name w:val="DAE0D790C05544049CDDDF61E352043C"/>
  </w:style>
  <w:style w:type="paragraph" w:customStyle="1" w:styleId="0105C58B022A43BC9BED5502BD6588F2">
    <w:name w:val="0105C58B022A43BC9BED5502BD6588F2"/>
  </w:style>
  <w:style w:type="paragraph" w:customStyle="1" w:styleId="AA183034D4814E6AA4365CADAB027F89">
    <w:name w:val="AA183034D4814E6AA4365CADAB027F89"/>
  </w:style>
  <w:style w:type="paragraph" w:customStyle="1" w:styleId="888F705727264340A1F394195C3AF760">
    <w:name w:val="888F705727264340A1F394195C3AF760"/>
  </w:style>
  <w:style w:type="paragraph" w:customStyle="1" w:styleId="CF8E3251EAB94744A6BBAD238944C9A3">
    <w:name w:val="CF8E3251EAB94744A6BBAD238944C9A3"/>
  </w:style>
  <w:style w:type="paragraph" w:customStyle="1" w:styleId="D2B14109061E42DAAEB7C312C7CD0509">
    <w:name w:val="D2B14109061E42DAAEB7C312C7CD0509"/>
  </w:style>
  <w:style w:type="paragraph" w:customStyle="1" w:styleId="45795DE43F68468A8750B52D27B73B93">
    <w:name w:val="45795DE43F68468A8750B52D27B73B93"/>
  </w:style>
  <w:style w:type="paragraph" w:customStyle="1" w:styleId="CA06B7E45AC945B5881AE806F996D6BE">
    <w:name w:val="CA06B7E45AC945B5881AE806F996D6BE"/>
  </w:style>
  <w:style w:type="paragraph" w:customStyle="1" w:styleId="C3A32591F2CF41EFBF6D485FA48CD77F">
    <w:name w:val="C3A32591F2CF41EFBF6D485FA48CD77F"/>
  </w:style>
  <w:style w:type="paragraph" w:customStyle="1" w:styleId="2A403A23CDA440388D4749EA284D3156">
    <w:name w:val="2A403A23CDA440388D4749EA284D3156"/>
  </w:style>
  <w:style w:type="paragraph" w:customStyle="1" w:styleId="083C05FC7BB14BEE9804CABF60B37E13">
    <w:name w:val="083C05FC7BB14BEE9804CABF60B37E13"/>
  </w:style>
  <w:style w:type="paragraph" w:customStyle="1" w:styleId="197B10B22FFC42AF8D2E055D14FDDEBC">
    <w:name w:val="197B10B22FFC42AF8D2E055D14FDDEBC"/>
  </w:style>
  <w:style w:type="paragraph" w:customStyle="1" w:styleId="288FAD121EE84BED9A380416E9F565F8">
    <w:name w:val="288FAD121EE84BED9A380416E9F565F8"/>
  </w:style>
  <w:style w:type="paragraph" w:customStyle="1" w:styleId="CC090FFD01254459A61DF467516F4987">
    <w:name w:val="CC090FFD01254459A61DF467516F4987"/>
  </w:style>
  <w:style w:type="paragraph" w:customStyle="1" w:styleId="54400B1C273F4BE9A5428F2D6A4B5AA9">
    <w:name w:val="54400B1C273F4BE9A5428F2D6A4B5AA9"/>
  </w:style>
  <w:style w:type="paragraph" w:customStyle="1" w:styleId="C634430B437D4DD0972D1E60B64B1FE7">
    <w:name w:val="C634430B437D4DD0972D1E60B64B1FE7"/>
  </w:style>
  <w:style w:type="paragraph" w:customStyle="1" w:styleId="F66396F80053441CB670045255277839">
    <w:name w:val="F66396F80053441CB670045255277839"/>
  </w:style>
  <w:style w:type="paragraph" w:customStyle="1" w:styleId="261FA3A7148D419BAA5CFAFCC39C3E0C">
    <w:name w:val="261FA3A7148D419BAA5CFAFCC39C3E0C"/>
  </w:style>
  <w:style w:type="paragraph" w:customStyle="1" w:styleId="7AFD28929E8D4C93B7A4B9A0912C6C41">
    <w:name w:val="7AFD28929E8D4C93B7A4B9A0912C6C41"/>
  </w:style>
  <w:style w:type="paragraph" w:customStyle="1" w:styleId="C44A308F2EC7408BB24DF744083C0443">
    <w:name w:val="C44A308F2EC7408BB24DF744083C0443"/>
  </w:style>
  <w:style w:type="paragraph" w:customStyle="1" w:styleId="4A41EC76728749DF83328B1CFB2B1F49">
    <w:name w:val="4A41EC76728749DF83328B1CFB2B1F49"/>
  </w:style>
  <w:style w:type="paragraph" w:customStyle="1" w:styleId="A4EF1199704049CE8750D8A7C9065BC0">
    <w:name w:val="A4EF1199704049CE8750D8A7C9065BC0"/>
  </w:style>
  <w:style w:type="paragraph" w:customStyle="1" w:styleId="1B65BEF2136C4450BE7D953BBDE09711">
    <w:name w:val="1B65BEF2136C4450BE7D953BBDE09711"/>
  </w:style>
  <w:style w:type="paragraph" w:customStyle="1" w:styleId="C4C29915695B4977A53FCF277A6549BA">
    <w:name w:val="C4C29915695B4977A53FCF277A6549BA"/>
  </w:style>
  <w:style w:type="paragraph" w:customStyle="1" w:styleId="94D464E6518F47E1948EDB67501F9BA2">
    <w:name w:val="94D464E6518F47E1948EDB67501F9BA2"/>
  </w:style>
  <w:style w:type="paragraph" w:customStyle="1" w:styleId="439776656EA64D4B8CF2721A8D4B4A51">
    <w:name w:val="439776656EA64D4B8CF2721A8D4B4A51"/>
  </w:style>
  <w:style w:type="paragraph" w:customStyle="1" w:styleId="70A2548125FC4305AFA6D3BE09794868">
    <w:name w:val="70A2548125FC4305AFA6D3BE09794868"/>
  </w:style>
  <w:style w:type="paragraph" w:customStyle="1" w:styleId="266FF84CED9046F6BA4E89CBFFBBF238">
    <w:name w:val="266FF84CED9046F6BA4E89CBFFBBF238"/>
  </w:style>
  <w:style w:type="paragraph" w:customStyle="1" w:styleId="E7B3A3A0E5414707AC38161FA26DFAED">
    <w:name w:val="E7B3A3A0E5414707AC38161FA26DFAED"/>
  </w:style>
  <w:style w:type="paragraph" w:customStyle="1" w:styleId="7004CB86DBE040E7AAF3FAEDCBB403D2">
    <w:name w:val="7004CB86DBE040E7AAF3FAEDCBB403D2"/>
  </w:style>
  <w:style w:type="paragraph" w:customStyle="1" w:styleId="0CBFCB73A50C4776831E3ECDBA276D0E">
    <w:name w:val="0CBFCB73A50C4776831E3ECDBA276D0E"/>
  </w:style>
  <w:style w:type="paragraph" w:customStyle="1" w:styleId="036C891BCED24236B0A80E69D3F4D093">
    <w:name w:val="036C891BCED24236B0A80E69D3F4D093"/>
  </w:style>
  <w:style w:type="paragraph" w:customStyle="1" w:styleId="C3A7D94C7DBD4AC3AED67CF3641F0E27">
    <w:name w:val="C3A7D94C7DBD4AC3AED67CF3641F0E27"/>
  </w:style>
  <w:style w:type="paragraph" w:customStyle="1" w:styleId="70B93C5AA1F34C8DB04746469C7287ED">
    <w:name w:val="70B93C5AA1F34C8DB04746469C7287ED"/>
  </w:style>
  <w:style w:type="paragraph" w:customStyle="1" w:styleId="77AA9993B83B49AF9313BF63F4AC97F5">
    <w:name w:val="77AA9993B83B49AF9313BF63F4AC97F5"/>
  </w:style>
  <w:style w:type="paragraph" w:customStyle="1" w:styleId="3DD8C4630A2243618EA305A04A27144A">
    <w:name w:val="3DD8C4630A2243618EA305A04A27144A"/>
  </w:style>
  <w:style w:type="paragraph" w:customStyle="1" w:styleId="F59C36BC7A764F63A1A277583EE62D6C">
    <w:name w:val="F59C36BC7A764F63A1A277583EE62D6C"/>
  </w:style>
  <w:style w:type="paragraph" w:customStyle="1" w:styleId="2ED0D14C7999410490A02C3F3FC91191">
    <w:name w:val="2ED0D14C7999410490A02C3F3FC91191"/>
  </w:style>
  <w:style w:type="paragraph" w:customStyle="1" w:styleId="C5A93A7F9A2B427EB47310DF72B6143F">
    <w:name w:val="C5A93A7F9A2B427EB47310DF72B6143F"/>
  </w:style>
  <w:style w:type="paragraph" w:customStyle="1" w:styleId="5FD07C0AD033479BA8CF4A58DE39D652">
    <w:name w:val="5FD07C0AD033479BA8CF4A58DE39D652"/>
  </w:style>
  <w:style w:type="paragraph" w:customStyle="1" w:styleId="717ADF6BA4D74B1A88804439F838BEA8">
    <w:name w:val="717ADF6BA4D74B1A88804439F838BEA8"/>
  </w:style>
  <w:style w:type="paragraph" w:customStyle="1" w:styleId="BD39D105E4674B49A3991D3D542E03ED">
    <w:name w:val="BD39D105E4674B49A3991D3D542E03ED"/>
  </w:style>
  <w:style w:type="paragraph" w:customStyle="1" w:styleId="71A3D0CE800A449DB04E7EB724539454">
    <w:name w:val="71A3D0CE800A449DB04E7EB724539454"/>
  </w:style>
  <w:style w:type="paragraph" w:customStyle="1" w:styleId="9081446165524D0C8C12903CB77EF2FE">
    <w:name w:val="9081446165524D0C8C12903CB77EF2FE"/>
  </w:style>
  <w:style w:type="paragraph" w:customStyle="1" w:styleId="0E3BE727C9C546EB875CDFFA7EDF91B2">
    <w:name w:val="0E3BE727C9C546EB875CDFFA7EDF91B2"/>
  </w:style>
  <w:style w:type="paragraph" w:customStyle="1" w:styleId="71EBA0A153DC44B681967316C5797087">
    <w:name w:val="71EBA0A153DC44B681967316C5797087"/>
  </w:style>
  <w:style w:type="paragraph" w:customStyle="1" w:styleId="419591FB1225461886A7E7E7F53288E3">
    <w:name w:val="419591FB1225461886A7E7E7F53288E3"/>
  </w:style>
  <w:style w:type="paragraph" w:customStyle="1" w:styleId="AB5F2A197F874C3ABD4614CB37D661B3">
    <w:name w:val="AB5F2A197F874C3ABD4614CB37D661B3"/>
  </w:style>
  <w:style w:type="paragraph" w:customStyle="1" w:styleId="5F592228C7B045F8B75C2BC8648A4BB1">
    <w:name w:val="5F592228C7B045F8B75C2BC8648A4BB1"/>
  </w:style>
  <w:style w:type="paragraph" w:customStyle="1" w:styleId="25CAB74697E448A8B48716D2B2030BEC">
    <w:name w:val="25CAB74697E448A8B48716D2B2030BEC"/>
  </w:style>
  <w:style w:type="paragraph" w:customStyle="1" w:styleId="1239C2F7BCF942ED9DACCE3A23D702ED">
    <w:name w:val="1239C2F7BCF942ED9DACCE3A23D702ED"/>
  </w:style>
  <w:style w:type="paragraph" w:customStyle="1" w:styleId="65AF4973BC5C473B81C887989BEFB869">
    <w:name w:val="65AF4973BC5C473B81C887989BEFB869"/>
  </w:style>
  <w:style w:type="paragraph" w:customStyle="1" w:styleId="AB4248FED6594A39907EF10153407481">
    <w:name w:val="AB4248FED6594A39907EF10153407481"/>
  </w:style>
  <w:style w:type="paragraph" w:customStyle="1" w:styleId="F138296AB7B542208228460F1FF39393">
    <w:name w:val="F138296AB7B542208228460F1FF39393"/>
  </w:style>
  <w:style w:type="paragraph" w:customStyle="1" w:styleId="0DCB49753B4149AB9AA379078E9AEF2D">
    <w:name w:val="0DCB49753B4149AB9AA379078E9AEF2D"/>
  </w:style>
  <w:style w:type="paragraph" w:customStyle="1" w:styleId="E5617C1251594C52B52212C4DB411CFE">
    <w:name w:val="E5617C1251594C52B52212C4DB411CFE"/>
  </w:style>
  <w:style w:type="paragraph" w:customStyle="1" w:styleId="A3F9FCCC63C5429FA102769E0D484EDE">
    <w:name w:val="A3F9FCCC63C5429FA102769E0D484EDE"/>
  </w:style>
  <w:style w:type="paragraph" w:customStyle="1" w:styleId="EB34B9FF7BC74B51AFA970A16BBCE6D5">
    <w:name w:val="EB34B9FF7BC74B51AFA970A16BBCE6D5"/>
  </w:style>
  <w:style w:type="paragraph" w:customStyle="1" w:styleId="361AF2A726494518846926998411F068">
    <w:name w:val="361AF2A726494518846926998411F068"/>
  </w:style>
  <w:style w:type="paragraph" w:customStyle="1" w:styleId="C2A7A9BEC2D043D2AA02DCDCB7A93C76">
    <w:name w:val="C2A7A9BEC2D043D2AA02DCDCB7A93C76"/>
  </w:style>
  <w:style w:type="paragraph" w:customStyle="1" w:styleId="9224351189744C88AB9CC0AF8A31D56B">
    <w:name w:val="9224351189744C88AB9CC0AF8A31D56B"/>
  </w:style>
  <w:style w:type="paragraph" w:customStyle="1" w:styleId="3E9DDE2C86E5450EB97CC1D11A0388F5">
    <w:name w:val="3E9DDE2C86E5450EB97CC1D11A0388F5"/>
  </w:style>
  <w:style w:type="paragraph" w:customStyle="1" w:styleId="955A45599460411DB53BDE88633D49E9">
    <w:name w:val="955A45599460411DB53BDE88633D49E9"/>
  </w:style>
  <w:style w:type="paragraph" w:customStyle="1" w:styleId="C1B8A592036241C4A3220589F6A2B636">
    <w:name w:val="C1B8A592036241C4A3220589F6A2B636"/>
  </w:style>
  <w:style w:type="paragraph" w:customStyle="1" w:styleId="6E313A58F1F849498864208EFA362CC7">
    <w:name w:val="6E313A58F1F849498864208EFA362CC7"/>
  </w:style>
  <w:style w:type="paragraph" w:customStyle="1" w:styleId="04DCD2C0DB6846338B894F22CFD224CA">
    <w:name w:val="04DCD2C0DB6846338B894F22CFD224CA"/>
  </w:style>
  <w:style w:type="paragraph" w:customStyle="1" w:styleId="03CF75A6400D4F4785E2C5354BE9A56F">
    <w:name w:val="03CF75A6400D4F4785E2C5354BE9A56F"/>
  </w:style>
  <w:style w:type="paragraph" w:customStyle="1" w:styleId="9BFAC9E4493049C6AAE037D0817580C1">
    <w:name w:val="9BFAC9E4493049C6AAE037D0817580C1"/>
  </w:style>
  <w:style w:type="paragraph" w:customStyle="1" w:styleId="7BC86C90CF6C4A6F9ECFC74B6B1B1ECC">
    <w:name w:val="7BC86C90CF6C4A6F9ECFC74B6B1B1ECC"/>
  </w:style>
  <w:style w:type="paragraph" w:customStyle="1" w:styleId="7A7D75CF983E42988E461CF00E779EB5">
    <w:name w:val="7A7D75CF983E42988E461CF00E779EB5"/>
  </w:style>
  <w:style w:type="paragraph" w:customStyle="1" w:styleId="821A3DBC7C104A03859E5D9F2DF12F41">
    <w:name w:val="821A3DBC7C104A03859E5D9F2DF12F41"/>
  </w:style>
  <w:style w:type="paragraph" w:customStyle="1" w:styleId="E9E6E72BDD2E4BDCAA067CA2CCD57B12">
    <w:name w:val="E9E6E72BDD2E4BDCAA067CA2CCD57B12"/>
  </w:style>
  <w:style w:type="paragraph" w:customStyle="1" w:styleId="3639A5F817F34B57860F4A289FA77FA6">
    <w:name w:val="3639A5F817F34B57860F4A289FA77FA6"/>
  </w:style>
  <w:style w:type="paragraph" w:customStyle="1" w:styleId="854809CE239446F28FA53B086D11AA65">
    <w:name w:val="854809CE239446F28FA53B086D11AA65"/>
  </w:style>
  <w:style w:type="paragraph" w:customStyle="1" w:styleId="FDB6585C20EA4BD9BDF61FCAC692D4CF">
    <w:name w:val="FDB6585C20EA4BD9BDF61FCAC692D4CF"/>
  </w:style>
  <w:style w:type="paragraph" w:customStyle="1" w:styleId="DC2D9C13E6854E6DA92A5E4F2AD3CD25">
    <w:name w:val="DC2D9C13E6854E6DA92A5E4F2AD3CD25"/>
  </w:style>
  <w:style w:type="paragraph" w:customStyle="1" w:styleId="03B35B959F314791808E0926B2D916CC">
    <w:name w:val="03B35B959F314791808E0926B2D916CC"/>
  </w:style>
  <w:style w:type="paragraph" w:customStyle="1" w:styleId="5ECA67112BE24AA6B429A736AF5A2CF7">
    <w:name w:val="5ECA67112BE24AA6B429A736AF5A2CF7"/>
  </w:style>
  <w:style w:type="paragraph" w:customStyle="1" w:styleId="65A0BAAB79D241FBA0536EF66FB03E14">
    <w:name w:val="65A0BAAB79D241FBA0536EF66FB03E14"/>
  </w:style>
  <w:style w:type="paragraph" w:customStyle="1" w:styleId="58FCDD705E29438A90F4B848B5A4E3F0">
    <w:name w:val="58FCDD705E29438A90F4B848B5A4E3F0"/>
  </w:style>
  <w:style w:type="paragraph" w:customStyle="1" w:styleId="5F0F67D52BC6439AA1FE68B127B525B0">
    <w:name w:val="5F0F67D52BC6439AA1FE68B127B525B0"/>
  </w:style>
  <w:style w:type="paragraph" w:customStyle="1" w:styleId="D795328134EE4EC7A323855D5B089B97">
    <w:name w:val="D795328134EE4EC7A323855D5B089B97"/>
  </w:style>
  <w:style w:type="paragraph" w:customStyle="1" w:styleId="74463AF9920B4F1D84371400E59D2A2A">
    <w:name w:val="74463AF9920B4F1D84371400E59D2A2A"/>
  </w:style>
  <w:style w:type="paragraph" w:customStyle="1" w:styleId="E3EE005314A445E99B4C5E5DAA0D66C4">
    <w:name w:val="E3EE005314A445E99B4C5E5DAA0D66C4"/>
  </w:style>
  <w:style w:type="paragraph" w:customStyle="1" w:styleId="BD1303EF672D476E89D1F5152CFB996D">
    <w:name w:val="BD1303EF672D476E89D1F5152CFB996D"/>
  </w:style>
  <w:style w:type="paragraph" w:customStyle="1" w:styleId="1C08B305737C47C1805ABB68CDE2A1B3">
    <w:name w:val="1C08B305737C47C1805ABB68CDE2A1B3"/>
  </w:style>
  <w:style w:type="paragraph" w:customStyle="1" w:styleId="8415A1F189524DC0A194AEA465F9DF68">
    <w:name w:val="8415A1F189524DC0A194AEA465F9DF68"/>
  </w:style>
  <w:style w:type="paragraph" w:customStyle="1" w:styleId="A640C9BB58704247AC2F8C5D94DD4B19">
    <w:name w:val="A640C9BB58704247AC2F8C5D94DD4B19"/>
  </w:style>
  <w:style w:type="paragraph" w:customStyle="1" w:styleId="A86C3D89145946C79A6587F97BD84A5D">
    <w:name w:val="A86C3D89145946C79A6587F97BD84A5D"/>
  </w:style>
  <w:style w:type="paragraph" w:customStyle="1" w:styleId="03FBECB6DA894E7F8FFCBC5AE365E83B">
    <w:name w:val="03FBECB6DA894E7F8FFCBC5AE365E83B"/>
  </w:style>
  <w:style w:type="paragraph" w:customStyle="1" w:styleId="0836F1964B51478399D8F8D0BC6D47D9">
    <w:name w:val="0836F1964B51478399D8F8D0BC6D47D9"/>
  </w:style>
  <w:style w:type="paragraph" w:customStyle="1" w:styleId="641B21A4713B497BA235A91758D931A9">
    <w:name w:val="641B21A4713B497BA235A91758D931A9"/>
  </w:style>
  <w:style w:type="paragraph" w:customStyle="1" w:styleId="895511371132434495F17B1C187E5298">
    <w:name w:val="895511371132434495F17B1C187E5298"/>
  </w:style>
  <w:style w:type="paragraph" w:customStyle="1" w:styleId="A2135BC40511414E84E379E046D30177">
    <w:name w:val="A2135BC40511414E84E379E046D30177"/>
  </w:style>
  <w:style w:type="paragraph" w:customStyle="1" w:styleId="6D71B08285634B449B02E52A9D162D83">
    <w:name w:val="6D71B08285634B449B02E52A9D162D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Healthcare">
  <a:themeElements>
    <a:clrScheme name="Healthcare">
      <a:dk1>
        <a:srgbClr val="000000"/>
      </a:dk1>
      <a:lt1>
        <a:srgbClr val="FFFFFF"/>
      </a:lt1>
      <a:dk2>
        <a:srgbClr val="5E5E5E"/>
      </a:dk2>
      <a:lt2>
        <a:srgbClr val="D6D5D5"/>
      </a:lt2>
      <a:accent1>
        <a:srgbClr val="264D2B"/>
      </a:accent1>
      <a:accent2>
        <a:srgbClr val="60B966"/>
      </a:accent2>
      <a:accent3>
        <a:srgbClr val="A91E30"/>
      </a:accent3>
      <a:accent4>
        <a:srgbClr val="EE4141"/>
      </a:accent4>
      <a:accent5>
        <a:srgbClr val="084D9E"/>
      </a:accent5>
      <a:accent6>
        <a:srgbClr val="2278CF"/>
      </a:accent6>
      <a:hlink>
        <a:srgbClr val="0000FF"/>
      </a:hlink>
      <a:folHlink>
        <a:srgbClr val="FF00FF"/>
      </a:folHlink>
    </a:clrScheme>
    <a:fontScheme name="Arial Black-Arial">
      <a:majorFont>
        <a:latin typeface="Arial Black" panose="020B0A0402010202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Healthcare" id="{8E585ACA-EF7B-4740-90C4-1122ECCB3F42}" vid="{04500B0B-062B-BC4C-91BD-C3C32043576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291512c1ee715ab617f4c07df79fc1">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8256c27c40ca5c40ce1cf6c44f0205df"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D9FB68-32C9-4488-BDB0-00273754F156}">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DD94EA7A-8E11-4C0B-86E7-42F1757C03A1}">
  <ds:schemaRefs>
    <ds:schemaRef ds:uri="http://schemas.microsoft.com/sharepoint/v3/contenttype/forms"/>
  </ds:schemaRefs>
</ds:datastoreItem>
</file>

<file path=customXml/itemProps3.xml><?xml version="1.0" encoding="utf-8"?>
<ds:datastoreItem xmlns:ds="http://schemas.openxmlformats.org/officeDocument/2006/customXml" ds:itemID="{5B460F1D-E0E7-4F03-AA2B-AC55CAD5DF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DDBD72F-1B43-485E-8EEF-0C82B367C0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Healthcare business plan.dotx</Template>
  <TotalTime>0</TotalTime>
  <Pages>10</Pages>
  <Words>2257</Words>
  <Characters>12417</Characters>
  <Application>Microsoft Office Word</Application>
  <DocSecurity>0</DocSecurity>
  <Lines>103</Lines>
  <Paragraphs>29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2020-03-21T04:45:00Z</dcterms:created>
  <dcterms:modified xsi:type="dcterms:W3CDTF">2020-03-24T07:20:00Z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