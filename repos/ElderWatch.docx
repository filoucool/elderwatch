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85" w:type="dxa"/>
        <w:tblLook w:val="04A0" w:firstRow="1" w:lastRow="0" w:firstColumn="1" w:lastColumn="0" w:noHBand="0" w:noVBand="1"/>
      </w:tblPr>
      <w:tblGrid>
        <w:gridCol w:w="10485"/>
      </w:tblGrid>
      <w:tr w:rsidR="007630F2" w:rsidRPr="00495014" w14:paraId="680C8888" w14:textId="77777777" w:rsidTr="00B17E13">
        <w:trPr>
          <w:trHeight w:val="8354"/>
        </w:trPr>
        <w:tc>
          <w:tcPr>
            <w:tcW w:w="10485" w:type="dxa"/>
          </w:tcPr>
          <w:p w14:paraId="68DFAD69" w14:textId="48DF0898" w:rsidR="007630F2" w:rsidRPr="00495014" w:rsidRDefault="00143B24" w:rsidP="00B17E13">
            <w:pPr>
              <w:spacing w:line="240" w:lineRule="auto"/>
              <w:jc w:val="right"/>
              <w:rPr>
                <w:b/>
                <w:color w:val="D83B01"/>
                <w:sz w:val="44"/>
              </w:rPr>
            </w:pPr>
            <w:r>
              <w:rPr>
                <w:noProof/>
              </w:rPr>
              <w:drawing>
                <wp:anchor distT="0" distB="0" distL="114300" distR="114300" simplePos="0" relativeHeight="251660288" behindDoc="1" locked="0" layoutInCell="1" allowOverlap="1" wp14:anchorId="7C6E0F09" wp14:editId="55E22554">
                  <wp:simplePos x="0" y="0"/>
                  <wp:positionH relativeFrom="column">
                    <wp:posOffset>3117215</wp:posOffset>
                  </wp:positionH>
                  <wp:positionV relativeFrom="paragraph">
                    <wp:posOffset>-394335</wp:posOffset>
                  </wp:positionV>
                  <wp:extent cx="3317564" cy="2476500"/>
                  <wp:effectExtent l="0" t="0" r="0" b="0"/>
                  <wp:wrapNone/>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tra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7564" cy="2476500"/>
                          </a:xfrm>
                          <a:prstGeom prst="rect">
                            <a:avLst/>
                          </a:prstGeom>
                        </pic:spPr>
                      </pic:pic>
                    </a:graphicData>
                  </a:graphic>
                  <wp14:sizeRelH relativeFrom="margin">
                    <wp14:pctWidth>0</wp14:pctWidth>
                  </wp14:sizeRelH>
                  <wp14:sizeRelV relativeFrom="margin">
                    <wp14:pctHeight>0</wp14:pctHeight>
                  </wp14:sizeRelV>
                </wp:anchor>
              </w:drawing>
            </w:r>
          </w:p>
        </w:tc>
      </w:tr>
      <w:tr w:rsidR="007630F2" w:rsidRPr="00495014" w14:paraId="437B1BAA" w14:textId="77777777" w:rsidTr="00377792">
        <w:trPr>
          <w:trHeight w:val="3446"/>
        </w:trPr>
        <w:tc>
          <w:tcPr>
            <w:tcW w:w="10485" w:type="dxa"/>
          </w:tcPr>
          <w:p w14:paraId="43DEBF1E" w14:textId="1B385775" w:rsidR="00127D78" w:rsidRPr="00FB6417" w:rsidRDefault="00536E32" w:rsidP="00FB6417">
            <w:pPr>
              <w:pStyle w:val="Title"/>
            </w:pPr>
            <w:r>
              <w:t>ElderWatch</w:t>
            </w:r>
          </w:p>
          <w:p w14:paraId="5356C973" w14:textId="11972945" w:rsidR="007630F2" w:rsidRPr="00FB6417" w:rsidRDefault="00536E32" w:rsidP="00FB6417">
            <w:pPr>
              <w:pStyle w:val="Subtitle"/>
            </w:pPr>
            <w:r>
              <w:t>Plan d’affaire</w:t>
            </w:r>
          </w:p>
        </w:tc>
      </w:tr>
    </w:tbl>
    <w:p w14:paraId="2DDEE366" w14:textId="77777777" w:rsidR="007F3D82" w:rsidRPr="00495014" w:rsidRDefault="007F3D82" w:rsidP="00E667B3">
      <w:pPr>
        <w:sectPr w:rsidR="007F3D82" w:rsidRPr="00495014" w:rsidSect="005E14D5">
          <w:headerReference w:type="default" r:id="rId12"/>
          <w:footerReference w:type="default" r:id="rId13"/>
          <w:headerReference w:type="first" r:id="rId14"/>
          <w:footerReference w:type="first" r:id="rId15"/>
          <w:pgSz w:w="12240" w:h="15840" w:code="1"/>
          <w:pgMar w:top="1701" w:right="720" w:bottom="1672" w:left="720" w:header="578" w:footer="142" w:gutter="0"/>
          <w:cols w:space="720"/>
          <w:titlePg/>
          <w:docGrid w:linePitch="360"/>
        </w:sectPr>
      </w:pPr>
    </w:p>
    <w:p w14:paraId="6AA0D0EB" w14:textId="5EE52CF4" w:rsidR="00743D10" w:rsidRDefault="00BA6AEB" w:rsidP="00743D10">
      <w:pPr>
        <w:pStyle w:val="Heading1"/>
      </w:pPr>
      <w:r>
        <w:lastRenderedPageBreak/>
        <w:t xml:space="preserve">La </w:t>
      </w:r>
      <w:r w:rsidR="00386C1C">
        <w:t>compagnie</w:t>
      </w:r>
    </w:p>
    <w:p w14:paraId="18FA8547" w14:textId="77777777" w:rsidR="003047B4" w:rsidRPr="003047B4" w:rsidRDefault="003047B4" w:rsidP="003047B4"/>
    <w:p w14:paraId="6B5FD4CF" w14:textId="448E0BF7" w:rsidR="008E03B2" w:rsidRDefault="00A143D2" w:rsidP="00A143D2">
      <w:pPr>
        <w:rPr>
          <w:rFonts w:ascii="Arial" w:hAnsi="Arial" w:cs="Arial"/>
          <w:color w:val="666666"/>
        </w:rPr>
      </w:pPr>
      <w:r w:rsidRPr="00A143D2">
        <w:rPr>
          <w:rFonts w:ascii="Arial" w:hAnsi="Arial" w:cs="Arial"/>
          <w:color w:val="666666"/>
        </w:rPr>
        <w:t>ElderWatch est une entreprise en démarrage</w:t>
      </w:r>
      <w:r w:rsidR="008E03B2">
        <w:rPr>
          <w:rFonts w:ascii="Arial" w:hAnsi="Arial" w:cs="Arial"/>
          <w:color w:val="666666"/>
        </w:rPr>
        <w:t xml:space="preserve"> fondé en 2020 par Élodie-Christelle Bebga et Félix Chenette-Stewart. S</w:t>
      </w:r>
      <w:r>
        <w:rPr>
          <w:rFonts w:ascii="Arial" w:hAnsi="Arial" w:cs="Arial"/>
          <w:color w:val="666666"/>
        </w:rPr>
        <w:t>itué à Montréal</w:t>
      </w:r>
      <w:r w:rsidR="008E03B2">
        <w:rPr>
          <w:rFonts w:ascii="Arial" w:hAnsi="Arial" w:cs="Arial"/>
          <w:color w:val="666666"/>
        </w:rPr>
        <w:t>, elle</w:t>
      </w:r>
      <w:r w:rsidR="003F7117">
        <w:rPr>
          <w:rFonts w:ascii="Arial" w:hAnsi="Arial" w:cs="Arial"/>
          <w:color w:val="666666"/>
        </w:rPr>
        <w:t xml:space="preserve"> vise l’industrie de la santé, plus précisément les résidences pour personnes âgées en</w:t>
      </w:r>
      <w:r w:rsidRPr="00A143D2">
        <w:rPr>
          <w:rFonts w:ascii="Arial" w:hAnsi="Arial" w:cs="Arial"/>
          <w:color w:val="666666"/>
        </w:rPr>
        <w:t xml:space="preserve"> offr</w:t>
      </w:r>
      <w:r w:rsidR="003F7117">
        <w:rPr>
          <w:rFonts w:ascii="Arial" w:hAnsi="Arial" w:cs="Arial"/>
          <w:color w:val="666666"/>
        </w:rPr>
        <w:t>ant</w:t>
      </w:r>
      <w:r w:rsidRPr="00A143D2">
        <w:rPr>
          <w:rFonts w:ascii="Arial" w:hAnsi="Arial" w:cs="Arial"/>
          <w:color w:val="666666"/>
        </w:rPr>
        <w:t xml:space="preserve"> un </w:t>
      </w:r>
      <w:r>
        <w:rPr>
          <w:rFonts w:ascii="Arial" w:hAnsi="Arial" w:cs="Arial"/>
          <w:color w:val="666666"/>
        </w:rPr>
        <w:t>système</w:t>
      </w:r>
      <w:r w:rsidRPr="00A143D2">
        <w:rPr>
          <w:rFonts w:ascii="Arial" w:hAnsi="Arial" w:cs="Arial"/>
          <w:color w:val="666666"/>
        </w:rPr>
        <w:t xml:space="preserve"> de surveillance </w:t>
      </w:r>
      <w:r w:rsidR="008E03B2">
        <w:rPr>
          <w:rFonts w:ascii="Arial" w:hAnsi="Arial" w:cs="Arial"/>
          <w:color w:val="666666"/>
        </w:rPr>
        <w:t>inégalé</w:t>
      </w:r>
      <w:r w:rsidR="003F7117">
        <w:rPr>
          <w:rFonts w:ascii="Arial" w:hAnsi="Arial" w:cs="Arial"/>
          <w:color w:val="666666"/>
        </w:rPr>
        <w:t xml:space="preserve">. ElderWatch </w:t>
      </w:r>
      <w:r w:rsidR="008E03B2">
        <w:rPr>
          <w:rFonts w:ascii="Arial" w:hAnsi="Arial" w:cs="Arial"/>
          <w:color w:val="666666"/>
        </w:rPr>
        <w:t xml:space="preserve">a </w:t>
      </w:r>
      <w:r>
        <w:rPr>
          <w:rFonts w:ascii="Arial" w:hAnsi="Arial" w:cs="Arial"/>
          <w:color w:val="666666"/>
        </w:rPr>
        <w:t xml:space="preserve">pour but de révolutionner l’industrie des </w:t>
      </w:r>
      <w:r w:rsidR="00C3768E">
        <w:rPr>
          <w:rFonts w:ascii="Arial" w:hAnsi="Arial" w:cs="Arial"/>
          <w:color w:val="666666"/>
        </w:rPr>
        <w:t>boutons d’urgence</w:t>
      </w:r>
      <w:r>
        <w:rPr>
          <w:rFonts w:ascii="Arial" w:hAnsi="Arial" w:cs="Arial"/>
          <w:color w:val="666666"/>
        </w:rPr>
        <w:t xml:space="preserve"> pour personnes âgées avec son nouveau système : le </w:t>
      </w:r>
      <w:r w:rsidR="003B1234">
        <w:rPr>
          <w:rFonts w:ascii="Arial" w:hAnsi="Arial" w:cs="Arial"/>
          <w:color w:val="666666"/>
        </w:rPr>
        <w:t>Safen.</w:t>
      </w:r>
      <w:r w:rsidR="008E03B2">
        <w:rPr>
          <w:rFonts w:ascii="Arial" w:hAnsi="Arial" w:cs="Arial"/>
          <w:color w:val="666666"/>
        </w:rPr>
        <w:t xml:space="preserve"> </w:t>
      </w:r>
    </w:p>
    <w:p w14:paraId="431AE041" w14:textId="2F833FFD" w:rsidR="00EF5B73" w:rsidRPr="00EF5B73" w:rsidRDefault="001F3D5F" w:rsidP="00A143D2">
      <w:pPr>
        <w:rPr>
          <w:rFonts w:ascii="Arial" w:hAnsi="Arial" w:cs="Arial"/>
          <w:color w:val="666666"/>
        </w:rPr>
      </w:pPr>
      <w:r>
        <w:rPr>
          <w:rFonts w:ascii="Arial" w:hAnsi="Arial" w:cs="Arial"/>
          <w:color w:val="666666"/>
        </w:rPr>
        <w:t xml:space="preserve">La compagnie compte </w:t>
      </w:r>
      <w:r w:rsidR="002B602D">
        <w:rPr>
          <w:rFonts w:ascii="Arial" w:hAnsi="Arial" w:cs="Arial"/>
          <w:color w:val="666666"/>
        </w:rPr>
        <w:t xml:space="preserve">présentement </w:t>
      </w:r>
      <w:r>
        <w:rPr>
          <w:rFonts w:ascii="Arial" w:hAnsi="Arial" w:cs="Arial"/>
          <w:color w:val="666666"/>
        </w:rPr>
        <w:t>deux employés : Élodie-Christelle Bebga, l</w:t>
      </w:r>
      <w:r w:rsidR="00BA6AEB">
        <w:rPr>
          <w:rFonts w:ascii="Arial" w:hAnsi="Arial" w:cs="Arial"/>
          <w:color w:val="666666"/>
        </w:rPr>
        <w:t xml:space="preserve">a technicienne en microélectronique </w:t>
      </w:r>
      <w:r w:rsidR="00F31F16">
        <w:rPr>
          <w:rFonts w:ascii="Arial" w:hAnsi="Arial" w:cs="Arial"/>
          <w:color w:val="666666"/>
        </w:rPr>
        <w:t xml:space="preserve">et </w:t>
      </w:r>
      <w:r>
        <w:rPr>
          <w:rFonts w:ascii="Arial" w:hAnsi="Arial" w:cs="Arial"/>
          <w:color w:val="666666"/>
        </w:rPr>
        <w:t xml:space="preserve">Félix Chenette-Stewart, </w:t>
      </w:r>
      <w:r w:rsidR="003F7117">
        <w:rPr>
          <w:rFonts w:ascii="Arial" w:hAnsi="Arial" w:cs="Arial"/>
          <w:color w:val="666666"/>
        </w:rPr>
        <w:t>le</w:t>
      </w:r>
      <w:r w:rsidR="00BA6AEB">
        <w:rPr>
          <w:rFonts w:ascii="Arial" w:hAnsi="Arial" w:cs="Arial"/>
          <w:color w:val="666666"/>
        </w:rPr>
        <w:t xml:space="preserve"> programmeur informatique. </w:t>
      </w:r>
      <w:r w:rsidR="00EF5B73">
        <w:rPr>
          <w:rFonts w:ascii="Arial" w:hAnsi="Arial" w:cs="Arial"/>
          <w:color w:val="666666"/>
        </w:rPr>
        <w:t>La compagnie est entièrement</w:t>
      </w:r>
      <w:r w:rsidR="00497506">
        <w:rPr>
          <w:rFonts w:ascii="Arial" w:hAnsi="Arial" w:cs="Arial"/>
          <w:color w:val="666666"/>
        </w:rPr>
        <w:t xml:space="preserve"> dirigée</w:t>
      </w:r>
      <w:r w:rsidR="00EF5B73">
        <w:rPr>
          <w:rFonts w:ascii="Arial" w:hAnsi="Arial" w:cs="Arial"/>
          <w:color w:val="666666"/>
        </w:rPr>
        <w:t xml:space="preserve"> par ces deux employés</w:t>
      </w:r>
      <w:r w:rsidR="00497506">
        <w:rPr>
          <w:rFonts w:ascii="Arial" w:hAnsi="Arial" w:cs="Arial"/>
          <w:color w:val="666666"/>
        </w:rPr>
        <w:t>.</w:t>
      </w:r>
    </w:p>
    <w:p w14:paraId="3315F803" w14:textId="19B266D6" w:rsidR="00DD1468" w:rsidRPr="003F7117" w:rsidRDefault="00DD1468" w:rsidP="00A143D2">
      <w:pPr>
        <w:pStyle w:val="Bullets"/>
        <w:numPr>
          <w:ilvl w:val="0"/>
          <w:numId w:val="0"/>
        </w:numPr>
        <w:ind w:left="170"/>
      </w:pPr>
    </w:p>
    <w:p w14:paraId="7A59297B" w14:textId="77777777" w:rsidR="000552AA" w:rsidRDefault="000552AA" w:rsidP="000552AA">
      <w:pPr>
        <w:pStyle w:val="Heading1"/>
      </w:pPr>
      <w:r w:rsidRPr="00576D0A">
        <w:t>Les coordonnées</w:t>
      </w:r>
      <w:r>
        <w:t xml:space="preserve"> de l’entreprise</w:t>
      </w:r>
    </w:p>
    <w:p w14:paraId="49994786" w14:textId="77777777" w:rsidR="000552AA" w:rsidRPr="00576D0A" w:rsidRDefault="000552AA" w:rsidP="000552AA">
      <w:r>
        <w:t>Nom de l’entreprise : ElderWatch</w:t>
      </w:r>
    </w:p>
    <w:p w14:paraId="1859B2A1" w14:textId="77777777" w:rsidR="000552AA" w:rsidRDefault="000552AA" w:rsidP="000552AA">
      <w:r w:rsidRPr="00576D0A">
        <w:t>Adresse: 490 rue Andras,</w:t>
      </w:r>
      <w:r>
        <w:t xml:space="preserve"> Dollard-des-Ormeaux, QC, Canada</w:t>
      </w:r>
    </w:p>
    <w:p w14:paraId="442680E3" w14:textId="77777777" w:rsidR="000552AA" w:rsidRDefault="000552AA" w:rsidP="000552AA">
      <w:r>
        <w:t>Téléphone : (514) -922-2784</w:t>
      </w:r>
    </w:p>
    <w:p w14:paraId="142B595D" w14:textId="77777777" w:rsidR="000552AA" w:rsidRPr="00576D0A" w:rsidRDefault="000552AA" w:rsidP="000552AA">
      <w:r>
        <w:t>Email :</w:t>
      </w:r>
    </w:p>
    <w:p w14:paraId="6AA224CC" w14:textId="6755DE1A" w:rsidR="00DD1468" w:rsidRPr="00576D0A" w:rsidRDefault="00DD1468" w:rsidP="00DD1468">
      <w:pPr>
        <w:pStyle w:val="Bullets"/>
      </w:pPr>
      <w:r w:rsidRPr="00576D0A">
        <w:br w:type="page"/>
      </w:r>
    </w:p>
    <w:p w14:paraId="033893D8" w14:textId="3FD0FFEC" w:rsidR="001F3D5F" w:rsidRDefault="003F7117" w:rsidP="001F3D5F">
      <w:pPr>
        <w:pStyle w:val="Heading1"/>
      </w:pPr>
      <w:r w:rsidRPr="003F7117">
        <w:lastRenderedPageBreak/>
        <w:t>Le</w:t>
      </w:r>
      <w:r w:rsidR="00FD60E0">
        <w:t>s</w:t>
      </w:r>
      <w:r w:rsidRPr="003F7117">
        <w:t xml:space="preserve"> problème</w:t>
      </w:r>
      <w:r w:rsidR="00FD60E0">
        <w:t>s</w:t>
      </w:r>
      <w:r w:rsidR="00D11F55">
        <w:t xml:space="preserve">, </w:t>
      </w:r>
      <w:r w:rsidRPr="003F7117">
        <w:t>la s</w:t>
      </w:r>
      <w:r>
        <w:t>olution</w:t>
      </w:r>
    </w:p>
    <w:p w14:paraId="0E75F92F" w14:textId="77777777" w:rsidR="003047B4" w:rsidRPr="003047B4" w:rsidRDefault="003047B4" w:rsidP="003047B4"/>
    <w:p w14:paraId="3B391D7D" w14:textId="15A14125" w:rsidR="003F7117" w:rsidRDefault="003B1234" w:rsidP="001F3D5F">
      <w:r>
        <w:t xml:space="preserve">Dans le monde des boutons d’appel d’urgence pour aînés, il y a trois problèmes </w:t>
      </w:r>
      <w:r w:rsidR="008332CE">
        <w:t xml:space="preserve">présents chez presque tous les compétiteurs </w:t>
      </w:r>
      <w:r>
        <w:t xml:space="preserve">qui sont la source de plusieurs conversations. </w:t>
      </w:r>
      <w:r w:rsidR="008332CE">
        <w:t>Voici les problèmes en question :</w:t>
      </w:r>
    </w:p>
    <w:p w14:paraId="4E1BA4C7" w14:textId="110975C4" w:rsidR="003F7117" w:rsidRDefault="003F7117" w:rsidP="00582D5F">
      <w:pPr>
        <w:pStyle w:val="ListParagraph"/>
        <w:numPr>
          <w:ilvl w:val="0"/>
          <w:numId w:val="8"/>
        </w:numPr>
      </w:pPr>
      <w:r>
        <w:t xml:space="preserve">Les prix </w:t>
      </w:r>
      <w:r w:rsidR="008332CE">
        <w:t xml:space="preserve">sont </w:t>
      </w:r>
      <w:r w:rsidR="003C02FB">
        <w:t xml:space="preserve">parfois </w:t>
      </w:r>
      <w:r>
        <w:t>absurdes (</w:t>
      </w:r>
      <w:r w:rsidR="003C02FB">
        <w:rPr>
          <w:b/>
          <w:bCs/>
        </w:rPr>
        <w:t>25</w:t>
      </w:r>
      <w:r>
        <w:t xml:space="preserve">$ à </w:t>
      </w:r>
      <w:r w:rsidRPr="003F7117">
        <w:rPr>
          <w:b/>
          <w:bCs/>
        </w:rPr>
        <w:t>160</w:t>
      </w:r>
      <w:r>
        <w:t xml:space="preserve">$ </w:t>
      </w:r>
      <w:r w:rsidRPr="003F7117">
        <w:rPr>
          <w:u w:val="single"/>
        </w:rPr>
        <w:t>par mois</w:t>
      </w:r>
      <w:r>
        <w:t xml:space="preserve"> en plus de </w:t>
      </w:r>
      <w:r w:rsidRPr="003F7117">
        <w:rPr>
          <w:b/>
          <w:bCs/>
        </w:rPr>
        <w:t>30</w:t>
      </w:r>
      <w:r>
        <w:t xml:space="preserve">$ à </w:t>
      </w:r>
      <w:r w:rsidRPr="003F7117">
        <w:rPr>
          <w:b/>
          <w:bCs/>
        </w:rPr>
        <w:t>80</w:t>
      </w:r>
      <w:r>
        <w:t xml:space="preserve">$ </w:t>
      </w:r>
      <w:r w:rsidRPr="003F7117">
        <w:rPr>
          <w:u w:val="single"/>
        </w:rPr>
        <w:t>par</w:t>
      </w:r>
      <w:r>
        <w:t xml:space="preserve"> interventions médicales pour certaines compagnies)</w:t>
      </w:r>
    </w:p>
    <w:p w14:paraId="71754C76" w14:textId="5FACECAA" w:rsidR="003F7117" w:rsidRDefault="003F7117" w:rsidP="00582D5F">
      <w:pPr>
        <w:pStyle w:val="ListParagraph"/>
        <w:numPr>
          <w:ilvl w:val="0"/>
          <w:numId w:val="8"/>
        </w:numPr>
      </w:pPr>
      <w:r>
        <w:t>Le temps de réponse lors d’une urgence médicale est très lent (</w:t>
      </w:r>
      <w:r w:rsidR="00497506">
        <w:t xml:space="preserve">en moyenne </w:t>
      </w:r>
      <w:r>
        <w:t>30 à 100 minutes)</w:t>
      </w:r>
    </w:p>
    <w:p w14:paraId="24434441" w14:textId="2FAC3473" w:rsidR="003F7117" w:rsidRPr="003F7117" w:rsidRDefault="003F7117" w:rsidP="00582D5F">
      <w:pPr>
        <w:pStyle w:val="ListParagraph"/>
        <w:numPr>
          <w:ilvl w:val="0"/>
          <w:numId w:val="8"/>
        </w:numPr>
      </w:pPr>
      <w:r>
        <w:t xml:space="preserve">Les soins donnés ne sont pas toujours suffisants </w:t>
      </w:r>
      <w:r w:rsidR="00497506">
        <w:t xml:space="preserve">ou appropriés </w:t>
      </w:r>
      <w:r>
        <w:t>et une ambulance doit être appelée pour 2 appels sur 5.</w:t>
      </w:r>
    </w:p>
    <w:p w14:paraId="3CA963C0" w14:textId="6D192BDC" w:rsidR="008332CE" w:rsidRDefault="00D11F55" w:rsidP="001F3D5F">
      <w:r>
        <w:t xml:space="preserve">ElderWatch </w:t>
      </w:r>
      <w:r w:rsidR="008332CE">
        <w:t xml:space="preserve">a </w:t>
      </w:r>
      <w:r w:rsidR="00911263">
        <w:t>comme</w:t>
      </w:r>
      <w:r w:rsidR="008332CE">
        <w:t xml:space="preserve"> priorité de viser ces problèmes et de trouver une solution adéquate et abordable.</w:t>
      </w:r>
    </w:p>
    <w:p w14:paraId="1FC31C33" w14:textId="6854D2A9" w:rsidR="00911263" w:rsidRDefault="008332CE" w:rsidP="0077380B">
      <w:r>
        <w:t xml:space="preserve">La solution de ElderWatch </w:t>
      </w:r>
      <w:r w:rsidR="00D11F55">
        <w:t xml:space="preserve">se démarque particulièrement des autres produits par son approche aux problèmes. Puisque la majorité des compétiteurs vendent directement au client et non aux résidences, celles-ci sont rarement au courant que le client a besoin d’aide urgente. De ce fait, ElderWatch travaille directement avec les résidences afin de leur fournir un système de surveillance local. </w:t>
      </w:r>
    </w:p>
    <w:p w14:paraId="2544E5CF" w14:textId="2C55B719" w:rsidR="00911263" w:rsidRDefault="00911263" w:rsidP="0077380B">
      <w:r>
        <w:t xml:space="preserve">Un système local </w:t>
      </w:r>
      <w:r w:rsidR="005A50FC">
        <w:t>permettrait</w:t>
      </w:r>
      <w:r>
        <w:t xml:space="preserve"> aux employés de la résidence de gérer à 100% tous les appels d’urgence entrants et ce immédiatement. Étant donné que ces appels sont reçus localement, il n’est pas nécessaire pour ElderWatch d’avoir </w:t>
      </w:r>
      <w:r w:rsidR="005A50FC">
        <w:t>un centre</w:t>
      </w:r>
      <w:r>
        <w:t xml:space="preserve"> de commande pour traiter tous les appels d’urgence des différentes résidences. Cela permet à ElderWatch de remplacer les frais mensuels par un paiement unique ainsi réduisant les coûts à long terme pour les aînés.</w:t>
      </w:r>
    </w:p>
    <w:p w14:paraId="6E4D3DB1" w14:textId="6AA21D8E" w:rsidR="00576D0A" w:rsidRDefault="0077380B" w:rsidP="001F3D5F">
      <w:r>
        <w:rPr>
          <w:rFonts w:cstheme="minorHAnsi"/>
        </w:rPr>
        <w:t>Puisque les résidences cherchent à protéger, aider et créer un milieu chaleureux et sécurisant pour leurs aînés peu importe où ils sont dans la résidence, il est très important pour eux de leur venir en aide dans les plus brefs délais</w:t>
      </w:r>
      <w:r w:rsidR="00911263">
        <w:t xml:space="preserve">. </w:t>
      </w:r>
      <w:r w:rsidR="00D11F55">
        <w:t>En implémentant un systèm</w:t>
      </w:r>
      <w:r w:rsidR="00300782">
        <w:t>e</w:t>
      </w:r>
      <w:r w:rsidR="00911263">
        <w:t xml:space="preserve"> local</w:t>
      </w:r>
      <w:r w:rsidR="00D11F55">
        <w:t xml:space="preserve">, le temps de réponse </w:t>
      </w:r>
      <w:r w:rsidR="00300782">
        <w:t>sera</w:t>
      </w:r>
      <w:r w:rsidR="00D11F55">
        <w:t xml:space="preserve"> drastiquement réduit</w:t>
      </w:r>
      <w:r w:rsidR="00300782">
        <w:t>. De plus, puisque l’intervention sera faite localement et par le personnel de la résidence, il n’est pas nécessaire d’engager plusieurs premier répondant sur appels pour faire ces interventions. Ceci permet de complètement couper les frais associés à chaque intervention médicale.</w:t>
      </w:r>
      <w:r w:rsidR="008332CE">
        <w:t xml:space="preserve"> </w:t>
      </w:r>
    </w:p>
    <w:p w14:paraId="48F8CEA5" w14:textId="3437314D" w:rsidR="003F7117" w:rsidRDefault="00911263" w:rsidP="001F3D5F">
      <w:r>
        <w:t>Plusieurs solutions ont été proposées par des compétiteurs pour remédier à ce problème. Par contre, dans la plupart des cas, la solution</w:t>
      </w:r>
      <w:r w:rsidR="008332CE">
        <w:t xml:space="preserve"> consiste à appeler les membres de la famille avant d’avoir à faire intervenir un premier répondant sur appel. </w:t>
      </w:r>
      <w:r w:rsidR="00576D0A">
        <w:t xml:space="preserve"> Cette « solution » avait pour but de réduire les coûts associés aux interventions médicales. </w:t>
      </w:r>
      <w:r w:rsidR="008332CE">
        <w:t>Malheureusement,</w:t>
      </w:r>
      <w:r w:rsidR="00576D0A">
        <w:t xml:space="preserve"> selon les données recueillies par LifeAssure,</w:t>
      </w:r>
      <w:r w:rsidR="008332CE">
        <w:t xml:space="preserve"> cette</w:t>
      </w:r>
      <w:r w:rsidR="00576D0A">
        <w:t xml:space="preserve"> « solution »</w:t>
      </w:r>
      <w:r w:rsidR="008332CE">
        <w:t xml:space="preserve"> a un impact négatif </w:t>
      </w:r>
      <w:r w:rsidR="00576D0A">
        <w:t>sur le temps de réponse</w:t>
      </w:r>
      <w:r w:rsidR="007955C2">
        <w:t>. De plus, puisque cette « solution » dépend de la disponibilité des membres de la famille du client, les données montrent que dans</w:t>
      </w:r>
      <w:r w:rsidR="00576D0A">
        <w:t xml:space="preserve"> 87% des cas, il était impossible pour les membres de la famille de répondre à une telle urgence dans des délais respectables.</w:t>
      </w:r>
      <w:r w:rsidR="007955C2">
        <w:t xml:space="preserve"> </w:t>
      </w:r>
    </w:p>
    <w:p w14:paraId="412E1FD2" w14:textId="77777777" w:rsidR="0077380B" w:rsidRDefault="0077380B" w:rsidP="001F3D5F"/>
    <w:p w14:paraId="55DE73B0" w14:textId="77777777" w:rsidR="00D16338" w:rsidRDefault="00D16338" w:rsidP="00186960">
      <w:pPr>
        <w:pStyle w:val="Heading1"/>
      </w:pPr>
    </w:p>
    <w:p w14:paraId="44E6974E" w14:textId="73607110" w:rsidR="00300782" w:rsidRDefault="00186960" w:rsidP="00186960">
      <w:pPr>
        <w:pStyle w:val="Heading1"/>
      </w:pPr>
      <w:r>
        <w:lastRenderedPageBreak/>
        <w:t>Safen de ElderWatch</w:t>
      </w:r>
    </w:p>
    <w:p w14:paraId="181E1ED0" w14:textId="77777777" w:rsidR="003047B4" w:rsidRPr="003047B4" w:rsidRDefault="003047B4" w:rsidP="003047B4"/>
    <w:p w14:paraId="3E3C2B0C" w14:textId="488F2667" w:rsidR="00300782" w:rsidRDefault="00300782" w:rsidP="00300782">
      <w:pPr>
        <w:sectPr w:rsidR="00300782" w:rsidSect="005E14D5">
          <w:pgSz w:w="12240" w:h="15840" w:code="1"/>
          <w:pgMar w:top="1701" w:right="720" w:bottom="1672" w:left="720" w:header="432" w:footer="432" w:gutter="0"/>
          <w:cols w:space="720"/>
          <w:docGrid w:linePitch="360"/>
        </w:sectPr>
      </w:pPr>
      <w:r>
        <w:t xml:space="preserve">Le </w:t>
      </w:r>
      <w:r w:rsidR="00411C92">
        <w:t xml:space="preserve">Safen de ElderWatch </w:t>
      </w:r>
      <w:r>
        <w:t>est</w:t>
      </w:r>
      <w:r w:rsidR="00411C92">
        <w:t xml:space="preserve"> un produit</w:t>
      </w:r>
      <w:r>
        <w:t xml:space="preserve"> révolutionnaire dans son industrie. </w:t>
      </w:r>
      <w:r w:rsidR="00FD60E0">
        <w:t>Il combine</w:t>
      </w:r>
      <w:r w:rsidR="003F7117">
        <w:t xml:space="preserve"> un bouton d’urgence, un accéléromètre et gyroscope (détection de chute), un piezo, un vibrateur et un logiciel de surveillance complet </w:t>
      </w:r>
      <w:r w:rsidR="00FD60E0">
        <w:t>afin de créer un système de surveillance local. De ce fait, l</w:t>
      </w:r>
      <w:r w:rsidR="00411C92">
        <w:t>e Safen</w:t>
      </w:r>
      <w:r w:rsidR="003F7117">
        <w:t xml:space="preserve"> se démarque des autres produits présentement sur le marché.</w:t>
      </w:r>
      <w:r>
        <w:t xml:space="preserve"> Voici une liste des </w:t>
      </w:r>
      <w:r w:rsidR="008C7602">
        <w:t>caractéristiques</w:t>
      </w:r>
      <w:r>
        <w:t xml:space="preserve"> </w:t>
      </w:r>
      <w:r w:rsidR="0038288E">
        <w:t xml:space="preserve">technologiques </w:t>
      </w:r>
      <w:r>
        <w:t>du bracelet</w:t>
      </w:r>
      <w:r w:rsidR="00686A02">
        <w:t> </w:t>
      </w:r>
      <w:r w:rsidR="008C7602">
        <w:t>ainsi qu’une brève explication de leur fonction.</w:t>
      </w:r>
    </w:p>
    <w:p w14:paraId="0E6B3D16" w14:textId="16155895" w:rsidR="00300782" w:rsidRPr="00686A02" w:rsidRDefault="00300782" w:rsidP="00686A02">
      <w:pPr>
        <w:rPr>
          <w:u w:val="single"/>
        </w:rPr>
      </w:pPr>
    </w:p>
    <w:p w14:paraId="30AA9213" w14:textId="519EBD6C" w:rsidR="00300782" w:rsidRDefault="00300782" w:rsidP="00582D5F">
      <w:pPr>
        <w:pStyle w:val="ListParagraph"/>
        <w:numPr>
          <w:ilvl w:val="0"/>
          <w:numId w:val="10"/>
        </w:numPr>
      </w:pPr>
      <w:r w:rsidRPr="008C7602">
        <w:t>Bouton d’urgence</w:t>
      </w:r>
      <w:r w:rsidR="008C7602" w:rsidRPr="008C7602">
        <w:t xml:space="preserve"> : Le bouton d’urgence est commodément situé sur le dessus du bracelet et permet à la personne d’appeler pour de l’aide. </w:t>
      </w:r>
    </w:p>
    <w:p w14:paraId="51D5C15C" w14:textId="77777777" w:rsidR="008C7602" w:rsidRPr="008C7602" w:rsidRDefault="008C7602" w:rsidP="008C7602">
      <w:pPr>
        <w:pStyle w:val="ListParagraph"/>
      </w:pPr>
    </w:p>
    <w:p w14:paraId="078D30E2" w14:textId="48198DDF" w:rsidR="00300782" w:rsidRDefault="00300782" w:rsidP="00582D5F">
      <w:pPr>
        <w:pStyle w:val="ListParagraph"/>
        <w:numPr>
          <w:ilvl w:val="0"/>
          <w:numId w:val="10"/>
        </w:numPr>
      </w:pPr>
      <w:r w:rsidRPr="008C7602">
        <w:t>Détection de chute</w:t>
      </w:r>
      <w:r w:rsidR="008C7602" w:rsidRPr="008C7602">
        <w:t> : Le système de détection de chute intégré est composé de deux capteurs; un gyroscope et un accéléromètre. En combinant les données que ceux-ci génèrent, le bracelet est capable de détecter une chute</w:t>
      </w:r>
      <w:r w:rsidR="008C7602">
        <w:t xml:space="preserve"> et alertera le personnel de la résidence.</w:t>
      </w:r>
    </w:p>
    <w:p w14:paraId="2CF17756" w14:textId="77777777" w:rsidR="008C7602" w:rsidRPr="008C7602" w:rsidRDefault="008C7602" w:rsidP="008C7602">
      <w:pPr>
        <w:pStyle w:val="ListParagraph"/>
      </w:pPr>
    </w:p>
    <w:p w14:paraId="765EC67C" w14:textId="77777777" w:rsidR="008C7602" w:rsidRPr="008C7602" w:rsidRDefault="008C7602" w:rsidP="008C7602">
      <w:pPr>
        <w:pStyle w:val="ListParagraph"/>
      </w:pPr>
    </w:p>
    <w:p w14:paraId="46AAFACD" w14:textId="500B1AE1" w:rsidR="00686A02" w:rsidRDefault="00300782" w:rsidP="00582D5F">
      <w:pPr>
        <w:pStyle w:val="ListParagraph"/>
        <w:numPr>
          <w:ilvl w:val="0"/>
          <w:numId w:val="10"/>
        </w:numPr>
      </w:pPr>
      <w:r>
        <w:t>Alarme (piezo)</w:t>
      </w:r>
      <w:r w:rsidR="008C7602">
        <w:t xml:space="preserve"> : Lors d’une chute, une alarme sonnera afin d’aide le personnel de la résidence à localiser le client en détresse. </w:t>
      </w:r>
    </w:p>
    <w:p w14:paraId="3B997055" w14:textId="77777777" w:rsidR="008C7602" w:rsidRDefault="008C7602" w:rsidP="008C7602">
      <w:pPr>
        <w:pStyle w:val="ListParagraph"/>
      </w:pPr>
    </w:p>
    <w:p w14:paraId="2BCE40BD" w14:textId="4F5DE05E" w:rsidR="00686A02" w:rsidRDefault="00686A02" w:rsidP="00582D5F">
      <w:pPr>
        <w:pStyle w:val="ListParagraph"/>
        <w:numPr>
          <w:ilvl w:val="0"/>
          <w:numId w:val="10"/>
        </w:numPr>
      </w:pPr>
      <w:r>
        <w:t>Vibrateur</w:t>
      </w:r>
      <w:r w:rsidR="00981C73">
        <w:t xml:space="preserve"> : Sert à avertir le client lorsqu’il perd </w:t>
      </w:r>
      <w:r w:rsidR="0077380B">
        <w:t>connexion</w:t>
      </w:r>
      <w:r w:rsidR="00981C73">
        <w:t xml:space="preserve"> avec le système.</w:t>
      </w:r>
    </w:p>
    <w:p w14:paraId="07F4B16E" w14:textId="77777777" w:rsidR="00827C01" w:rsidRPr="00827C01" w:rsidRDefault="00827C01" w:rsidP="00827C01">
      <w:pPr>
        <w:pStyle w:val="ListParagraph"/>
      </w:pPr>
    </w:p>
    <w:p w14:paraId="7621C0F7" w14:textId="77777777" w:rsidR="00827C01" w:rsidRDefault="00827C01" w:rsidP="00827C01">
      <w:pPr>
        <w:pStyle w:val="ListParagraph"/>
      </w:pPr>
    </w:p>
    <w:p w14:paraId="1BB645CC" w14:textId="77777777" w:rsidR="008C7602" w:rsidRDefault="008C7602" w:rsidP="00582D5F">
      <w:pPr>
        <w:pStyle w:val="ListParagraph"/>
        <w:numPr>
          <w:ilvl w:val="0"/>
          <w:numId w:val="10"/>
        </w:numPr>
      </w:pPr>
      <w:r>
        <w:t>Connection wifi</w:t>
      </w:r>
      <w:r w:rsidR="00981C73">
        <w:t> : Permet de communiquer avec le logiciel de surveillance.</w:t>
      </w:r>
    </w:p>
    <w:p w14:paraId="5DCF1016" w14:textId="0084FB25" w:rsidR="00576D0A" w:rsidRPr="00576D0A" w:rsidRDefault="00576D0A" w:rsidP="00576D0A">
      <w:pPr>
        <w:rPr>
          <w:rFonts w:cstheme="minorHAnsi"/>
        </w:rPr>
        <w:sectPr w:rsidR="00576D0A" w:rsidRPr="00576D0A" w:rsidSect="008C7602">
          <w:type w:val="continuous"/>
          <w:pgSz w:w="12240" w:h="15840" w:code="1"/>
          <w:pgMar w:top="1701" w:right="720" w:bottom="1672" w:left="720" w:header="432" w:footer="432" w:gutter="0"/>
          <w:cols w:space="720"/>
          <w:docGrid w:linePitch="360"/>
        </w:sectPr>
      </w:pPr>
    </w:p>
    <w:p w14:paraId="185D31AE" w14:textId="500D1CA7" w:rsidR="00300782" w:rsidRPr="00686A02" w:rsidRDefault="00300782" w:rsidP="0038288E"/>
    <w:p w14:paraId="2049ADE4" w14:textId="3D8FA1F1" w:rsidR="00300782" w:rsidRDefault="00300782" w:rsidP="00300782">
      <w:pPr>
        <w:pStyle w:val="ListParagraph"/>
      </w:pPr>
    </w:p>
    <w:p w14:paraId="42410AD6" w14:textId="7E5FD587" w:rsidR="00300782" w:rsidRPr="00300782" w:rsidRDefault="00300782" w:rsidP="00300782">
      <w:pPr>
        <w:pStyle w:val="ListParagraph"/>
      </w:pPr>
    </w:p>
    <w:p w14:paraId="7AE1FD5E" w14:textId="77777777" w:rsidR="00300782" w:rsidRDefault="00300782" w:rsidP="00D11F55">
      <w:pPr>
        <w:sectPr w:rsidR="00300782" w:rsidSect="00300782">
          <w:type w:val="continuous"/>
          <w:pgSz w:w="12240" w:h="15840" w:code="1"/>
          <w:pgMar w:top="1701" w:right="720" w:bottom="1672" w:left="720" w:header="432" w:footer="432" w:gutter="0"/>
          <w:cols w:num="2" w:space="720"/>
          <w:docGrid w:linePitch="360"/>
        </w:sectPr>
      </w:pPr>
    </w:p>
    <w:p w14:paraId="56B79B11" w14:textId="77777777" w:rsidR="00D16338" w:rsidRDefault="00D16338" w:rsidP="00186960">
      <w:pPr>
        <w:pStyle w:val="Heading1"/>
        <w:ind w:firstLine="720"/>
      </w:pPr>
    </w:p>
    <w:p w14:paraId="03B7113B" w14:textId="77777777" w:rsidR="00D16338" w:rsidRDefault="00D16338" w:rsidP="00186960">
      <w:pPr>
        <w:pStyle w:val="Heading1"/>
        <w:ind w:firstLine="720"/>
      </w:pPr>
    </w:p>
    <w:p w14:paraId="63BD0EDA" w14:textId="77777777" w:rsidR="00D16338" w:rsidRDefault="00D16338" w:rsidP="00186960">
      <w:pPr>
        <w:pStyle w:val="Heading1"/>
        <w:ind w:firstLine="720"/>
      </w:pPr>
    </w:p>
    <w:p w14:paraId="1434D640" w14:textId="77777777" w:rsidR="00D16338" w:rsidRDefault="00D16338" w:rsidP="00186960">
      <w:pPr>
        <w:pStyle w:val="Heading1"/>
        <w:ind w:firstLine="720"/>
      </w:pPr>
    </w:p>
    <w:p w14:paraId="4CABC2BD" w14:textId="77777777" w:rsidR="00D16338" w:rsidRDefault="00D16338" w:rsidP="00186960">
      <w:pPr>
        <w:pStyle w:val="Heading1"/>
        <w:ind w:firstLine="720"/>
      </w:pPr>
    </w:p>
    <w:p w14:paraId="56673A83" w14:textId="77777777" w:rsidR="00D16338" w:rsidRDefault="00D16338" w:rsidP="00186960">
      <w:pPr>
        <w:pStyle w:val="Heading1"/>
        <w:ind w:firstLine="720"/>
      </w:pPr>
    </w:p>
    <w:p w14:paraId="1EDBDAAA" w14:textId="77777777" w:rsidR="00D16338" w:rsidRDefault="00D16338" w:rsidP="00186960">
      <w:pPr>
        <w:pStyle w:val="Heading1"/>
        <w:ind w:firstLine="720"/>
      </w:pPr>
    </w:p>
    <w:p w14:paraId="2B03B4FA" w14:textId="513CA6E7" w:rsidR="00186960" w:rsidRDefault="00186960" w:rsidP="00186960">
      <w:pPr>
        <w:pStyle w:val="Heading1"/>
        <w:ind w:firstLine="720"/>
      </w:pPr>
      <w:r>
        <w:t>Processus de fabrication du Safen</w:t>
      </w:r>
    </w:p>
    <w:p w14:paraId="5284AD6C" w14:textId="77777777" w:rsidR="003047B4" w:rsidRPr="003047B4" w:rsidRDefault="003047B4" w:rsidP="003047B4"/>
    <w:tbl>
      <w:tblPr>
        <w:tblStyle w:val="GridTable4-Accent1"/>
        <w:tblW w:w="0" w:type="auto"/>
        <w:tblLook w:val="04A0" w:firstRow="1" w:lastRow="0" w:firstColumn="1" w:lastColumn="0" w:noHBand="0" w:noVBand="1"/>
      </w:tblPr>
      <w:tblGrid>
        <w:gridCol w:w="5098"/>
        <w:gridCol w:w="5692"/>
      </w:tblGrid>
      <w:tr w:rsidR="00186960" w14:paraId="61576D6B" w14:textId="77777777" w:rsidTr="005221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4388005E" w14:textId="493EFAEB" w:rsidR="00186960" w:rsidRPr="00186960" w:rsidRDefault="00186960" w:rsidP="00186960">
            <w:pPr>
              <w:jc w:val="center"/>
              <w:rPr>
                <w:color w:val="FFFFFF" w:themeColor="background1"/>
              </w:rPr>
            </w:pPr>
            <w:r w:rsidRPr="00186960">
              <w:rPr>
                <w:color w:val="FFFFFF" w:themeColor="background1"/>
              </w:rPr>
              <w:t>Étapes de fabrication</w:t>
            </w:r>
          </w:p>
        </w:tc>
        <w:tc>
          <w:tcPr>
            <w:tcW w:w="5692" w:type="dxa"/>
          </w:tcPr>
          <w:p w14:paraId="5382F0A9" w14:textId="3116A0D6" w:rsidR="00186960" w:rsidRPr="00186960" w:rsidRDefault="00186960" w:rsidP="00186960">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186960">
              <w:rPr>
                <w:color w:val="FFFFFF" w:themeColor="background1"/>
              </w:rPr>
              <w:t>Brève explication</w:t>
            </w:r>
          </w:p>
        </w:tc>
      </w:tr>
      <w:tr w:rsidR="00186960" w:rsidRPr="00911263" w14:paraId="6E9099A4" w14:textId="77777777" w:rsidTr="00522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720D7C88" w14:textId="6D4A3282" w:rsidR="00186960" w:rsidRDefault="00186960" w:rsidP="00186960">
            <w:pPr>
              <w:jc w:val="both"/>
            </w:pPr>
            <w:r>
              <w:t>Commande et fabrication du PCB</w:t>
            </w:r>
          </w:p>
        </w:tc>
        <w:tc>
          <w:tcPr>
            <w:tcW w:w="5692" w:type="dxa"/>
          </w:tcPr>
          <w:p w14:paraId="0A6F655F" w14:textId="7A9B9600" w:rsidR="00186960" w:rsidRDefault="0052215F" w:rsidP="00186960">
            <w:pPr>
              <w:jc w:val="both"/>
              <w:cnfStyle w:val="000000100000" w:firstRow="0" w:lastRow="0" w:firstColumn="0" w:lastColumn="0" w:oddVBand="0" w:evenVBand="0" w:oddHBand="1" w:evenHBand="0" w:firstRowFirstColumn="0" w:firstRowLastColumn="0" w:lastRowFirstColumn="0" w:lastRowLastColumn="0"/>
            </w:pPr>
            <w:r>
              <w:t>Processus sous-traité. Peut prendre jusqu’à un mois.</w:t>
            </w:r>
          </w:p>
        </w:tc>
      </w:tr>
      <w:tr w:rsidR="00186960" w:rsidRPr="00911263" w14:paraId="461654AC" w14:textId="77777777" w:rsidTr="0052215F">
        <w:tc>
          <w:tcPr>
            <w:cnfStyle w:val="001000000000" w:firstRow="0" w:lastRow="0" w:firstColumn="1" w:lastColumn="0" w:oddVBand="0" w:evenVBand="0" w:oddHBand="0" w:evenHBand="0" w:firstRowFirstColumn="0" w:firstRowLastColumn="0" w:lastRowFirstColumn="0" w:lastRowLastColumn="0"/>
            <w:tcW w:w="5098" w:type="dxa"/>
          </w:tcPr>
          <w:p w14:paraId="3C632842" w14:textId="02315CB1" w:rsidR="00186960" w:rsidRDefault="00186960" w:rsidP="00186960">
            <w:pPr>
              <w:jc w:val="both"/>
            </w:pPr>
            <w:r>
              <w:t>Commande des pièces</w:t>
            </w:r>
          </w:p>
        </w:tc>
        <w:tc>
          <w:tcPr>
            <w:tcW w:w="5692" w:type="dxa"/>
          </w:tcPr>
          <w:p w14:paraId="430C333C" w14:textId="7532A1F5" w:rsidR="00186960" w:rsidRDefault="0052215F" w:rsidP="00186960">
            <w:pPr>
              <w:jc w:val="both"/>
              <w:cnfStyle w:val="000000000000" w:firstRow="0" w:lastRow="0" w:firstColumn="0" w:lastColumn="0" w:oddVBand="0" w:evenVBand="0" w:oddHBand="0" w:evenHBand="0" w:firstRowFirstColumn="0" w:firstRowLastColumn="0" w:lastRowFirstColumn="0" w:lastRowLastColumn="0"/>
            </w:pPr>
            <w:r>
              <w:t>Délai de réception de 7 jours.</w:t>
            </w:r>
          </w:p>
        </w:tc>
      </w:tr>
      <w:tr w:rsidR="00186960" w:rsidRPr="00911263" w14:paraId="1C3FC1D1" w14:textId="77777777" w:rsidTr="00522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61BB1616" w14:textId="0EBADA47" w:rsidR="00186960" w:rsidRDefault="0052215F" w:rsidP="00186960">
            <w:pPr>
              <w:jc w:val="both"/>
            </w:pPr>
            <w:r>
              <w:t>Montage du PCB (Soudure des composantes)</w:t>
            </w:r>
          </w:p>
        </w:tc>
        <w:tc>
          <w:tcPr>
            <w:tcW w:w="5692" w:type="dxa"/>
          </w:tcPr>
          <w:p w14:paraId="614B2E65" w14:textId="5E08F5EE" w:rsidR="00186960" w:rsidRDefault="0052215F" w:rsidP="00186960">
            <w:pPr>
              <w:jc w:val="both"/>
              <w:cnfStyle w:val="000000100000" w:firstRow="0" w:lastRow="0" w:firstColumn="0" w:lastColumn="0" w:oddVBand="0" w:evenVBand="0" w:oddHBand="1" w:evenHBand="0" w:firstRowFirstColumn="0" w:firstRowLastColumn="0" w:lastRowFirstColumn="0" w:lastRowLastColumn="0"/>
            </w:pPr>
            <w:r>
              <w:t>Processus durant environ trois heures. Soudure des composantes sur les PCB.</w:t>
            </w:r>
          </w:p>
        </w:tc>
      </w:tr>
      <w:tr w:rsidR="00186960" w:rsidRPr="00911263" w14:paraId="4DCDE19F" w14:textId="77777777" w:rsidTr="0052215F">
        <w:tc>
          <w:tcPr>
            <w:cnfStyle w:val="001000000000" w:firstRow="0" w:lastRow="0" w:firstColumn="1" w:lastColumn="0" w:oddVBand="0" w:evenVBand="0" w:oddHBand="0" w:evenHBand="0" w:firstRowFirstColumn="0" w:firstRowLastColumn="0" w:lastRowFirstColumn="0" w:lastRowLastColumn="0"/>
            <w:tcW w:w="5098" w:type="dxa"/>
          </w:tcPr>
          <w:p w14:paraId="54FB42B2" w14:textId="664C557F" w:rsidR="00186960" w:rsidRDefault="0052215F" w:rsidP="00186960">
            <w:pPr>
              <w:jc w:val="both"/>
            </w:pPr>
            <w:r>
              <w:t xml:space="preserve">Inspection des soudures et </w:t>
            </w:r>
            <w:r w:rsidR="00902352">
              <w:t xml:space="preserve">des </w:t>
            </w:r>
            <w:r>
              <w:t>composantes</w:t>
            </w:r>
          </w:p>
        </w:tc>
        <w:tc>
          <w:tcPr>
            <w:tcW w:w="5692" w:type="dxa"/>
          </w:tcPr>
          <w:p w14:paraId="463A835A" w14:textId="5B8B0FFB" w:rsidR="00186960" w:rsidRDefault="0052215F" w:rsidP="00186960">
            <w:pPr>
              <w:jc w:val="both"/>
              <w:cnfStyle w:val="000000000000" w:firstRow="0" w:lastRow="0" w:firstColumn="0" w:lastColumn="0" w:oddVBand="0" w:evenVBand="0" w:oddHBand="0" w:evenHBand="0" w:firstRowFirstColumn="0" w:firstRowLastColumn="0" w:lastRowFirstColumn="0" w:lastRowLastColumn="0"/>
            </w:pPr>
            <w:r>
              <w:t>Inspection de la qualité des soudures</w:t>
            </w:r>
            <w:r w:rsidR="00902352">
              <w:t xml:space="preserve"> et vérification de l’emplacement des composantes.</w:t>
            </w:r>
          </w:p>
        </w:tc>
      </w:tr>
      <w:tr w:rsidR="00186960" w:rsidRPr="00911263" w14:paraId="644B172F" w14:textId="77777777" w:rsidTr="00522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6E556700" w14:textId="46CC509E" w:rsidR="00186960" w:rsidRDefault="0052215F" w:rsidP="00186960">
            <w:pPr>
              <w:jc w:val="both"/>
            </w:pPr>
            <w:r>
              <w:t xml:space="preserve">Inspection du fonctionnement sous tension </w:t>
            </w:r>
          </w:p>
        </w:tc>
        <w:tc>
          <w:tcPr>
            <w:tcW w:w="5692" w:type="dxa"/>
          </w:tcPr>
          <w:p w14:paraId="5D5D6DD3" w14:textId="2D707814" w:rsidR="00186960" w:rsidRDefault="006973E7" w:rsidP="00186960">
            <w:pPr>
              <w:jc w:val="both"/>
              <w:cnfStyle w:val="000000100000" w:firstRow="0" w:lastRow="0" w:firstColumn="0" w:lastColumn="0" w:oddVBand="0" w:evenVBand="0" w:oddHBand="1" w:evenHBand="0" w:firstRowFirstColumn="0" w:firstRowLastColumn="0" w:lastRowFirstColumn="0" w:lastRowLastColumn="0"/>
            </w:pPr>
            <w:r>
              <w:t>Vé</w:t>
            </w:r>
            <w:r w:rsidR="00902352">
              <w:t xml:space="preserve">rification du circuit sous tension afin de détecter les circuits ouverts et </w:t>
            </w:r>
            <w:r w:rsidR="0077380B">
              <w:t>les courts-circuits</w:t>
            </w:r>
            <w:r w:rsidR="00902352">
              <w:t>.</w:t>
            </w:r>
          </w:p>
        </w:tc>
      </w:tr>
      <w:tr w:rsidR="00186960" w:rsidRPr="00911263" w14:paraId="3ED0D279" w14:textId="77777777" w:rsidTr="0052215F">
        <w:tc>
          <w:tcPr>
            <w:cnfStyle w:val="001000000000" w:firstRow="0" w:lastRow="0" w:firstColumn="1" w:lastColumn="0" w:oddVBand="0" w:evenVBand="0" w:oddHBand="0" w:evenHBand="0" w:firstRowFirstColumn="0" w:firstRowLastColumn="0" w:lastRowFirstColumn="0" w:lastRowLastColumn="0"/>
            <w:tcW w:w="5098" w:type="dxa"/>
          </w:tcPr>
          <w:p w14:paraId="2FC5569E" w14:textId="39237670" w:rsidR="00186960" w:rsidRDefault="0052215F" w:rsidP="00186960">
            <w:pPr>
              <w:jc w:val="both"/>
            </w:pPr>
            <w:r>
              <w:t>Installation du microprogramme</w:t>
            </w:r>
          </w:p>
        </w:tc>
        <w:tc>
          <w:tcPr>
            <w:tcW w:w="5692" w:type="dxa"/>
          </w:tcPr>
          <w:p w14:paraId="4098BE7F" w14:textId="23BF4189" w:rsidR="00186960" w:rsidRDefault="006973E7" w:rsidP="00186960">
            <w:pPr>
              <w:jc w:val="both"/>
              <w:cnfStyle w:val="000000000000" w:firstRow="0" w:lastRow="0" w:firstColumn="0" w:lastColumn="0" w:oddVBand="0" w:evenVBand="0" w:oddHBand="0" w:evenHBand="0" w:firstRowFirstColumn="0" w:firstRowLastColumn="0" w:lastRowFirstColumn="0" w:lastRowLastColumn="0"/>
            </w:pPr>
            <w:r>
              <w:t>Téléversement du microprogramme dans la montre</w:t>
            </w:r>
          </w:p>
        </w:tc>
      </w:tr>
      <w:tr w:rsidR="00186960" w:rsidRPr="00911263" w14:paraId="7DFD296F" w14:textId="77777777" w:rsidTr="00522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6C27389B" w14:textId="07252FCA" w:rsidR="00186960" w:rsidRDefault="0052215F" w:rsidP="00186960">
            <w:pPr>
              <w:jc w:val="both"/>
            </w:pPr>
            <w:r>
              <w:t>Mise en boitier</w:t>
            </w:r>
          </w:p>
        </w:tc>
        <w:tc>
          <w:tcPr>
            <w:tcW w:w="5692" w:type="dxa"/>
          </w:tcPr>
          <w:p w14:paraId="37B38B8B" w14:textId="5077DF6C" w:rsidR="00186960" w:rsidRDefault="00902352" w:rsidP="00186960">
            <w:pPr>
              <w:jc w:val="both"/>
              <w:cnfStyle w:val="000000100000" w:firstRow="0" w:lastRow="0" w:firstColumn="0" w:lastColumn="0" w:oddVBand="0" w:evenVBand="0" w:oddHBand="1" w:evenHBand="0" w:firstRowFirstColumn="0" w:firstRowLastColumn="0" w:lastRowFirstColumn="0" w:lastRowLastColumn="0"/>
            </w:pPr>
            <w:r>
              <w:t>Installation du PCB dans le boitier du bracelet.</w:t>
            </w:r>
          </w:p>
        </w:tc>
      </w:tr>
      <w:tr w:rsidR="00186960" w:rsidRPr="00911263" w14:paraId="51F1C38D" w14:textId="77777777" w:rsidTr="0052215F">
        <w:tc>
          <w:tcPr>
            <w:cnfStyle w:val="001000000000" w:firstRow="0" w:lastRow="0" w:firstColumn="1" w:lastColumn="0" w:oddVBand="0" w:evenVBand="0" w:oddHBand="0" w:evenHBand="0" w:firstRowFirstColumn="0" w:firstRowLastColumn="0" w:lastRowFirstColumn="0" w:lastRowLastColumn="0"/>
            <w:tcW w:w="5098" w:type="dxa"/>
          </w:tcPr>
          <w:p w14:paraId="742B94A3" w14:textId="2B34063F" w:rsidR="00186960" w:rsidRDefault="0052215F" w:rsidP="00186960">
            <w:pPr>
              <w:jc w:val="both"/>
            </w:pPr>
            <w:r>
              <w:t>Inspection complète</w:t>
            </w:r>
            <w:r w:rsidR="006973E7">
              <w:t xml:space="preserve"> et test</w:t>
            </w:r>
            <w:r>
              <w:t xml:space="preserve"> d</w:t>
            </w:r>
            <w:r w:rsidR="006973E7">
              <w:t>e</w:t>
            </w:r>
            <w:r>
              <w:t xml:space="preserve"> </w:t>
            </w:r>
            <w:r w:rsidR="006973E7">
              <w:t>fonctionnalité, contrôle de qualité</w:t>
            </w:r>
          </w:p>
        </w:tc>
        <w:tc>
          <w:tcPr>
            <w:tcW w:w="5692" w:type="dxa"/>
          </w:tcPr>
          <w:p w14:paraId="46F2213C" w14:textId="0649D613" w:rsidR="00186960" w:rsidRDefault="006973E7" w:rsidP="00186960">
            <w:pPr>
              <w:jc w:val="both"/>
              <w:cnfStyle w:val="000000000000" w:firstRow="0" w:lastRow="0" w:firstColumn="0" w:lastColumn="0" w:oddVBand="0" w:evenVBand="0" w:oddHBand="0" w:evenHBand="0" w:firstRowFirstColumn="0" w:firstRowLastColumn="0" w:lastRowFirstColumn="0" w:lastRowLastColumn="0"/>
            </w:pPr>
            <w:r>
              <w:t>Inspection finale du produit et contrôle de qualité. Test final de toutes les fonctionnalités du produit dans différent scénarios.</w:t>
            </w:r>
          </w:p>
        </w:tc>
      </w:tr>
      <w:tr w:rsidR="00186960" w:rsidRPr="00911263" w14:paraId="54674C8D" w14:textId="77777777" w:rsidTr="00522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42E7E060" w14:textId="5486D02B" w:rsidR="00186960" w:rsidRDefault="0052215F" w:rsidP="00186960">
            <w:pPr>
              <w:jc w:val="both"/>
            </w:pPr>
            <w:r>
              <w:t>Dépannage du produit (au besoin)</w:t>
            </w:r>
          </w:p>
        </w:tc>
        <w:tc>
          <w:tcPr>
            <w:tcW w:w="5692" w:type="dxa"/>
          </w:tcPr>
          <w:p w14:paraId="549788C8" w14:textId="5B541438" w:rsidR="00186960" w:rsidRDefault="006973E7" w:rsidP="00186960">
            <w:pPr>
              <w:jc w:val="both"/>
              <w:cnfStyle w:val="000000100000" w:firstRow="0" w:lastRow="0" w:firstColumn="0" w:lastColumn="0" w:oddVBand="0" w:evenVBand="0" w:oddHBand="1" w:evenHBand="0" w:firstRowFirstColumn="0" w:firstRowLastColumn="0" w:lastRowFirstColumn="0" w:lastRowLastColumn="0"/>
            </w:pPr>
            <w:r>
              <w:t>(Au besoin) Dans le cas d’un échec du test de fonctionnalité, cette étape consiste à inspecter le produit et réparer les défauts.</w:t>
            </w:r>
          </w:p>
        </w:tc>
      </w:tr>
      <w:tr w:rsidR="00186960" w:rsidRPr="00911263" w14:paraId="6733883F" w14:textId="77777777" w:rsidTr="0052215F">
        <w:tc>
          <w:tcPr>
            <w:cnfStyle w:val="001000000000" w:firstRow="0" w:lastRow="0" w:firstColumn="1" w:lastColumn="0" w:oddVBand="0" w:evenVBand="0" w:oddHBand="0" w:evenHBand="0" w:firstRowFirstColumn="0" w:firstRowLastColumn="0" w:lastRowFirstColumn="0" w:lastRowLastColumn="0"/>
            <w:tcW w:w="5098" w:type="dxa"/>
          </w:tcPr>
          <w:p w14:paraId="60C506E5" w14:textId="7E6A4274" w:rsidR="00186960" w:rsidRDefault="0052215F" w:rsidP="00186960">
            <w:pPr>
              <w:jc w:val="both"/>
            </w:pPr>
            <w:r>
              <w:t>Emballage du produit</w:t>
            </w:r>
          </w:p>
        </w:tc>
        <w:tc>
          <w:tcPr>
            <w:tcW w:w="5692" w:type="dxa"/>
          </w:tcPr>
          <w:p w14:paraId="01A66313" w14:textId="563BBD30" w:rsidR="00186960" w:rsidRDefault="006973E7" w:rsidP="00186960">
            <w:pPr>
              <w:jc w:val="both"/>
              <w:cnfStyle w:val="000000000000" w:firstRow="0" w:lastRow="0" w:firstColumn="0" w:lastColumn="0" w:oddVBand="0" w:evenVBand="0" w:oddHBand="0" w:evenHBand="0" w:firstRowFirstColumn="0" w:firstRowLastColumn="0" w:lastRowFirstColumn="0" w:lastRowLastColumn="0"/>
            </w:pPr>
            <w:r>
              <w:t>Après avoir réussi tous les inspections, tests et contrôles de qualité, le produit est emballé et préparé pour l’expédition.</w:t>
            </w:r>
          </w:p>
        </w:tc>
      </w:tr>
    </w:tbl>
    <w:p w14:paraId="44E8269B" w14:textId="77777777" w:rsidR="00C40EAE" w:rsidRDefault="00C40EAE" w:rsidP="00186960">
      <w:pPr>
        <w:jc w:val="both"/>
        <w:rPr>
          <w:rFonts w:ascii="Arial" w:hAnsi="Arial" w:cs="Arial"/>
          <w:color w:val="000000"/>
          <w:sz w:val="28"/>
          <w:szCs w:val="28"/>
        </w:rPr>
      </w:pPr>
    </w:p>
    <w:p w14:paraId="0C2C47C7" w14:textId="2CB925BC" w:rsidR="001F3D5F" w:rsidRPr="00C40EAE" w:rsidRDefault="00C40EAE" w:rsidP="00186960">
      <w:pPr>
        <w:jc w:val="both"/>
        <w:rPr>
          <w:rFonts w:cstheme="minorHAnsi"/>
        </w:rPr>
      </w:pPr>
      <w:r w:rsidRPr="00C40EAE">
        <w:rPr>
          <w:rFonts w:cstheme="minorHAnsi"/>
          <w:color w:val="000000"/>
        </w:rPr>
        <w:t xml:space="preserve">ElderWatch estime pouvoir produire (insérez un nombre) en un mois. Puisque le produit sera implanté dans une seule résidence pour personnes âgées, il n’est pas nécessaire d’en fabriquer </w:t>
      </w:r>
      <w:r>
        <w:rPr>
          <w:rFonts w:cstheme="minorHAnsi"/>
          <w:color w:val="000000"/>
        </w:rPr>
        <w:t>une grande quantité pour</w:t>
      </w:r>
      <w:r w:rsidRPr="00C40EAE">
        <w:rPr>
          <w:rFonts w:cstheme="minorHAnsi"/>
          <w:color w:val="000000"/>
        </w:rPr>
        <w:t xml:space="preserve"> les premiers mois.</w:t>
      </w:r>
      <w:r w:rsidR="001F3D5F" w:rsidRPr="00C40EAE">
        <w:rPr>
          <w:rFonts w:cstheme="minorHAnsi"/>
        </w:rPr>
        <w:br w:type="page"/>
      </w:r>
    </w:p>
    <w:p w14:paraId="07FF8388" w14:textId="77777777" w:rsidR="003047B4" w:rsidRPr="003047B4" w:rsidRDefault="003047B4" w:rsidP="003047B4">
      <w:pPr>
        <w:rPr>
          <w:lang w:val="en-CA"/>
        </w:rPr>
      </w:pPr>
    </w:p>
    <w:p w14:paraId="3DFA37FE" w14:textId="70659D32" w:rsidR="00743D10" w:rsidRDefault="00386C1C" w:rsidP="00743D10">
      <w:pPr>
        <w:pStyle w:val="Heading1"/>
      </w:pPr>
      <w:r w:rsidRPr="008E0637">
        <w:t>Analyse du marché</w:t>
      </w:r>
    </w:p>
    <w:p w14:paraId="054C73A0" w14:textId="77777777" w:rsidR="003047B4" w:rsidRPr="00781DA5" w:rsidRDefault="003047B4" w:rsidP="003047B4">
      <w:pPr>
        <w:rPr>
          <w:rFonts w:cstheme="minorHAnsi"/>
        </w:rPr>
      </w:pPr>
    </w:p>
    <w:p w14:paraId="737074AA" w14:textId="02A021EB" w:rsidR="00CF587A" w:rsidRPr="00781DA5" w:rsidRDefault="00CF587A" w:rsidP="00BA6AEB">
      <w:pPr>
        <w:rPr>
          <w:rFonts w:cstheme="minorHAnsi"/>
        </w:rPr>
      </w:pPr>
      <w:r w:rsidRPr="00781DA5">
        <w:rPr>
          <w:rFonts w:cstheme="minorHAnsi"/>
        </w:rPr>
        <w:t>Puisque les ventes se feront à distance (par téléphone, internet, courriel électronique, etc.</w:t>
      </w:r>
      <w:r w:rsidR="00186960" w:rsidRPr="00781DA5">
        <w:rPr>
          <w:rFonts w:cstheme="minorHAnsi"/>
        </w:rPr>
        <w:t>)</w:t>
      </w:r>
      <w:r w:rsidRPr="00781DA5">
        <w:rPr>
          <w:rFonts w:cstheme="minorHAnsi"/>
        </w:rPr>
        <w:t xml:space="preserve">, ElderWatch n’aura pas besoin d’un point de vente physique. De ce fait, la position géographique de l’entreprise n’est pas à prendre en considération lors l’analyse de marché et n’affectera en </w:t>
      </w:r>
      <w:r w:rsidR="005A50FC" w:rsidRPr="00781DA5">
        <w:rPr>
          <w:rFonts w:cstheme="minorHAnsi"/>
        </w:rPr>
        <w:t>aucun</w:t>
      </w:r>
      <w:r w:rsidRPr="00781DA5">
        <w:rPr>
          <w:rFonts w:cstheme="minorHAnsi"/>
        </w:rPr>
        <w:t xml:space="preserve"> cas le succès de l’entreprise.</w:t>
      </w:r>
    </w:p>
    <w:p w14:paraId="16C99EA0" w14:textId="349212F5" w:rsidR="00186960" w:rsidRPr="00781DA5" w:rsidRDefault="00186960" w:rsidP="00BA6AEB">
      <w:pPr>
        <w:rPr>
          <w:rFonts w:cstheme="minorHAnsi"/>
        </w:rPr>
      </w:pPr>
      <w:r w:rsidRPr="00781DA5">
        <w:rPr>
          <w:rFonts w:cstheme="minorHAnsi"/>
        </w:rPr>
        <w:t xml:space="preserve">À ce jour, nous comptons un peu plus de 1.6 million de personnes âgées de 65 ans au Québec et un total de 6.59 millions pour le Canada entier. De plus, selon les projections de Statistiques Canada, le pourcentage de personnes âgées de 65 ans et plus pourrait atteindre entre 21.4% et 29.5% de la population totale dans les 50 prochaines années ce qui représente entre 11.77 et 16.225 millions de personnes. Ces données nous indiquent que la population canadienne est présentement vieillissante et le sera pour les 50 prochaines années. </w:t>
      </w:r>
    </w:p>
    <w:p w14:paraId="04E4BE7C" w14:textId="17046FE8" w:rsidR="00CF587A" w:rsidRPr="00781DA5" w:rsidRDefault="00186960" w:rsidP="00BA6AEB">
      <w:pPr>
        <w:rPr>
          <w:rFonts w:cstheme="minorHAnsi"/>
        </w:rPr>
      </w:pPr>
      <w:r w:rsidRPr="00781DA5">
        <w:rPr>
          <w:rFonts w:cstheme="minorHAnsi"/>
        </w:rPr>
        <w:t>Étant donné que</w:t>
      </w:r>
      <w:r w:rsidR="00EA3C47" w:rsidRPr="00781DA5">
        <w:rPr>
          <w:rFonts w:cstheme="minorHAnsi"/>
        </w:rPr>
        <w:t xml:space="preserve"> la clientèle visée</w:t>
      </w:r>
      <w:r w:rsidR="00981C73" w:rsidRPr="00781DA5">
        <w:rPr>
          <w:rFonts w:cstheme="minorHAnsi"/>
        </w:rPr>
        <w:t xml:space="preserve"> (les résidences pour personnes âgées)</w:t>
      </w:r>
      <w:r w:rsidR="00EA3C47" w:rsidRPr="00781DA5">
        <w:rPr>
          <w:rFonts w:cstheme="minorHAnsi"/>
        </w:rPr>
        <w:t xml:space="preserve"> par ElderWatch</w:t>
      </w:r>
      <w:r w:rsidR="00981C73" w:rsidRPr="00781DA5">
        <w:rPr>
          <w:rFonts w:cstheme="minorHAnsi"/>
        </w:rPr>
        <w:t xml:space="preserve">, consistent </w:t>
      </w:r>
      <w:r w:rsidR="00EA3C47" w:rsidRPr="00781DA5">
        <w:rPr>
          <w:rFonts w:cstheme="minorHAnsi"/>
        </w:rPr>
        <w:t>principalement de personnes âgées de 65 ans et plus,</w:t>
      </w:r>
      <w:r w:rsidR="00981C73" w:rsidRPr="00781DA5">
        <w:rPr>
          <w:rFonts w:cstheme="minorHAnsi"/>
        </w:rPr>
        <w:t xml:space="preserve"> ces projections représentent un </w:t>
      </w:r>
      <w:r w:rsidRPr="00781DA5">
        <w:rPr>
          <w:rFonts w:cstheme="minorHAnsi"/>
        </w:rPr>
        <w:t xml:space="preserve">très grand </w:t>
      </w:r>
      <w:r w:rsidR="00981C73" w:rsidRPr="00781DA5">
        <w:rPr>
          <w:rFonts w:cstheme="minorHAnsi"/>
        </w:rPr>
        <w:t>avantage pour la compagnie</w:t>
      </w:r>
      <w:r w:rsidRPr="00781DA5">
        <w:rPr>
          <w:rFonts w:cstheme="minorHAnsi"/>
        </w:rPr>
        <w:t xml:space="preserve"> car la demande pour ce type de produit sera en constante augmentation.</w:t>
      </w:r>
      <w:r w:rsidR="00AD4710" w:rsidRPr="00781DA5">
        <w:rPr>
          <w:rFonts w:cstheme="minorHAnsi"/>
        </w:rPr>
        <w:t xml:space="preserve"> En addition, les résidences pour personnes âgées ont pour obligation d</w:t>
      </w:r>
      <w:r w:rsidR="00576D0A">
        <w:rPr>
          <w:rFonts w:cstheme="minorHAnsi"/>
        </w:rPr>
        <w:t>’être muni d’un système d’appel d’urgence.</w:t>
      </w:r>
    </w:p>
    <w:p w14:paraId="784576A4" w14:textId="2045D8FF" w:rsidR="00186960" w:rsidRDefault="00981C73" w:rsidP="00BA6AEB">
      <w:pPr>
        <w:rPr>
          <w:rFonts w:cstheme="minorHAnsi"/>
        </w:rPr>
      </w:pPr>
      <w:r w:rsidRPr="00781DA5">
        <w:rPr>
          <w:rFonts w:cstheme="minorHAnsi"/>
        </w:rPr>
        <w:t>Bien qu’il y a</w:t>
      </w:r>
      <w:r w:rsidR="00E81C96" w:rsidRPr="00781DA5">
        <w:rPr>
          <w:rFonts w:cstheme="minorHAnsi"/>
        </w:rPr>
        <w:t>it</w:t>
      </w:r>
      <w:r w:rsidRPr="00781DA5">
        <w:rPr>
          <w:rFonts w:cstheme="minorHAnsi"/>
        </w:rPr>
        <w:t xml:space="preserve"> plusieurs autres produits disponibles sur le marché, ElderWatch considère qu’il n’a aucun</w:t>
      </w:r>
      <w:r w:rsidR="00E81C96" w:rsidRPr="00781DA5">
        <w:rPr>
          <w:rFonts w:cstheme="minorHAnsi"/>
        </w:rPr>
        <w:t>s</w:t>
      </w:r>
      <w:r w:rsidRPr="00781DA5">
        <w:rPr>
          <w:rFonts w:cstheme="minorHAnsi"/>
        </w:rPr>
        <w:t xml:space="preserve"> produits pour lui faire compétition. En effet, il y a plusieurs produits sur le marché mais aucun d’entre eux </w:t>
      </w:r>
      <w:r w:rsidR="00E81C96" w:rsidRPr="00781DA5">
        <w:rPr>
          <w:rFonts w:cstheme="minorHAnsi"/>
        </w:rPr>
        <w:t>n’offrent un système de surveillance conçu pour les résidences et c’est pour cela que ElderWatch n’a pas de réelle compétition.</w:t>
      </w:r>
    </w:p>
    <w:p w14:paraId="586CB4C7" w14:textId="3961BB97" w:rsidR="00CF587A" w:rsidRDefault="00CF587A" w:rsidP="00F31F16">
      <w:pPr>
        <w:rPr>
          <w:rFonts w:ascii="Arial" w:hAnsi="Arial" w:cs="Arial"/>
          <w:color w:val="666666"/>
        </w:rPr>
      </w:pPr>
    </w:p>
    <w:p w14:paraId="69940CAB" w14:textId="225C4944" w:rsidR="006A4307" w:rsidRDefault="006A4307" w:rsidP="00F31F16"/>
    <w:p w14:paraId="49737312" w14:textId="6D124A4F" w:rsidR="00F872AA" w:rsidRDefault="00F872AA" w:rsidP="00F31F16"/>
    <w:p w14:paraId="71B9B18E" w14:textId="7BDD9456" w:rsidR="00F872AA" w:rsidRDefault="00F872AA" w:rsidP="00F31F16"/>
    <w:p w14:paraId="7E909BE7" w14:textId="0CB9E615" w:rsidR="00F872AA" w:rsidRDefault="00F872AA" w:rsidP="00F31F16"/>
    <w:p w14:paraId="52BC5C2A" w14:textId="1F289B5D" w:rsidR="00F872AA" w:rsidRDefault="00F872AA" w:rsidP="00F31F16"/>
    <w:p w14:paraId="73DD0C09" w14:textId="02239987" w:rsidR="00F872AA" w:rsidRDefault="00F872AA" w:rsidP="00F31F16"/>
    <w:p w14:paraId="2AC58505" w14:textId="768CD467" w:rsidR="00F872AA" w:rsidRDefault="00F872AA" w:rsidP="00F31F16"/>
    <w:p w14:paraId="13BD5E1E" w14:textId="62D0718C" w:rsidR="00F872AA" w:rsidRDefault="00F872AA" w:rsidP="00F31F16"/>
    <w:p w14:paraId="71A10117" w14:textId="48B3CB83" w:rsidR="00F872AA" w:rsidRDefault="00F872AA" w:rsidP="00F31F16"/>
    <w:p w14:paraId="349339AE" w14:textId="77777777" w:rsidR="00F872AA" w:rsidRDefault="00F872AA" w:rsidP="00F31F16"/>
    <w:p w14:paraId="692E27A0" w14:textId="4C0F0E15" w:rsidR="00953FC6" w:rsidRDefault="00953FC6" w:rsidP="00953FC6">
      <w:pPr>
        <w:pStyle w:val="Heading1"/>
      </w:pPr>
      <w:r>
        <w:lastRenderedPageBreak/>
        <w:t>L</w:t>
      </w:r>
      <w:r w:rsidR="003D09F6">
        <w:t>a</w:t>
      </w:r>
      <w:r>
        <w:t xml:space="preserve"> compétit</w:t>
      </w:r>
      <w:r w:rsidR="003D09F6">
        <w:t>ion</w:t>
      </w:r>
    </w:p>
    <w:p w14:paraId="59B7FD35" w14:textId="77777777" w:rsidR="00953FC6" w:rsidRPr="00953FC6" w:rsidRDefault="00953FC6" w:rsidP="00953FC6"/>
    <w:p w14:paraId="401A90CD" w14:textId="7A3D00DC" w:rsidR="00953FC6" w:rsidRPr="00F872AA" w:rsidRDefault="003C02FB" w:rsidP="00953FC6">
      <w:pPr>
        <w:rPr>
          <w:u w:val="single"/>
        </w:rPr>
      </w:pPr>
      <w:r w:rsidRPr="00F872AA">
        <w:rPr>
          <w:u w:val="single"/>
        </w:rPr>
        <w:t>LifeAssure</w:t>
      </w:r>
      <w:r w:rsidR="003D09F6">
        <w:rPr>
          <w:u w:val="single"/>
        </w:rPr>
        <w:t> : Concurrent Indirect</w:t>
      </w:r>
    </w:p>
    <w:p w14:paraId="6770AA70" w14:textId="2A654014" w:rsidR="003C02FB" w:rsidRDefault="003C02FB" w:rsidP="003C02FB">
      <w:pPr>
        <w:pStyle w:val="NormalWeb"/>
        <w:spacing w:before="200" w:beforeAutospacing="0" w:after="0" w:afterAutospacing="0"/>
        <w:ind w:left="720"/>
        <w:jc w:val="both"/>
        <w:rPr>
          <w:rFonts w:ascii="Arial" w:hAnsi="Arial" w:cs="Arial"/>
          <w:color w:val="000000" w:themeColor="text1"/>
          <w:sz w:val="22"/>
          <w:szCs w:val="22"/>
        </w:rPr>
      </w:pPr>
      <w:r w:rsidRPr="003C02FB">
        <w:rPr>
          <w:rFonts w:ascii="Arial" w:hAnsi="Arial" w:cs="Arial"/>
          <w:color w:val="000000" w:themeColor="text1"/>
          <w:sz w:val="22"/>
          <w:szCs w:val="22"/>
        </w:rPr>
        <w:t xml:space="preserve">Offre un système à domicile d’alerte médical pour séniors. Service </w:t>
      </w:r>
      <w:r w:rsidR="000521C8">
        <w:rPr>
          <w:rFonts w:ascii="Arial" w:hAnsi="Arial" w:cs="Arial"/>
          <w:color w:val="000000" w:themeColor="text1"/>
          <w:sz w:val="22"/>
          <w:szCs w:val="22"/>
        </w:rPr>
        <w:t xml:space="preserve">d’urgence </w:t>
      </w:r>
      <w:r w:rsidRPr="003C02FB">
        <w:rPr>
          <w:rFonts w:ascii="Arial" w:hAnsi="Arial" w:cs="Arial"/>
          <w:color w:val="000000" w:themeColor="text1"/>
          <w:sz w:val="22"/>
          <w:szCs w:val="22"/>
        </w:rPr>
        <w:t xml:space="preserve">24/7. Bouton d’alerte pour rejoindre une équipe qui redirige votre appel vers votre famille, ami, et paramédical service offert par LifeAssure. </w:t>
      </w:r>
    </w:p>
    <w:p w14:paraId="1729EBAF" w14:textId="3A99BBBE" w:rsidR="003D09F6" w:rsidRPr="003C02FB" w:rsidRDefault="003D09F6" w:rsidP="003C02FB">
      <w:pPr>
        <w:pStyle w:val="NormalWeb"/>
        <w:spacing w:before="200" w:beforeAutospacing="0" w:after="0" w:afterAutospacing="0"/>
        <w:ind w:left="720"/>
        <w:jc w:val="both"/>
        <w:rPr>
          <w:rFonts w:ascii="Arial" w:hAnsi="Arial" w:cs="Arial"/>
          <w:color w:val="000000" w:themeColor="text1"/>
          <w:sz w:val="22"/>
          <w:szCs w:val="22"/>
        </w:rPr>
      </w:pPr>
      <w:r>
        <w:rPr>
          <w:rFonts w:ascii="Arial" w:hAnsi="Arial" w:cs="Arial"/>
          <w:color w:val="000000" w:themeColor="text1"/>
          <w:sz w:val="22"/>
          <w:szCs w:val="22"/>
        </w:rPr>
        <w:t xml:space="preserve">Gamme de </w:t>
      </w:r>
      <w:r w:rsidRPr="003D09F6">
        <w:rPr>
          <w:rFonts w:ascii="Arial" w:hAnsi="Arial" w:cs="Arial"/>
          <w:color w:val="000000" w:themeColor="text1"/>
          <w:sz w:val="22"/>
          <w:szCs w:val="22"/>
        </w:rPr>
        <w:t>prix : 29.99$, 44.95$, 69.95$ par mois</w:t>
      </w:r>
    </w:p>
    <w:p w14:paraId="5C8DEC35" w14:textId="2C307BEF" w:rsidR="003C02FB" w:rsidRPr="003C02FB" w:rsidRDefault="003C02FB" w:rsidP="003C02FB">
      <w:pPr>
        <w:pStyle w:val="NormalWeb"/>
        <w:spacing w:before="200" w:beforeAutospacing="0" w:after="0" w:afterAutospacing="0"/>
        <w:ind w:left="720"/>
        <w:jc w:val="both"/>
        <w:rPr>
          <w:rFonts w:ascii="Arial" w:hAnsi="Arial" w:cs="Arial"/>
          <w:color w:val="000000" w:themeColor="text1"/>
          <w:sz w:val="22"/>
          <w:szCs w:val="22"/>
        </w:rPr>
      </w:pPr>
      <w:r w:rsidRPr="003C02FB">
        <w:rPr>
          <w:rFonts w:ascii="Arial" w:hAnsi="Arial" w:cs="Arial"/>
          <w:color w:val="000000" w:themeColor="text1"/>
          <w:sz w:val="22"/>
          <w:szCs w:val="22"/>
        </w:rPr>
        <w:t>Caractéristiques</w:t>
      </w:r>
      <w:r w:rsidR="00F872AA">
        <w:rPr>
          <w:rFonts w:ascii="Arial" w:hAnsi="Arial" w:cs="Arial"/>
          <w:color w:val="000000" w:themeColor="text1"/>
          <w:sz w:val="22"/>
          <w:szCs w:val="22"/>
        </w:rPr>
        <w:t>*</w:t>
      </w:r>
      <w:r w:rsidRPr="003C02FB">
        <w:rPr>
          <w:rFonts w:ascii="Arial" w:hAnsi="Arial" w:cs="Arial"/>
          <w:color w:val="000000" w:themeColor="text1"/>
          <w:sz w:val="22"/>
          <w:szCs w:val="22"/>
        </w:rPr>
        <w:t> :</w:t>
      </w:r>
    </w:p>
    <w:p w14:paraId="66454B4F" w14:textId="1D5BA9BB" w:rsidR="003C02FB" w:rsidRPr="003D09F6" w:rsidRDefault="003C02FB" w:rsidP="003D09F6">
      <w:pPr>
        <w:pStyle w:val="NormalWeb"/>
        <w:numPr>
          <w:ilvl w:val="0"/>
          <w:numId w:val="11"/>
        </w:numPr>
        <w:spacing w:before="0" w:beforeAutospacing="0" w:after="0" w:afterAutospacing="0"/>
        <w:ind w:left="1497" w:hanging="357"/>
        <w:jc w:val="both"/>
        <w:rPr>
          <w:color w:val="000000" w:themeColor="text1"/>
        </w:rPr>
      </w:pPr>
      <w:r w:rsidRPr="003C02FB">
        <w:rPr>
          <w:rFonts w:ascii="Arial" w:hAnsi="Arial" w:cs="Arial"/>
          <w:color w:val="000000" w:themeColor="text1"/>
          <w:sz w:val="22"/>
          <w:szCs w:val="22"/>
        </w:rPr>
        <w:t>Offert en bracelet ou collier</w:t>
      </w:r>
    </w:p>
    <w:p w14:paraId="608B20A8" w14:textId="46A36ED4" w:rsidR="003D09F6" w:rsidRPr="003C02FB" w:rsidRDefault="003D09F6" w:rsidP="003D09F6">
      <w:pPr>
        <w:pStyle w:val="NormalWeb"/>
        <w:numPr>
          <w:ilvl w:val="0"/>
          <w:numId w:val="11"/>
        </w:numPr>
        <w:spacing w:before="0" w:beforeAutospacing="0" w:after="0" w:afterAutospacing="0"/>
        <w:ind w:left="1497" w:hanging="357"/>
        <w:jc w:val="both"/>
        <w:rPr>
          <w:color w:val="000000" w:themeColor="text1"/>
        </w:rPr>
      </w:pPr>
      <w:r>
        <w:rPr>
          <w:rFonts w:ascii="Arial" w:hAnsi="Arial" w:cs="Arial"/>
          <w:color w:val="000000" w:themeColor="text1"/>
          <w:sz w:val="22"/>
          <w:szCs w:val="22"/>
        </w:rPr>
        <w:t>Bouton d’urgence</w:t>
      </w:r>
    </w:p>
    <w:p w14:paraId="0B670293" w14:textId="71915774" w:rsidR="003C02FB" w:rsidRPr="003C02FB" w:rsidRDefault="003C02FB" w:rsidP="003D09F6">
      <w:pPr>
        <w:pStyle w:val="NormalWeb"/>
        <w:numPr>
          <w:ilvl w:val="0"/>
          <w:numId w:val="11"/>
        </w:numPr>
        <w:spacing w:before="0" w:beforeAutospacing="0" w:after="0" w:afterAutospacing="0"/>
        <w:ind w:left="1497" w:hanging="357"/>
        <w:jc w:val="both"/>
        <w:rPr>
          <w:color w:val="000000" w:themeColor="text1"/>
        </w:rPr>
      </w:pPr>
      <w:r w:rsidRPr="003C02FB">
        <w:rPr>
          <w:rFonts w:ascii="Arial" w:hAnsi="Arial" w:cs="Arial"/>
          <w:color w:val="000000" w:themeColor="text1"/>
          <w:sz w:val="22"/>
          <w:szCs w:val="22"/>
        </w:rPr>
        <w:t>Communication à 2 voies</w:t>
      </w:r>
    </w:p>
    <w:p w14:paraId="557E7361" w14:textId="2312487B" w:rsidR="003C02FB" w:rsidRPr="003C02FB" w:rsidRDefault="003C02FB" w:rsidP="003D09F6">
      <w:pPr>
        <w:pStyle w:val="NormalWeb"/>
        <w:numPr>
          <w:ilvl w:val="0"/>
          <w:numId w:val="11"/>
        </w:numPr>
        <w:shd w:val="clear" w:color="auto" w:fill="FFFFFF"/>
        <w:spacing w:before="0" w:beforeAutospacing="0" w:after="0" w:afterAutospacing="0"/>
        <w:ind w:left="1497" w:hanging="357"/>
        <w:rPr>
          <w:rFonts w:ascii="Arial" w:hAnsi="Arial" w:cs="Arial"/>
          <w:color w:val="000000" w:themeColor="text1"/>
          <w:sz w:val="22"/>
          <w:szCs w:val="22"/>
        </w:rPr>
      </w:pPr>
      <w:r w:rsidRPr="003C02FB">
        <w:rPr>
          <w:rFonts w:ascii="Arial" w:hAnsi="Arial" w:cs="Arial"/>
          <w:color w:val="000000" w:themeColor="text1"/>
          <w:sz w:val="22"/>
          <w:szCs w:val="22"/>
        </w:rPr>
        <w:t>Ligne</w:t>
      </w:r>
      <w:r>
        <w:rPr>
          <w:rFonts w:ascii="Arial" w:hAnsi="Arial" w:cs="Arial"/>
          <w:color w:val="000000" w:themeColor="text1"/>
          <w:sz w:val="22"/>
          <w:szCs w:val="22"/>
        </w:rPr>
        <w:t xml:space="preserve"> de maison non nécessaire</w:t>
      </w:r>
    </w:p>
    <w:p w14:paraId="1C529275" w14:textId="0184A932" w:rsidR="003C02FB" w:rsidRPr="003C02FB" w:rsidRDefault="003C02FB" w:rsidP="003D09F6">
      <w:pPr>
        <w:pStyle w:val="NormalWeb"/>
        <w:numPr>
          <w:ilvl w:val="0"/>
          <w:numId w:val="11"/>
        </w:numPr>
        <w:shd w:val="clear" w:color="auto" w:fill="FFFFFF"/>
        <w:spacing w:before="0" w:beforeAutospacing="0" w:after="0" w:afterAutospacing="0"/>
        <w:ind w:left="1497" w:hanging="357"/>
        <w:rPr>
          <w:color w:val="000000" w:themeColor="text1"/>
        </w:rPr>
      </w:pPr>
      <w:r w:rsidRPr="003C02FB">
        <w:rPr>
          <w:rFonts w:ascii="Arial" w:hAnsi="Arial" w:cs="Arial"/>
          <w:color w:val="000000" w:themeColor="text1"/>
          <w:sz w:val="22"/>
          <w:szCs w:val="22"/>
        </w:rPr>
        <w:t>Peu</w:t>
      </w:r>
      <w:r w:rsidR="000521C8">
        <w:rPr>
          <w:rFonts w:ascii="Arial" w:hAnsi="Arial" w:cs="Arial"/>
          <w:color w:val="000000" w:themeColor="text1"/>
          <w:sz w:val="22"/>
          <w:szCs w:val="22"/>
        </w:rPr>
        <w:t>t</w:t>
      </w:r>
      <w:r w:rsidRPr="003C02FB">
        <w:rPr>
          <w:rFonts w:ascii="Arial" w:hAnsi="Arial" w:cs="Arial"/>
          <w:color w:val="000000" w:themeColor="text1"/>
          <w:sz w:val="22"/>
          <w:szCs w:val="22"/>
        </w:rPr>
        <w:t xml:space="preserve"> être utilis</w:t>
      </w:r>
      <w:r w:rsidR="000521C8">
        <w:rPr>
          <w:rFonts w:ascii="Arial" w:hAnsi="Arial" w:cs="Arial"/>
          <w:color w:val="000000" w:themeColor="text1"/>
          <w:sz w:val="22"/>
          <w:szCs w:val="22"/>
        </w:rPr>
        <w:t>é</w:t>
      </w:r>
      <w:r w:rsidRPr="003C02FB">
        <w:rPr>
          <w:rFonts w:ascii="Arial" w:hAnsi="Arial" w:cs="Arial"/>
          <w:color w:val="000000" w:themeColor="text1"/>
          <w:sz w:val="22"/>
          <w:szCs w:val="22"/>
        </w:rPr>
        <w:t xml:space="preserve"> n’importe </w:t>
      </w:r>
      <w:r w:rsidR="005A50FC">
        <w:rPr>
          <w:rFonts w:ascii="Arial" w:hAnsi="Arial" w:cs="Arial"/>
          <w:color w:val="000000" w:themeColor="text1"/>
          <w:sz w:val="22"/>
          <w:szCs w:val="22"/>
        </w:rPr>
        <w:t>où</w:t>
      </w:r>
    </w:p>
    <w:p w14:paraId="4D259C35" w14:textId="77777777" w:rsidR="003C02FB" w:rsidRPr="003C02FB" w:rsidRDefault="003C02FB" w:rsidP="003D09F6">
      <w:pPr>
        <w:pStyle w:val="NormalWeb"/>
        <w:numPr>
          <w:ilvl w:val="0"/>
          <w:numId w:val="11"/>
        </w:numPr>
        <w:shd w:val="clear" w:color="auto" w:fill="FFFFFF"/>
        <w:spacing w:before="0" w:beforeAutospacing="0" w:after="0" w:afterAutospacing="0"/>
        <w:ind w:left="1497" w:hanging="357"/>
        <w:rPr>
          <w:color w:val="000000" w:themeColor="text1"/>
        </w:rPr>
      </w:pPr>
      <w:r>
        <w:rPr>
          <w:rFonts w:ascii="Arial" w:hAnsi="Arial" w:cs="Arial"/>
          <w:color w:val="000000" w:themeColor="text1"/>
          <w:sz w:val="22"/>
          <w:szCs w:val="22"/>
        </w:rPr>
        <w:t>Localisation GPS</w:t>
      </w:r>
    </w:p>
    <w:p w14:paraId="13941417" w14:textId="59DA7111" w:rsidR="003C02FB" w:rsidRPr="003C02FB" w:rsidRDefault="00F872AA" w:rsidP="003D09F6">
      <w:pPr>
        <w:pStyle w:val="NormalWeb"/>
        <w:numPr>
          <w:ilvl w:val="0"/>
          <w:numId w:val="11"/>
        </w:numPr>
        <w:shd w:val="clear" w:color="auto" w:fill="FFFFFF"/>
        <w:spacing w:before="0" w:beforeAutospacing="0" w:after="0" w:afterAutospacing="0"/>
        <w:ind w:left="1497" w:hanging="357"/>
        <w:rPr>
          <w:color w:val="000000" w:themeColor="text1"/>
        </w:rPr>
      </w:pPr>
      <w:r>
        <w:rPr>
          <w:rFonts w:ascii="Arial" w:hAnsi="Arial" w:cs="Arial"/>
          <w:color w:val="000000" w:themeColor="text1"/>
          <w:sz w:val="22"/>
          <w:szCs w:val="22"/>
        </w:rPr>
        <w:t>Détection de chute possible</w:t>
      </w:r>
    </w:p>
    <w:p w14:paraId="74C933F4" w14:textId="2456193D" w:rsidR="003C02FB" w:rsidRPr="003C02FB" w:rsidRDefault="00F872AA" w:rsidP="003D09F6">
      <w:pPr>
        <w:pStyle w:val="NormalWeb"/>
        <w:numPr>
          <w:ilvl w:val="0"/>
          <w:numId w:val="11"/>
        </w:numPr>
        <w:shd w:val="clear" w:color="auto" w:fill="FFFFFF"/>
        <w:spacing w:before="0" w:beforeAutospacing="0" w:after="0" w:afterAutospacing="0"/>
        <w:ind w:left="1497" w:hanging="357"/>
        <w:rPr>
          <w:color w:val="000000" w:themeColor="text1"/>
        </w:rPr>
      </w:pPr>
      <w:r>
        <w:rPr>
          <w:rFonts w:ascii="Arial" w:hAnsi="Arial" w:cs="Arial"/>
          <w:color w:val="000000" w:themeColor="text1"/>
          <w:sz w:val="22"/>
          <w:szCs w:val="22"/>
        </w:rPr>
        <w:t>Résistant à l’eau</w:t>
      </w:r>
    </w:p>
    <w:p w14:paraId="785F6EF4" w14:textId="1E9DAF56" w:rsidR="003C02FB" w:rsidRPr="003C02FB" w:rsidRDefault="00F872AA" w:rsidP="00F872AA">
      <w:pPr>
        <w:pStyle w:val="NormalWeb"/>
        <w:spacing w:before="200" w:beforeAutospacing="0" w:after="0" w:afterAutospacing="0"/>
        <w:ind w:left="1500"/>
        <w:jc w:val="both"/>
        <w:rPr>
          <w:color w:val="000000" w:themeColor="text1"/>
        </w:rPr>
      </w:pPr>
      <w:r>
        <w:rPr>
          <w:color w:val="000000" w:themeColor="text1"/>
        </w:rPr>
        <w:t>*Ces caractéristiques ne sont pas présentes sur tous les modèles.</w:t>
      </w:r>
    </w:p>
    <w:p w14:paraId="094985B6" w14:textId="77777777" w:rsidR="003C02FB" w:rsidRDefault="003C02FB" w:rsidP="00953FC6"/>
    <w:p w14:paraId="4F33A507" w14:textId="060D65BA" w:rsidR="003C02FB" w:rsidRDefault="003C02FB" w:rsidP="00953FC6">
      <w:pPr>
        <w:rPr>
          <w:u w:val="single"/>
        </w:rPr>
      </w:pPr>
      <w:r w:rsidRPr="00F872AA">
        <w:rPr>
          <w:u w:val="single"/>
        </w:rPr>
        <w:t>DirectAlert</w:t>
      </w:r>
      <w:r w:rsidR="003D09F6">
        <w:rPr>
          <w:u w:val="single"/>
        </w:rPr>
        <w:t> : Concurrent Indirect</w:t>
      </w:r>
    </w:p>
    <w:p w14:paraId="4B043CB4" w14:textId="623ADE83" w:rsidR="003D09F6" w:rsidRPr="003D09F6" w:rsidRDefault="003D09F6" w:rsidP="003D09F6">
      <w:pPr>
        <w:ind w:left="720"/>
      </w:pPr>
      <w:r w:rsidRPr="003D09F6">
        <w:rPr>
          <w:rFonts w:ascii="Arial" w:hAnsi="Arial" w:cs="Arial"/>
        </w:rPr>
        <w:t>Se spécialise dans le système d’alerte médical. Entreprise fièrement Canadienne. Service clientèle personnalisé supérieur. Agents formés pour répondre aux appels localement. De TELUS Santé.</w:t>
      </w:r>
    </w:p>
    <w:p w14:paraId="144F6141" w14:textId="4499C459" w:rsidR="003D09F6" w:rsidRDefault="003D09F6" w:rsidP="00953FC6">
      <w:r>
        <w:tab/>
        <w:t>Gamme de prix :</w:t>
      </w:r>
      <w:r w:rsidR="000521C8">
        <w:t xml:space="preserve"> 25$, 35$ et 55$ par mois</w:t>
      </w:r>
    </w:p>
    <w:p w14:paraId="4E3F887E" w14:textId="2DEA9942" w:rsidR="000521C8" w:rsidRDefault="003D09F6" w:rsidP="003D09F6">
      <w:pPr>
        <w:spacing w:after="0"/>
      </w:pPr>
      <w:r>
        <w:tab/>
        <w:t>Caractéristiques* :</w:t>
      </w:r>
    </w:p>
    <w:p w14:paraId="5A837E7B" w14:textId="77777777" w:rsidR="00773B85" w:rsidRDefault="00773B85" w:rsidP="00773B85">
      <w:pPr>
        <w:pStyle w:val="ListParagraph"/>
        <w:numPr>
          <w:ilvl w:val="0"/>
          <w:numId w:val="12"/>
        </w:numPr>
        <w:spacing w:after="0"/>
      </w:pPr>
      <w:r>
        <w:t>Offert en bracelet ou collier</w:t>
      </w:r>
    </w:p>
    <w:p w14:paraId="19AB1A05" w14:textId="1C064542" w:rsidR="003D09F6" w:rsidRDefault="003D09F6" w:rsidP="003D09F6">
      <w:pPr>
        <w:pStyle w:val="ListParagraph"/>
        <w:numPr>
          <w:ilvl w:val="0"/>
          <w:numId w:val="12"/>
        </w:numPr>
        <w:spacing w:after="0"/>
      </w:pPr>
      <w:r>
        <w:t>Bouton d’urgence</w:t>
      </w:r>
    </w:p>
    <w:p w14:paraId="0C3F4E66" w14:textId="77777777" w:rsidR="00773B85" w:rsidRDefault="00773B85" w:rsidP="00773B85">
      <w:pPr>
        <w:pStyle w:val="ListParagraph"/>
        <w:numPr>
          <w:ilvl w:val="0"/>
          <w:numId w:val="12"/>
        </w:numPr>
      </w:pPr>
      <w:r>
        <w:t>Communication 2 voies</w:t>
      </w:r>
    </w:p>
    <w:p w14:paraId="033BA460" w14:textId="356E9856" w:rsidR="003D09F6" w:rsidRDefault="003D09F6" w:rsidP="003D09F6">
      <w:pPr>
        <w:pStyle w:val="ListParagraph"/>
        <w:numPr>
          <w:ilvl w:val="0"/>
          <w:numId w:val="12"/>
        </w:numPr>
        <w:spacing w:after="0"/>
      </w:pPr>
      <w:r>
        <w:t>Détection de chute</w:t>
      </w:r>
    </w:p>
    <w:p w14:paraId="6ED6F381" w14:textId="2BF0A942" w:rsidR="000521C8" w:rsidRDefault="000521C8" w:rsidP="003D09F6">
      <w:pPr>
        <w:pStyle w:val="ListParagraph"/>
        <w:numPr>
          <w:ilvl w:val="0"/>
          <w:numId w:val="12"/>
        </w:numPr>
        <w:spacing w:after="0"/>
      </w:pPr>
      <w:r>
        <w:t xml:space="preserve">Peut être utilisé n’importe </w:t>
      </w:r>
      <w:r w:rsidR="005A50FC">
        <w:t>où</w:t>
      </w:r>
    </w:p>
    <w:p w14:paraId="746C167F" w14:textId="47B1B8A2" w:rsidR="003D09F6" w:rsidRDefault="003D09F6" w:rsidP="003D09F6">
      <w:pPr>
        <w:pStyle w:val="ListParagraph"/>
        <w:numPr>
          <w:ilvl w:val="0"/>
          <w:numId w:val="12"/>
        </w:numPr>
        <w:spacing w:after="0"/>
      </w:pPr>
      <w:r>
        <w:t>Localisation GPS</w:t>
      </w:r>
    </w:p>
    <w:p w14:paraId="60350059" w14:textId="77777777" w:rsidR="00773B85" w:rsidRDefault="00773B85" w:rsidP="00773B85">
      <w:pPr>
        <w:pStyle w:val="ListParagraph"/>
        <w:numPr>
          <w:ilvl w:val="0"/>
          <w:numId w:val="12"/>
        </w:numPr>
      </w:pPr>
      <w:r>
        <w:t>Résistant à l’eau</w:t>
      </w:r>
    </w:p>
    <w:p w14:paraId="7D861035" w14:textId="5A0E7494" w:rsidR="003D09F6" w:rsidRDefault="003D09F6" w:rsidP="003D09F6">
      <w:pPr>
        <w:pStyle w:val="ListParagraph"/>
        <w:numPr>
          <w:ilvl w:val="0"/>
          <w:numId w:val="12"/>
        </w:numPr>
      </w:pPr>
      <w:r>
        <w:t>Accès à un portail</w:t>
      </w:r>
    </w:p>
    <w:p w14:paraId="2869063B" w14:textId="15BF73ED" w:rsidR="003D09F6" w:rsidRDefault="003D09F6" w:rsidP="003D09F6">
      <w:pPr>
        <w:pStyle w:val="ListParagraph"/>
        <w:ind w:left="1440"/>
      </w:pPr>
    </w:p>
    <w:p w14:paraId="6CCF0BFC" w14:textId="1AB7538F" w:rsidR="003D09F6" w:rsidRPr="003D09F6" w:rsidRDefault="003D09F6" w:rsidP="003D09F6">
      <w:pPr>
        <w:pStyle w:val="ListParagraph"/>
        <w:ind w:left="1440"/>
      </w:pPr>
      <w:r>
        <w:t>*Ces caractéristiques ne sont pas présentes sur tous les modèles.</w:t>
      </w:r>
    </w:p>
    <w:p w14:paraId="23280110" w14:textId="520910F6" w:rsidR="003D09F6" w:rsidRDefault="003D09F6" w:rsidP="00953FC6"/>
    <w:p w14:paraId="40DC8808" w14:textId="77777777" w:rsidR="00D16338" w:rsidRPr="003D09F6" w:rsidRDefault="00D16338" w:rsidP="00953FC6"/>
    <w:p w14:paraId="19D65CFF" w14:textId="24C20D1A" w:rsidR="003C02FB" w:rsidRDefault="003C02FB" w:rsidP="00953FC6">
      <w:pPr>
        <w:rPr>
          <w:u w:val="single"/>
        </w:rPr>
      </w:pPr>
      <w:r w:rsidRPr="00F872AA">
        <w:rPr>
          <w:u w:val="single"/>
        </w:rPr>
        <w:lastRenderedPageBreak/>
        <w:t>LifeLine</w:t>
      </w:r>
      <w:r w:rsidR="003D09F6">
        <w:rPr>
          <w:u w:val="single"/>
        </w:rPr>
        <w:t> : Concurrent Indirect</w:t>
      </w:r>
    </w:p>
    <w:p w14:paraId="437D6CE5" w14:textId="0F1967C7" w:rsidR="000521C8" w:rsidRDefault="000521C8" w:rsidP="00773B85">
      <w:pPr>
        <w:ind w:left="720"/>
        <w:rPr>
          <w:rFonts w:ascii="Arial" w:hAnsi="Arial" w:cs="Arial"/>
        </w:rPr>
      </w:pPr>
      <w:r w:rsidRPr="00E33880">
        <w:rPr>
          <w:rFonts w:ascii="Arial" w:hAnsi="Arial" w:cs="Arial"/>
        </w:rPr>
        <w:t>Philips Lifeline vous permet de maintenir votre mode de vie tout en ayant accès à de l’aide jour et nuit. Service d’alerte médicale qui permet de demander de l’aide en tout temps même si vous ne pouvez pas parler.  Un télésurveillant s’assure vous recevez l’aide dont vous avez besoin.</w:t>
      </w:r>
    </w:p>
    <w:p w14:paraId="3E81BF57" w14:textId="0A73889F" w:rsidR="00773B85" w:rsidRDefault="00773B85" w:rsidP="00773B85">
      <w:pPr>
        <w:ind w:firstLine="720"/>
        <w:rPr>
          <w:rFonts w:ascii="Arial" w:hAnsi="Arial" w:cs="Arial"/>
        </w:rPr>
      </w:pPr>
      <w:r>
        <w:rPr>
          <w:rFonts w:ascii="Arial" w:hAnsi="Arial" w:cs="Arial"/>
        </w:rPr>
        <w:t>Gamme de prix :</w:t>
      </w:r>
    </w:p>
    <w:p w14:paraId="0D4CF490" w14:textId="4D3BA13C" w:rsidR="00773B85" w:rsidRDefault="00773B85" w:rsidP="00773B85">
      <w:pPr>
        <w:spacing w:after="0" w:line="240" w:lineRule="auto"/>
        <w:ind w:firstLine="720"/>
        <w:rPr>
          <w:rFonts w:ascii="Arial" w:hAnsi="Arial" w:cs="Arial"/>
        </w:rPr>
      </w:pPr>
      <w:r>
        <w:rPr>
          <w:rFonts w:ascii="Arial" w:hAnsi="Arial" w:cs="Arial"/>
        </w:rPr>
        <w:t>Caractéristiques *:</w:t>
      </w:r>
    </w:p>
    <w:p w14:paraId="03A54641" w14:textId="3B2AB7BD" w:rsidR="00773B85" w:rsidRDefault="00773B85" w:rsidP="00773B85">
      <w:pPr>
        <w:pStyle w:val="ListParagraph"/>
        <w:numPr>
          <w:ilvl w:val="0"/>
          <w:numId w:val="13"/>
        </w:numPr>
        <w:spacing w:after="0" w:line="240" w:lineRule="auto"/>
      </w:pPr>
      <w:r w:rsidRPr="00773B85">
        <w:t>Bouton d’urgence</w:t>
      </w:r>
    </w:p>
    <w:p w14:paraId="70D79FB4" w14:textId="1F6C9A01" w:rsidR="00773B85" w:rsidRDefault="00773B85" w:rsidP="00773B85">
      <w:pPr>
        <w:pStyle w:val="ListParagraph"/>
        <w:numPr>
          <w:ilvl w:val="0"/>
          <w:numId w:val="13"/>
        </w:numPr>
        <w:spacing w:after="0" w:line="240" w:lineRule="auto"/>
      </w:pPr>
      <w:r>
        <w:t>Détection de chute</w:t>
      </w:r>
    </w:p>
    <w:p w14:paraId="245CD8F4" w14:textId="1094A908" w:rsidR="00773B85" w:rsidRDefault="00773B85" w:rsidP="00773B85">
      <w:pPr>
        <w:pStyle w:val="ListParagraph"/>
        <w:numPr>
          <w:ilvl w:val="0"/>
          <w:numId w:val="13"/>
        </w:numPr>
        <w:spacing w:after="0" w:line="240" w:lineRule="auto"/>
      </w:pPr>
      <w:r>
        <w:t xml:space="preserve">Faible taux de </w:t>
      </w:r>
      <w:r w:rsidR="005A50FC">
        <w:t>fausses alertes</w:t>
      </w:r>
    </w:p>
    <w:p w14:paraId="440BADDA" w14:textId="77777777" w:rsidR="00773B85" w:rsidRDefault="00773B85" w:rsidP="005A50FC">
      <w:pPr>
        <w:pStyle w:val="ListParagraph"/>
        <w:spacing w:after="0" w:line="240" w:lineRule="auto"/>
        <w:ind w:left="1440"/>
      </w:pPr>
    </w:p>
    <w:p w14:paraId="074CFFFF" w14:textId="77777777" w:rsidR="00773B85" w:rsidRPr="00773B85" w:rsidRDefault="00773B85" w:rsidP="00773B85"/>
    <w:p w14:paraId="1828C1CE" w14:textId="09879C99" w:rsidR="003C02FB" w:rsidRPr="00F872AA" w:rsidRDefault="003C02FB" w:rsidP="00953FC6">
      <w:pPr>
        <w:rPr>
          <w:u w:val="single"/>
        </w:rPr>
      </w:pPr>
      <w:r w:rsidRPr="00F872AA">
        <w:rPr>
          <w:u w:val="single"/>
        </w:rPr>
        <w:t>SecurMedic</w:t>
      </w:r>
      <w:r w:rsidR="005A50FC">
        <w:rPr>
          <w:u w:val="single"/>
        </w:rPr>
        <w:t> : Concurrent</w:t>
      </w:r>
      <w:r w:rsidR="003D09F6">
        <w:rPr>
          <w:u w:val="single"/>
        </w:rPr>
        <w:t xml:space="preserve"> Indirect</w:t>
      </w:r>
    </w:p>
    <w:p w14:paraId="1AA7C51F" w14:textId="3141E88A" w:rsidR="00781DA5" w:rsidRDefault="00781DA5" w:rsidP="00F31F16"/>
    <w:p w14:paraId="4882CB67" w14:textId="5CC1FD04" w:rsidR="00781DA5" w:rsidRDefault="00781DA5" w:rsidP="00F31F16"/>
    <w:p w14:paraId="1914710D" w14:textId="4041B718" w:rsidR="00781DA5" w:rsidRDefault="00781DA5" w:rsidP="00F31F16"/>
    <w:p w14:paraId="3419F67A" w14:textId="6311693B" w:rsidR="00781DA5" w:rsidRDefault="00781DA5" w:rsidP="00F31F16"/>
    <w:p w14:paraId="2DFEDE24" w14:textId="259CDF86" w:rsidR="00781DA5" w:rsidRDefault="00781DA5" w:rsidP="00F31F16"/>
    <w:p w14:paraId="0E37E65C" w14:textId="118D0043" w:rsidR="00781DA5" w:rsidRDefault="00781DA5" w:rsidP="00F31F16"/>
    <w:p w14:paraId="694FBD97" w14:textId="33292CFD" w:rsidR="00781DA5" w:rsidRDefault="00781DA5" w:rsidP="00F31F16"/>
    <w:p w14:paraId="4DAFA54D" w14:textId="66654812" w:rsidR="00781DA5" w:rsidRDefault="00781DA5" w:rsidP="00F31F16"/>
    <w:p w14:paraId="568AD738" w14:textId="77777777" w:rsidR="00781DA5" w:rsidRPr="00686A02" w:rsidRDefault="00781DA5" w:rsidP="00F31F16"/>
    <w:p w14:paraId="395E6349" w14:textId="77777777" w:rsidR="00D16338" w:rsidRDefault="00D16338" w:rsidP="00781DA5">
      <w:pPr>
        <w:pStyle w:val="Heading1"/>
      </w:pPr>
    </w:p>
    <w:p w14:paraId="10CE4508" w14:textId="77777777" w:rsidR="00D16338" w:rsidRDefault="00D16338" w:rsidP="00781DA5">
      <w:pPr>
        <w:pStyle w:val="Heading1"/>
      </w:pPr>
    </w:p>
    <w:p w14:paraId="73AA4DDC" w14:textId="77777777" w:rsidR="00D16338" w:rsidRDefault="00D16338" w:rsidP="00781DA5">
      <w:pPr>
        <w:pStyle w:val="Heading1"/>
      </w:pPr>
    </w:p>
    <w:p w14:paraId="49D40503" w14:textId="77777777" w:rsidR="00D16338" w:rsidRDefault="00D16338" w:rsidP="00781DA5">
      <w:pPr>
        <w:pStyle w:val="Heading1"/>
      </w:pPr>
    </w:p>
    <w:p w14:paraId="242DD159" w14:textId="77777777" w:rsidR="00D16338" w:rsidRDefault="00D16338" w:rsidP="00781DA5">
      <w:pPr>
        <w:pStyle w:val="Heading1"/>
      </w:pPr>
    </w:p>
    <w:p w14:paraId="7E6AB045" w14:textId="77777777" w:rsidR="00D16338" w:rsidRDefault="00D16338" w:rsidP="00781DA5">
      <w:pPr>
        <w:pStyle w:val="Heading1"/>
      </w:pPr>
    </w:p>
    <w:p w14:paraId="3CD16F07" w14:textId="77777777" w:rsidR="00D16338" w:rsidRDefault="00D16338" w:rsidP="00781DA5">
      <w:pPr>
        <w:pStyle w:val="Heading1"/>
      </w:pPr>
    </w:p>
    <w:p w14:paraId="2DB26D2A" w14:textId="77777777" w:rsidR="00D16338" w:rsidRDefault="00D16338" w:rsidP="00781DA5">
      <w:pPr>
        <w:pStyle w:val="Heading1"/>
      </w:pPr>
    </w:p>
    <w:p w14:paraId="371676A0" w14:textId="77777777" w:rsidR="00D16338" w:rsidRDefault="00D16338" w:rsidP="00781DA5">
      <w:pPr>
        <w:pStyle w:val="Heading1"/>
      </w:pPr>
    </w:p>
    <w:p w14:paraId="73C2C6DE" w14:textId="3112BE2C" w:rsidR="00781DA5" w:rsidRDefault="00781DA5" w:rsidP="00781DA5">
      <w:pPr>
        <w:pStyle w:val="Heading1"/>
      </w:pPr>
      <w:r w:rsidRPr="008E0637">
        <w:t xml:space="preserve">Analyse </w:t>
      </w:r>
      <w:r>
        <w:t>FFOM</w:t>
      </w:r>
    </w:p>
    <w:p w14:paraId="7389938A" w14:textId="77777777" w:rsidR="00743D10" w:rsidRPr="00495014" w:rsidRDefault="00743D10" w:rsidP="0011677C"/>
    <w:tbl>
      <w:tblPr>
        <w:tblW w:w="5000" w:type="pct"/>
        <w:tblLook w:val="04A0" w:firstRow="1" w:lastRow="0" w:firstColumn="1" w:lastColumn="0" w:noHBand="0" w:noVBand="1"/>
      </w:tblPr>
      <w:tblGrid>
        <w:gridCol w:w="2844"/>
        <w:gridCol w:w="5113"/>
        <w:gridCol w:w="2843"/>
      </w:tblGrid>
      <w:tr w:rsidR="00BB647D" w:rsidRPr="00386C1C" w14:paraId="6764C481" w14:textId="77777777" w:rsidTr="00585480">
        <w:trPr>
          <w:trHeight w:val="2064"/>
        </w:trPr>
        <w:tc>
          <w:tcPr>
            <w:tcW w:w="2835" w:type="dxa"/>
            <w:vAlign w:val="center"/>
          </w:tcPr>
          <w:p w14:paraId="7FEE1495" w14:textId="3BFA5834" w:rsidR="007A3E5A" w:rsidRPr="00495014" w:rsidRDefault="00414AA5" w:rsidP="007A3E5A">
            <w:pPr>
              <w:pStyle w:val="Graphheading1"/>
            </w:pPr>
            <w:r>
              <w:t>Forces</w:t>
            </w:r>
          </w:p>
          <w:p w14:paraId="29E30976" w14:textId="77777777" w:rsidR="00BB647D" w:rsidRDefault="00414AA5" w:rsidP="00414AA5">
            <w:pPr>
              <w:pStyle w:val="Graphbullet"/>
            </w:pPr>
            <w:r>
              <w:t>Produit compétitif</w:t>
            </w:r>
          </w:p>
          <w:p w14:paraId="249A7A8E" w14:textId="77777777" w:rsidR="00414AA5" w:rsidRDefault="00414AA5" w:rsidP="00414AA5">
            <w:pPr>
              <w:pStyle w:val="Graphbullet"/>
            </w:pPr>
            <w:r>
              <w:t>Prix très compétitif</w:t>
            </w:r>
          </w:p>
          <w:p w14:paraId="5373EC52" w14:textId="77777777" w:rsidR="00414AA5" w:rsidRDefault="00414AA5" w:rsidP="00414AA5">
            <w:pPr>
              <w:pStyle w:val="Graphbullet"/>
            </w:pPr>
            <w:r>
              <w:t>Marge de profit élevée</w:t>
            </w:r>
          </w:p>
          <w:p w14:paraId="1D8F7088" w14:textId="1DD0CEBE" w:rsidR="00414AA5" w:rsidRPr="00495014" w:rsidRDefault="00414AA5" w:rsidP="00414AA5">
            <w:pPr>
              <w:pStyle w:val="Graphbullet"/>
            </w:pPr>
            <w:r>
              <w:t>Produit innovateur</w:t>
            </w:r>
          </w:p>
        </w:tc>
        <w:tc>
          <w:tcPr>
            <w:tcW w:w="5098" w:type="dxa"/>
            <w:vMerge w:val="restart"/>
          </w:tcPr>
          <w:p w14:paraId="22DCDF69" w14:textId="77777777" w:rsidR="00BB647D" w:rsidRPr="00495014" w:rsidRDefault="00BB647D" w:rsidP="00743D10">
            <w:pPr>
              <w:jc w:val="center"/>
            </w:pPr>
            <w:r w:rsidRPr="00495014">
              <w:rPr>
                <w:noProof/>
                <w:lang w:eastAsia="en-AU"/>
              </w:rPr>
              <mc:AlternateContent>
                <mc:Choice Requires="wpg">
                  <w:drawing>
                    <wp:anchor distT="0" distB="0" distL="114300" distR="114300" simplePos="0" relativeHeight="251659264" behindDoc="0" locked="0" layoutInCell="1" allowOverlap="1" wp14:anchorId="5858E50A" wp14:editId="65579928">
                      <wp:simplePos x="0" y="0"/>
                      <wp:positionH relativeFrom="column">
                        <wp:posOffset>424180</wp:posOffset>
                      </wp:positionH>
                      <wp:positionV relativeFrom="paragraph">
                        <wp:posOffset>92710</wp:posOffset>
                      </wp:positionV>
                      <wp:extent cx="2381220" cy="2381221"/>
                      <wp:effectExtent l="0" t="0" r="635" b="635"/>
                      <wp:wrapNone/>
                      <wp:docPr id="221" name="Group 22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381220" cy="2381221"/>
                                <a:chOff x="0" y="0"/>
                                <a:chExt cx="2381220" cy="2381221"/>
                              </a:xfrm>
                            </wpg:grpSpPr>
                            <wpg:grpSp>
                              <wpg:cNvPr id="219" name="Group 219"/>
                              <wpg:cNvGrpSpPr/>
                              <wpg:grpSpPr>
                                <a:xfrm>
                                  <a:off x="0" y="0"/>
                                  <a:ext cx="2381220" cy="2381221"/>
                                  <a:chOff x="0" y="0"/>
                                  <a:chExt cx="2381220" cy="2381221"/>
                                </a:xfrm>
                              </wpg:grpSpPr>
                              <wpg:grpSp>
                                <wpg:cNvPr id="217" name="Group 217"/>
                                <wpg:cNvGrpSpPr/>
                                <wpg:grpSpPr>
                                  <a:xfrm>
                                    <a:off x="0" y="0"/>
                                    <a:ext cx="2381220" cy="2381221"/>
                                    <a:chOff x="0" y="0"/>
                                    <a:chExt cx="2381220" cy="2381221"/>
                                  </a:xfrm>
                                </wpg:grpSpPr>
                                <wps:wsp>
                                  <wps:cNvPr id="213" name="Pie 213"/>
                                  <wps:cNvSpPr/>
                                  <wps:spPr>
                                    <a:xfrm>
                                      <a:off x="0" y="0"/>
                                      <a:ext cx="2296160" cy="2296160"/>
                                    </a:xfrm>
                                    <a:prstGeom prst="pie">
                                      <a:avLst>
                                        <a:gd name="adj1" fmla="val 10800000"/>
                                        <a:gd name="adj2" fmla="val 16200000"/>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wps:wsp>
                                  <wps:cNvPr id="214" name="Pie 214"/>
                                  <wps:cNvSpPr/>
                                  <wps:spPr>
                                    <a:xfrm rot="5400000">
                                      <a:off x="85060" y="0"/>
                                      <a:ext cx="2296160" cy="2296160"/>
                                    </a:xfrm>
                                    <a:prstGeom prst="pie">
                                      <a:avLst>
                                        <a:gd name="adj1" fmla="val 10800000"/>
                                        <a:gd name="adj2" fmla="val 16200000"/>
                                      </a:avLst>
                                    </a:prstGeom>
                                    <a:solidFill>
                                      <a:schemeClr val="accent2"/>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wps:wsp>
                                  <wps:cNvPr id="215" name="Pie 215"/>
                                  <wps:cNvSpPr/>
                                  <wps:spPr>
                                    <a:xfrm rot="10800000">
                                      <a:off x="85060" y="85061"/>
                                      <a:ext cx="2296160" cy="2296160"/>
                                    </a:xfrm>
                                    <a:prstGeom prst="pie">
                                      <a:avLst>
                                        <a:gd name="adj1" fmla="val 10800000"/>
                                        <a:gd name="adj2" fmla="val 16200000"/>
                                      </a:avLst>
                                    </a:prstGeom>
                                    <a:solidFill>
                                      <a:schemeClr val="tx2"/>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wps:wsp>
                                  <wps:cNvPr id="216" name="Pie 216"/>
                                  <wps:cNvSpPr/>
                                  <wps:spPr>
                                    <a:xfrm rot="16200000">
                                      <a:off x="0" y="85061"/>
                                      <a:ext cx="2296160" cy="2296160"/>
                                    </a:xfrm>
                                    <a:prstGeom prst="pie">
                                      <a:avLst>
                                        <a:gd name="adj1" fmla="val 10800000"/>
                                        <a:gd name="adj2" fmla="val 16200000"/>
                                      </a:avLst>
                                    </a:prstGeom>
                                    <a:solidFill>
                                      <a:schemeClr val="bg1">
                                        <a:lumMod val="65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wpg:grpSp>
                              <wps:wsp>
                                <wps:cNvPr id="218" name="Oval 218"/>
                                <wps:cNvSpPr/>
                                <wps:spPr>
                                  <a:xfrm>
                                    <a:off x="276446" y="276447"/>
                                    <a:ext cx="1812290" cy="1812290"/>
                                  </a:xfrm>
                                  <a:prstGeom prst="ellipse">
                                    <a:avLst/>
                                  </a:prstGeom>
                                  <a:solidFill>
                                    <a:schemeClr val="bg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wpg:grpSp>
                            <wps:wsp>
                              <wps:cNvPr id="220" name="Text Box 220"/>
                              <wps:cNvSpPr txBox="1"/>
                              <wps:spPr>
                                <a:xfrm>
                                  <a:off x="424870" y="847893"/>
                                  <a:ext cx="1583690" cy="716915"/>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384ED7DA" w14:textId="7B9CEB97" w:rsidR="007426C1" w:rsidRPr="00414AA5" w:rsidRDefault="007426C1" w:rsidP="00541367">
                                    <w:pPr>
                                      <w:pStyle w:val="Title"/>
                                      <w:rPr>
                                        <w:lang w:val="en-CA"/>
                                      </w:rPr>
                                    </w:pPr>
                                    <w:r>
                                      <w:rPr>
                                        <w:lang w:val="en-CA"/>
                                      </w:rPr>
                                      <w:t>FFOM</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wpg:wgp>
                        </a:graphicData>
                      </a:graphic>
                      <wp14:sizeRelH relativeFrom="margin">
                        <wp14:pctWidth>0</wp14:pctWidth>
                      </wp14:sizeRelH>
                    </wp:anchor>
                  </w:drawing>
                </mc:Choice>
                <mc:Fallback>
                  <w:pict>
                    <v:group w14:anchorId="5858E50A" id="Group 221" o:spid="_x0000_s1026" style="position:absolute;left:0;text-align:left;margin-left:33.4pt;margin-top:7.3pt;width:187.5pt;height:187.5pt;z-index:251659264;mso-width-relative:margin" coordsize="23812,23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">
                      <v:group id="Group 219" o:spid="_x0000_s1027" style="position:absolute;width:23812;height:23812" coordsize="23812,2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Group 217" o:spid="_x0000_s1028" style="position:absolute;width:23812;height:23812" coordsize="23812,2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Pie 213" o:spid="_x0000_s1029" style="position:absolute;width:22961;height:22961;visibility:visible;mso-wrap-style:square;v-text-anchor:middle" coordsize="2296160,229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" path="m,1148080c,514013,514013,,1148080,r,1148080l,1148080xe" fillcolor="#264d2b [3204]" stroked="f" strokeweight="2pt">
                            <v:stroke miterlimit="4" joinstyle="miter"/>
                            <v:path arrowok="t" o:connecttype="custom" o:connectlocs="0,1148080;1148080,0;1148080,1148080;0,1148080" o:connectangles="0,0,0,0"/>
                          </v:shape>
                          <v:shape id="Pie 214" o:spid="_x0000_s1030" style="position:absolute;left:850;width:22961;height:22962;rotation:90;visibility:visible;mso-wrap-style:square;v-text-anchor:middle" coordsize="2296160,229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" path="m,1148080c,514013,514013,,1148080,r,1148080l,1148080xe" fillcolor="#60b966 [3205]" stroked="f" strokeweight="2pt">
                            <v:stroke miterlimit="4" joinstyle="miter"/>
                            <v:path arrowok="t" o:connecttype="custom" o:connectlocs="0,1148080;1148080,0;1148080,1148080;0,1148080" o:connectangles="0,0,0,0"/>
                          </v:shape>
                          <v:shape id="Pie 215" o:spid="_x0000_s1031" style="position:absolute;left:850;top:850;width:22962;height:22962;rotation:180;visibility:visible;mso-wrap-style:square;v-text-anchor:middle" coordsize="2296160,229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" path="m,1148080c,514013,514013,,1148080,r,1148080l,1148080xe" fillcolor="#5e5e5e [3215]" stroked="f" strokeweight="2pt">
                            <v:stroke miterlimit="4" joinstyle="miter"/>
                            <v:path arrowok="t" o:connecttype="custom" o:connectlocs="0,1148080;1148080,0;1148080,1148080;0,1148080" o:connectangles="0,0,0,0"/>
                          </v:shape>
                          <v:shape id="Pie 216" o:spid="_x0000_s1032" style="position:absolute;top:850;width:22962;height:22961;rotation:-90;visibility:visible;mso-wrap-style:square;v-text-anchor:middle" coordsize="2296160,229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" path="m,1148080c,514013,514013,,1148080,r,1148080l,1148080xe" fillcolor="#a5a5a5 [2092]" stroked="f" strokeweight="2pt">
                            <v:stroke miterlimit="4" joinstyle="miter"/>
                            <v:path arrowok="t" o:connecttype="custom" o:connectlocs="0,1148080;1148080,0;1148080,1148080;0,1148080" o:connectangles="0,0,0,0"/>
                          </v:shape>
                        </v:group>
                        <v:oval id="Oval 218" o:spid="_x0000_s1033" style="position:absolute;left:2764;top:2764;width:18123;height:18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" fillcolor="white [3212]" stroked="f" strokeweight="2pt">
                          <v:stroke miterlimit="4" joinstyle="miter"/>
                          <v:textbox style="mso-fit-shape-to-text:t" inset="3pt,3pt,3pt,3pt"/>
                        </v:oval>
                      </v:group>
                      <v:shapetype id="_x0000_t202" coordsize="21600,21600" o:spt="202" path="m,l,21600r21600,l21600,xe">
                        <v:stroke joinstyle="miter"/>
                        <v:path gradientshapeok="t" o:connecttype="rect"/>
                      </v:shapetype>
                      <v:shape id="Text Box 220" o:spid="_x0000_s1034" type="#_x0000_t202" style="position:absolute;left:4248;top:8478;width:15837;height:7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" filled="f" stroked="f" strokeweight=".5pt">
                        <v:textbox style="mso-fit-shape-to-text:t" inset="4pt,4pt,4pt,4pt">
                          <w:txbxContent>
                            <w:p w14:paraId="384ED7DA" w14:textId="7B9CEB97" w:rsidR="007426C1" w:rsidRPr="00414AA5" w:rsidRDefault="007426C1" w:rsidP="00541367">
                              <w:pPr>
                                <w:pStyle w:val="Title"/>
                                <w:rPr>
                                  <w:lang w:val="en-CA"/>
                                </w:rPr>
                              </w:pPr>
                              <w:r>
                                <w:rPr>
                                  <w:lang w:val="en-CA"/>
                                </w:rPr>
                                <w:t>FFOM</w:t>
                              </w:r>
                            </w:p>
                          </w:txbxContent>
                        </v:textbox>
                      </v:shape>
                    </v:group>
                  </w:pict>
                </mc:Fallback>
              </mc:AlternateContent>
            </w:r>
          </w:p>
        </w:tc>
        <w:tc>
          <w:tcPr>
            <w:tcW w:w="2835" w:type="dxa"/>
            <w:vAlign w:val="center"/>
          </w:tcPr>
          <w:p w14:paraId="0E7375FF" w14:textId="687209F1" w:rsidR="007A3E5A" w:rsidRPr="00495014" w:rsidRDefault="00414AA5" w:rsidP="007A3E5A">
            <w:pPr>
              <w:pStyle w:val="Graphheading2"/>
            </w:pPr>
            <w:r>
              <w:t>Faiblesses</w:t>
            </w:r>
          </w:p>
          <w:p w14:paraId="5C296E85" w14:textId="77777777" w:rsidR="00BB647D" w:rsidRDefault="00414AA5" w:rsidP="00414AA5">
            <w:pPr>
              <w:pStyle w:val="Graphbullet2"/>
            </w:pPr>
            <w:r>
              <w:t>Petit Marché</w:t>
            </w:r>
          </w:p>
          <w:p w14:paraId="59F30414" w14:textId="5FF80934" w:rsidR="00414AA5" w:rsidRDefault="00414AA5" w:rsidP="00414AA5">
            <w:pPr>
              <w:pStyle w:val="Graphbullet2"/>
            </w:pPr>
            <w:r w:rsidRPr="00414AA5">
              <w:t>Aucune exp</w:t>
            </w:r>
            <w:r w:rsidR="00386C1C">
              <w:t>é</w:t>
            </w:r>
            <w:r w:rsidRPr="00414AA5">
              <w:t>rience dans le d</w:t>
            </w:r>
            <w:r>
              <w:t>omaine</w:t>
            </w:r>
          </w:p>
          <w:p w14:paraId="329709EE" w14:textId="0B9E7B76" w:rsidR="00414AA5" w:rsidRPr="00414AA5" w:rsidRDefault="00414AA5" w:rsidP="00386C1C">
            <w:pPr>
              <w:pStyle w:val="Graphbullet2"/>
              <w:numPr>
                <w:ilvl w:val="0"/>
                <w:numId w:val="0"/>
              </w:numPr>
            </w:pPr>
          </w:p>
        </w:tc>
      </w:tr>
      <w:tr w:rsidR="00BB647D" w:rsidRPr="00495014" w14:paraId="03E87EEC" w14:textId="77777777" w:rsidTr="00585480">
        <w:trPr>
          <w:trHeight w:val="1981"/>
        </w:trPr>
        <w:tc>
          <w:tcPr>
            <w:tcW w:w="2835" w:type="dxa"/>
            <w:vAlign w:val="center"/>
          </w:tcPr>
          <w:p w14:paraId="1FD368EC" w14:textId="48B47B93" w:rsidR="007A3E5A" w:rsidRPr="00495014" w:rsidRDefault="00414AA5" w:rsidP="007A3E5A">
            <w:pPr>
              <w:pStyle w:val="Graphheading3"/>
            </w:pPr>
            <w:r>
              <w:t>Opportunités</w:t>
            </w:r>
          </w:p>
          <w:p w14:paraId="639F0652" w14:textId="629AD22C" w:rsidR="00BB647D" w:rsidRPr="00414AA5" w:rsidRDefault="00414AA5" w:rsidP="00414AA5">
            <w:pPr>
              <w:pStyle w:val="Graphbullet3"/>
            </w:pPr>
            <w:r>
              <w:t xml:space="preserve">Population </w:t>
            </w:r>
            <w:r w:rsidR="0077380B">
              <w:t>Vieillissante</w:t>
            </w:r>
          </w:p>
          <w:p w14:paraId="1C2666AE" w14:textId="66910BB2" w:rsidR="00414AA5" w:rsidRDefault="00414AA5" w:rsidP="00414AA5">
            <w:pPr>
              <w:pStyle w:val="Graphbullet3"/>
            </w:pPr>
            <w:r>
              <w:t>Augmentation du nombre de résidences.</w:t>
            </w:r>
          </w:p>
          <w:p w14:paraId="657A9F47" w14:textId="7191C37B" w:rsidR="00AD4710" w:rsidRDefault="00AD4710" w:rsidP="00414AA5">
            <w:pPr>
              <w:pStyle w:val="Graphbullet3"/>
            </w:pPr>
            <w:r>
              <w:t>Augmentation de la demande</w:t>
            </w:r>
          </w:p>
          <w:p w14:paraId="0FBC1C20" w14:textId="77777777" w:rsidR="00414AA5" w:rsidRDefault="00414AA5" w:rsidP="00414AA5">
            <w:pPr>
              <w:pStyle w:val="Graphbullet3"/>
            </w:pPr>
            <w:r>
              <w:t>Aucune innovation de la part des compétiteurs</w:t>
            </w:r>
          </w:p>
          <w:p w14:paraId="26EDF863" w14:textId="778DA33C" w:rsidR="00414AA5" w:rsidRPr="00414AA5" w:rsidRDefault="00414AA5" w:rsidP="00386C1C">
            <w:pPr>
              <w:pStyle w:val="Graphbullet3"/>
              <w:numPr>
                <w:ilvl w:val="0"/>
                <w:numId w:val="0"/>
              </w:numPr>
              <w:ind w:left="284"/>
            </w:pPr>
          </w:p>
        </w:tc>
        <w:tc>
          <w:tcPr>
            <w:tcW w:w="5098" w:type="dxa"/>
            <w:vMerge/>
          </w:tcPr>
          <w:p w14:paraId="125EB693" w14:textId="77777777" w:rsidR="00BB647D" w:rsidRPr="00414AA5" w:rsidRDefault="00BB647D" w:rsidP="00743D10">
            <w:pPr>
              <w:jc w:val="center"/>
            </w:pPr>
          </w:p>
        </w:tc>
        <w:tc>
          <w:tcPr>
            <w:tcW w:w="2835" w:type="dxa"/>
            <w:vAlign w:val="center"/>
          </w:tcPr>
          <w:p w14:paraId="568ED940" w14:textId="7826CA3A" w:rsidR="007A3E5A" w:rsidRPr="00495014" w:rsidRDefault="00414AA5" w:rsidP="007A3E5A">
            <w:pPr>
              <w:pStyle w:val="Graphheading4"/>
            </w:pPr>
            <w:r>
              <w:t>Menaces</w:t>
            </w:r>
          </w:p>
          <w:p w14:paraId="44777096" w14:textId="77777777" w:rsidR="00BB647D" w:rsidRDefault="00414AA5" w:rsidP="00414AA5">
            <w:pPr>
              <w:pStyle w:val="Graphbullet4"/>
            </w:pPr>
            <w:r>
              <w:t>Plusieurs compétiteurs établis</w:t>
            </w:r>
          </w:p>
          <w:p w14:paraId="1D9A9F29" w14:textId="65B5C2DE" w:rsidR="00414AA5" w:rsidRDefault="00414AA5" w:rsidP="00414AA5">
            <w:pPr>
              <w:pStyle w:val="Graphbullet4"/>
            </w:pPr>
            <w:r>
              <w:t>Actions des compétiteurs</w:t>
            </w:r>
          </w:p>
          <w:p w14:paraId="0901A980" w14:textId="318594D3" w:rsidR="00AD4710" w:rsidRDefault="00AD4710" w:rsidP="00414AA5">
            <w:pPr>
              <w:pStyle w:val="Graphbullet4"/>
            </w:pPr>
            <w:r>
              <w:t>Arrivé de nouveaux produits</w:t>
            </w:r>
          </w:p>
          <w:p w14:paraId="7905D1BA" w14:textId="722C46F5" w:rsidR="00AD4710" w:rsidRDefault="00AD4710" w:rsidP="00414AA5">
            <w:pPr>
              <w:pStyle w:val="Graphbullet4"/>
            </w:pPr>
            <w:r>
              <w:t>Contrefaçons chinoises</w:t>
            </w:r>
          </w:p>
          <w:p w14:paraId="7963C77A" w14:textId="0005485D" w:rsidR="00414AA5" w:rsidRPr="00495014" w:rsidRDefault="00414AA5" w:rsidP="00AD4710">
            <w:pPr>
              <w:pStyle w:val="Graphbullet4"/>
              <w:numPr>
                <w:ilvl w:val="0"/>
                <w:numId w:val="0"/>
              </w:numPr>
              <w:ind w:left="284"/>
            </w:pPr>
          </w:p>
        </w:tc>
      </w:tr>
    </w:tbl>
    <w:p w14:paraId="0959D0EB" w14:textId="2E45BCF0" w:rsidR="00ED77F4" w:rsidRPr="00495014" w:rsidRDefault="00ED77F4" w:rsidP="00DD2790"/>
    <w:p w14:paraId="7EFE7D69" w14:textId="6F04D9B9" w:rsidR="00ED77F4" w:rsidRPr="00495014" w:rsidRDefault="00ED77F4">
      <w:pPr>
        <w:spacing w:after="160" w:line="259" w:lineRule="auto"/>
      </w:pPr>
    </w:p>
    <w:p w14:paraId="4DF5CA4A" w14:textId="77777777" w:rsidR="00D16338" w:rsidRDefault="00D16338" w:rsidP="00C40EAE">
      <w:pPr>
        <w:pStyle w:val="Heading1"/>
      </w:pPr>
    </w:p>
    <w:p w14:paraId="65B770ED" w14:textId="77777777" w:rsidR="00D16338" w:rsidRDefault="00D16338" w:rsidP="00C40EAE">
      <w:pPr>
        <w:pStyle w:val="Heading1"/>
      </w:pPr>
    </w:p>
    <w:p w14:paraId="04FF7996" w14:textId="77777777" w:rsidR="00D16338" w:rsidRDefault="00D16338" w:rsidP="00C40EAE">
      <w:pPr>
        <w:pStyle w:val="Heading1"/>
      </w:pPr>
    </w:p>
    <w:p w14:paraId="00390E45" w14:textId="77777777" w:rsidR="00D16338" w:rsidRDefault="00D16338" w:rsidP="00C40EAE">
      <w:pPr>
        <w:pStyle w:val="Heading1"/>
      </w:pPr>
    </w:p>
    <w:p w14:paraId="4E612961" w14:textId="77777777" w:rsidR="00D16338" w:rsidRDefault="00D16338" w:rsidP="00C40EAE">
      <w:pPr>
        <w:pStyle w:val="Heading1"/>
      </w:pPr>
    </w:p>
    <w:p w14:paraId="03AE324E" w14:textId="426F9984" w:rsidR="00C40EAE" w:rsidRPr="00E33880" w:rsidRDefault="00C40EAE" w:rsidP="00C40EAE">
      <w:pPr>
        <w:pStyle w:val="Heading1"/>
      </w:pPr>
      <w:r w:rsidRPr="00E33880">
        <w:t>Marketing et mise en marché</w:t>
      </w:r>
    </w:p>
    <w:p w14:paraId="7D173AC5" w14:textId="77777777" w:rsidR="003047B4" w:rsidRPr="00E33880" w:rsidRDefault="003047B4" w:rsidP="003047B4"/>
    <w:p w14:paraId="4CCC972D" w14:textId="5FD27982" w:rsidR="00C40EAE" w:rsidRPr="00D16338" w:rsidRDefault="00C40EAE" w:rsidP="00C40EAE"/>
    <w:p w14:paraId="7F41C4CC" w14:textId="19C95825" w:rsidR="00C40EAE" w:rsidRPr="00D16338" w:rsidRDefault="00C40EAE" w:rsidP="00D16338">
      <w:pPr>
        <w:pStyle w:val="ListBullet2"/>
      </w:pPr>
    </w:p>
    <w:p w14:paraId="124FFAED" w14:textId="36747196" w:rsidR="008E769E" w:rsidRDefault="00C40EAE" w:rsidP="007426C1">
      <w:pPr>
        <w:pStyle w:val="Heading1"/>
      </w:pPr>
      <w:r w:rsidRPr="007955C2">
        <w:br w:type="page"/>
      </w:r>
      <w:r w:rsidR="008E769E" w:rsidRPr="008E769E">
        <w:lastRenderedPageBreak/>
        <w:t xml:space="preserve">Plan Financier – Dépenses de </w:t>
      </w:r>
      <w:r w:rsidR="008E769E">
        <w:t>Démarrage</w:t>
      </w:r>
    </w:p>
    <w:p w14:paraId="2C365E56" w14:textId="77777777" w:rsidR="007426C1" w:rsidRPr="007426C1" w:rsidRDefault="007426C1" w:rsidP="007426C1"/>
    <w:tbl>
      <w:tblPr>
        <w:tblW w:w="5000" w:type="pct"/>
        <w:tblLayout w:type="fixed"/>
        <w:tblCellMar>
          <w:left w:w="115" w:type="dxa"/>
          <w:right w:w="115" w:type="dxa"/>
        </w:tblCellMar>
        <w:tblLook w:val="04A0" w:firstRow="1" w:lastRow="0" w:firstColumn="1" w:lastColumn="0" w:noHBand="0" w:noVBand="1"/>
      </w:tblPr>
      <w:tblGrid>
        <w:gridCol w:w="3803"/>
        <w:gridCol w:w="1295"/>
        <w:gridCol w:w="1134"/>
        <w:gridCol w:w="993"/>
        <w:gridCol w:w="3565"/>
      </w:tblGrid>
      <w:tr w:rsidR="008E769E" w:rsidRPr="00425C02" w14:paraId="247AC515" w14:textId="77777777" w:rsidTr="007426C1">
        <w:trPr>
          <w:trHeight w:val="170"/>
          <w:tblHeader/>
        </w:trPr>
        <w:tc>
          <w:tcPr>
            <w:tcW w:w="10790" w:type="dxa"/>
            <w:gridSpan w:val="5"/>
            <w:tcBorders>
              <w:top w:val="single" w:sz="4" w:space="0" w:color="404040"/>
              <w:left w:val="single" w:sz="4" w:space="0" w:color="404040"/>
              <w:bottom w:val="single" w:sz="4" w:space="0" w:color="404040"/>
              <w:right w:val="single" w:sz="4" w:space="0" w:color="404040"/>
            </w:tcBorders>
            <w:shd w:val="clear" w:color="auto" w:fill="264D2B" w:themeFill="accent1"/>
            <w:noWrap/>
            <w:vAlign w:val="center"/>
            <w:hideMark/>
          </w:tcPr>
          <w:p w14:paraId="7D00D866" w14:textId="5A010C48" w:rsidR="008E769E" w:rsidRPr="00425C02" w:rsidRDefault="007426C1" w:rsidP="007426C1">
            <w:pPr>
              <w:pStyle w:val="Tabletotal"/>
            </w:pPr>
            <w:r>
              <w:t>Dépenses de démarrage</w:t>
            </w:r>
            <w:r w:rsidR="008E769E">
              <w:t xml:space="preserve"> </w:t>
            </w:r>
          </w:p>
        </w:tc>
      </w:tr>
      <w:tr w:rsidR="008E769E" w:rsidRPr="00425C02" w14:paraId="0E0E5562" w14:textId="77777777" w:rsidTr="005A50FC">
        <w:trPr>
          <w:trHeight w:val="283"/>
          <w:tblHeader/>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14E76C35" w14:textId="3337D380" w:rsidR="008E769E" w:rsidRPr="00425C02" w:rsidRDefault="008E769E" w:rsidP="007426C1">
            <w:pPr>
              <w:pStyle w:val="Heading3"/>
            </w:pP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D2EDBDD" w14:textId="2EA0E872" w:rsidR="008E769E" w:rsidRPr="00425C02" w:rsidRDefault="008E769E" w:rsidP="007426C1">
            <w:pPr>
              <w:pStyle w:val="Heading3"/>
            </w:pPr>
            <w:r>
              <w:t>Montant</w:t>
            </w: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9B56003" w14:textId="39FC7678" w:rsidR="008E769E" w:rsidRPr="00425C02" w:rsidRDefault="008E769E" w:rsidP="007426C1">
            <w:pPr>
              <w:pStyle w:val="Heading3"/>
            </w:pPr>
            <w:r>
              <w:t>Quantité</w:t>
            </w: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E312BCF" w14:textId="05AEFC4C" w:rsidR="008E769E" w:rsidRPr="00425C02" w:rsidRDefault="008E769E" w:rsidP="007426C1">
            <w:pPr>
              <w:pStyle w:val="Heading3"/>
            </w:pPr>
            <w:r>
              <w:t>Total</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F6A5A12" w14:textId="422B8F1B" w:rsidR="008E769E" w:rsidRPr="00425C02" w:rsidRDefault="008E769E" w:rsidP="007426C1">
            <w:pPr>
              <w:pStyle w:val="Heading3"/>
            </w:pPr>
            <w:r>
              <w:t>explication</w:t>
            </w:r>
          </w:p>
        </w:tc>
      </w:tr>
      <w:tr w:rsidR="008E769E" w:rsidRPr="00425C02" w14:paraId="10E12079" w14:textId="77777777" w:rsidTr="007426C1">
        <w:trPr>
          <w:trHeight w:val="20"/>
          <w:tblHeader/>
        </w:trPr>
        <w:tc>
          <w:tcPr>
            <w:tcW w:w="10790" w:type="dxa"/>
            <w:gridSpan w:val="5"/>
            <w:tcBorders>
              <w:top w:val="single" w:sz="4" w:space="0" w:color="404040"/>
              <w:left w:val="single" w:sz="4" w:space="0" w:color="404040"/>
              <w:bottom w:val="single" w:sz="4" w:space="0" w:color="404040"/>
              <w:right w:val="single" w:sz="4" w:space="0" w:color="404040"/>
            </w:tcBorders>
            <w:shd w:val="clear" w:color="auto" w:fill="264D2B" w:themeFill="accent1"/>
            <w:vAlign w:val="center"/>
            <w:hideMark/>
          </w:tcPr>
          <w:p w14:paraId="56EE5935" w14:textId="77777777" w:rsidR="008E769E" w:rsidRPr="00425C02" w:rsidRDefault="008E769E" w:rsidP="007426C1">
            <w:pPr>
              <w:pStyle w:val="TableText"/>
            </w:pPr>
            <w:r w:rsidRPr="00425C02">
              <w:t> </w:t>
            </w:r>
          </w:p>
        </w:tc>
      </w:tr>
      <w:tr w:rsidR="003E142B" w:rsidRPr="00425C02" w14:paraId="1168FD59" w14:textId="77777777" w:rsidTr="005A50FC">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073D5F1E" w14:textId="40DD0D34" w:rsidR="003E142B" w:rsidRDefault="003E142B" w:rsidP="007426C1">
            <w:pPr>
              <w:pStyle w:val="Heading3"/>
            </w:pPr>
            <w:r>
              <w:t>Général</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5876A8A3" w14:textId="77777777" w:rsidR="003E142B" w:rsidRPr="00425C02" w:rsidRDefault="003E142B" w:rsidP="00DE6277">
            <w:pPr>
              <w:pStyle w:val="TableText"/>
              <w:jc w:val="center"/>
            </w:pP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5B304B88" w14:textId="77777777" w:rsidR="003E142B" w:rsidRPr="00425C02" w:rsidRDefault="003E142B" w:rsidP="00DE6277">
            <w:pPr>
              <w:pStyle w:val="TableText"/>
              <w:jc w:val="center"/>
            </w:pP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66CE83D6" w14:textId="77777777" w:rsidR="003E142B" w:rsidRPr="00425C02" w:rsidRDefault="003E142B" w:rsidP="00DE6277">
            <w:pPr>
              <w:pStyle w:val="TableText"/>
              <w:jc w:val="center"/>
            </w:pP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1BA48402" w14:textId="77777777" w:rsidR="003E142B" w:rsidRPr="00425C02" w:rsidRDefault="003E142B" w:rsidP="007426C1">
            <w:pPr>
              <w:pStyle w:val="TableText"/>
            </w:pPr>
          </w:p>
        </w:tc>
      </w:tr>
      <w:tr w:rsidR="003E142B" w:rsidRPr="00425C02" w14:paraId="7F56BBB9" w14:textId="77777777" w:rsidTr="005A50FC">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1C67940A" w14:textId="30E89335" w:rsidR="003E142B" w:rsidRPr="003E142B" w:rsidRDefault="003E142B" w:rsidP="003E142B">
            <w:pPr>
              <w:rPr>
                <w:sz w:val="16"/>
                <w:szCs w:val="16"/>
              </w:rPr>
            </w:pPr>
            <w:r w:rsidRPr="003E142B">
              <w:rPr>
                <w:sz w:val="16"/>
                <w:szCs w:val="16"/>
              </w:rPr>
              <w:t xml:space="preserve">Enregistrement de la compagnie </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4CA7142E" w14:textId="2C6B5DDB" w:rsidR="003E142B" w:rsidRPr="00425C02" w:rsidRDefault="003E142B" w:rsidP="00DE6277">
            <w:pPr>
              <w:pStyle w:val="TableText"/>
              <w:jc w:val="center"/>
            </w:pPr>
            <w:r>
              <w:t>53$</w:t>
            </w: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40BE0CAA" w14:textId="2DFC6F9B" w:rsidR="003E142B" w:rsidRPr="00425C02" w:rsidRDefault="003E142B" w:rsidP="00DE6277">
            <w:pPr>
              <w:pStyle w:val="TableText"/>
              <w:jc w:val="center"/>
            </w:pPr>
            <w:r>
              <w:t>-</w:t>
            </w: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55F8BB6F" w14:textId="5C09249D" w:rsidR="003E142B" w:rsidRPr="00425C02" w:rsidRDefault="003E142B" w:rsidP="00DE6277">
            <w:pPr>
              <w:pStyle w:val="TableText"/>
              <w:jc w:val="center"/>
            </w:pPr>
            <w:r>
              <w:t>53$</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423B7DD2" w14:textId="05684445" w:rsidR="003E142B" w:rsidRPr="00425C02" w:rsidRDefault="003E142B" w:rsidP="007426C1">
            <w:pPr>
              <w:pStyle w:val="TableText"/>
            </w:pPr>
            <w:r>
              <w:t>Enregistrement de la compagnie au Québec</w:t>
            </w:r>
          </w:p>
        </w:tc>
      </w:tr>
      <w:tr w:rsidR="008E769E" w:rsidRPr="00425C02" w14:paraId="384FAD70" w14:textId="77777777" w:rsidTr="005A50FC">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19B1B328" w14:textId="0441E5FD" w:rsidR="008E769E" w:rsidRPr="007237D4" w:rsidRDefault="008E769E" w:rsidP="007426C1">
            <w:pPr>
              <w:pStyle w:val="Heading3"/>
            </w:pPr>
            <w:r>
              <w:t>Bureau</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5132B93B" w14:textId="77777777" w:rsidR="008E769E" w:rsidRPr="00425C02" w:rsidRDefault="008E769E" w:rsidP="00DE6277">
            <w:pPr>
              <w:pStyle w:val="TableText"/>
              <w:jc w:val="center"/>
            </w:pP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21F8F303" w14:textId="77777777" w:rsidR="008E769E" w:rsidRPr="00425C02" w:rsidRDefault="008E769E" w:rsidP="00DE6277">
            <w:pPr>
              <w:pStyle w:val="TableText"/>
              <w:jc w:val="center"/>
            </w:pP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668F871D" w14:textId="77777777" w:rsidR="008E769E" w:rsidRPr="00425C02" w:rsidRDefault="008E769E" w:rsidP="00DE6277">
            <w:pPr>
              <w:pStyle w:val="TableText"/>
              <w:jc w:val="center"/>
            </w:pP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2B3F5940" w14:textId="77777777" w:rsidR="008E769E" w:rsidRPr="00425C02" w:rsidRDefault="008E769E" w:rsidP="007426C1">
            <w:pPr>
              <w:pStyle w:val="TableText"/>
            </w:pPr>
          </w:p>
        </w:tc>
      </w:tr>
      <w:tr w:rsidR="008E769E" w:rsidRPr="00425C02" w14:paraId="7B1E8790" w14:textId="77777777" w:rsidTr="005A50FC">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3BD7C93" w14:textId="75BFAFCA" w:rsidR="008E769E" w:rsidRPr="005235DF" w:rsidRDefault="00DE6277" w:rsidP="007426C1">
            <w:pPr>
              <w:pStyle w:val="TableText"/>
            </w:pPr>
            <w:r>
              <w:t>Bureau</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7760F9E7" w14:textId="2CD36495" w:rsidR="008E769E" w:rsidRPr="00425C02" w:rsidRDefault="00DE6277" w:rsidP="00DE6277">
            <w:pPr>
              <w:pStyle w:val="TableText"/>
              <w:jc w:val="center"/>
            </w:pPr>
            <w:r>
              <w:t>150$</w:t>
            </w: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5E5FFF56" w14:textId="44C6759B" w:rsidR="008E769E" w:rsidRPr="00425C02" w:rsidRDefault="00DE6277" w:rsidP="00DE6277">
            <w:pPr>
              <w:pStyle w:val="TableText"/>
              <w:jc w:val="center"/>
            </w:pPr>
            <w:r>
              <w:t>2</w:t>
            </w: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23D38027" w14:textId="5A046248" w:rsidR="008E769E" w:rsidRPr="00425C02" w:rsidRDefault="00DE6277" w:rsidP="00DE6277">
            <w:pPr>
              <w:pStyle w:val="TableText"/>
              <w:jc w:val="center"/>
            </w:pPr>
            <w:r>
              <w:t>300$</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03E81FF4" w14:textId="58640CFB" w:rsidR="008E769E" w:rsidRPr="00425C02" w:rsidRDefault="005A50FC" w:rsidP="007426C1">
            <w:pPr>
              <w:pStyle w:val="TableText"/>
            </w:pPr>
            <w:r>
              <w:t>Bureaux de travail.</w:t>
            </w:r>
          </w:p>
        </w:tc>
      </w:tr>
      <w:tr w:rsidR="008E769E" w:rsidRPr="00425C02" w14:paraId="7CABFAF8" w14:textId="77777777" w:rsidTr="005A50FC">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D439ACB" w14:textId="39A37522" w:rsidR="008E769E" w:rsidRPr="005235DF" w:rsidRDefault="00DE6277" w:rsidP="007426C1">
            <w:pPr>
              <w:pStyle w:val="TableText"/>
            </w:pPr>
            <w:r>
              <w:t>Ordinateur</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059644C7" w14:textId="5212DCB7" w:rsidR="008E769E" w:rsidRPr="00425C02" w:rsidRDefault="00DE6277" w:rsidP="00DE6277">
            <w:pPr>
              <w:pStyle w:val="TableText"/>
              <w:jc w:val="center"/>
            </w:pPr>
            <w:r>
              <w:t>1000$</w:t>
            </w: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70D93066" w14:textId="38AA46DA" w:rsidR="008E769E" w:rsidRPr="00425C02" w:rsidRDefault="00DE6277" w:rsidP="00DE6277">
            <w:pPr>
              <w:pStyle w:val="TableText"/>
              <w:jc w:val="center"/>
            </w:pPr>
            <w:r>
              <w:t>1</w:t>
            </w: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5722BC67" w14:textId="4156C92D" w:rsidR="008E769E" w:rsidRPr="00425C02" w:rsidRDefault="00DE6277" w:rsidP="00DE6277">
            <w:pPr>
              <w:pStyle w:val="TableText"/>
              <w:jc w:val="center"/>
            </w:pPr>
            <w:r>
              <w:t>1000$</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6AA2A54A" w14:textId="30FFEF8D" w:rsidR="008E769E" w:rsidRPr="00425C02" w:rsidRDefault="005A50FC" w:rsidP="007426C1">
            <w:pPr>
              <w:pStyle w:val="TableText"/>
            </w:pPr>
            <w:r>
              <w:t>Moniteur et périphériques inclus dans le prix.</w:t>
            </w:r>
          </w:p>
        </w:tc>
      </w:tr>
      <w:tr w:rsidR="005A50FC" w:rsidRPr="00425C02" w14:paraId="3ED1B8D9" w14:textId="77777777" w:rsidTr="005A50FC">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2B08CA65" w14:textId="5E0CF6E6" w:rsidR="005A50FC" w:rsidRDefault="005A50FC" w:rsidP="007426C1">
            <w:pPr>
              <w:pStyle w:val="TableText"/>
            </w:pPr>
            <w:r>
              <w:t>Équipement général et fourniture de bureau</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0B494BE0" w14:textId="6887B709" w:rsidR="005A50FC" w:rsidRDefault="007426C1" w:rsidP="00DE6277">
            <w:pPr>
              <w:pStyle w:val="TableText"/>
              <w:jc w:val="center"/>
            </w:pPr>
            <w:r>
              <w:t>5</w:t>
            </w:r>
            <w:r w:rsidR="005A50FC">
              <w:t>00$</w:t>
            </w: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15F09948" w14:textId="24B3658D" w:rsidR="005A50FC" w:rsidRDefault="005A50FC" w:rsidP="00DE6277">
            <w:pPr>
              <w:pStyle w:val="TableText"/>
              <w:jc w:val="center"/>
            </w:pPr>
            <w:r>
              <w:t>-</w:t>
            </w: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4A352EE1" w14:textId="78DD4FAB" w:rsidR="005A50FC" w:rsidRDefault="007426C1" w:rsidP="00DE6277">
            <w:pPr>
              <w:pStyle w:val="TableText"/>
              <w:jc w:val="center"/>
            </w:pPr>
            <w:r>
              <w:t>5</w:t>
            </w:r>
            <w:r w:rsidR="005A50FC">
              <w:t>00$</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755451C4" w14:textId="401F497F" w:rsidR="005A50FC" w:rsidRPr="00425C02" w:rsidRDefault="005A50FC" w:rsidP="007426C1">
            <w:pPr>
              <w:pStyle w:val="TableText"/>
            </w:pPr>
            <w:r>
              <w:t>Crayons, imprimante, papiers</w:t>
            </w:r>
            <w:r w:rsidR="007426C1">
              <w:t>, fers à souder, etc.</w:t>
            </w:r>
          </w:p>
        </w:tc>
      </w:tr>
      <w:tr w:rsidR="008E769E" w:rsidRPr="00425C02" w14:paraId="36E3AE88" w14:textId="77777777" w:rsidTr="005A50FC">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23B8027" w14:textId="5C77325E" w:rsidR="008E769E" w:rsidRPr="007237D4" w:rsidRDefault="008E769E" w:rsidP="007426C1">
            <w:pPr>
              <w:pStyle w:val="Heading3"/>
            </w:pPr>
            <w:r>
              <w:t>Production</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2FB02306" w14:textId="77777777" w:rsidR="008E769E" w:rsidRPr="00425C02" w:rsidRDefault="008E769E" w:rsidP="00DE6277">
            <w:pPr>
              <w:pStyle w:val="TableText"/>
              <w:jc w:val="center"/>
            </w:pP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133C6244" w14:textId="77777777" w:rsidR="008E769E" w:rsidRPr="00425C02" w:rsidRDefault="008E769E" w:rsidP="00DE6277">
            <w:pPr>
              <w:pStyle w:val="TableText"/>
              <w:jc w:val="center"/>
            </w:pP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0E929051" w14:textId="77777777" w:rsidR="008E769E" w:rsidRPr="00425C02" w:rsidRDefault="008E769E" w:rsidP="00DE6277">
            <w:pPr>
              <w:pStyle w:val="TableText"/>
              <w:jc w:val="center"/>
            </w:pP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27B71D16" w14:textId="77777777" w:rsidR="008E769E" w:rsidRPr="00425C02" w:rsidRDefault="008E769E" w:rsidP="007426C1">
            <w:pPr>
              <w:pStyle w:val="TableText"/>
            </w:pPr>
          </w:p>
        </w:tc>
      </w:tr>
      <w:tr w:rsidR="008E769E" w:rsidRPr="00DE6277" w14:paraId="2A722A6E" w14:textId="77777777" w:rsidTr="005A50FC">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7AB7391" w14:textId="0537C1E1" w:rsidR="008E769E" w:rsidRPr="005235DF" w:rsidRDefault="00DE6277" w:rsidP="007426C1">
            <w:pPr>
              <w:pStyle w:val="TableText"/>
            </w:pPr>
            <w:r>
              <w:t>1ère ronde de production</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677D6B8C" w14:textId="12D608EA" w:rsidR="008E769E" w:rsidRPr="00425C02" w:rsidRDefault="00DE6277" w:rsidP="00DE6277">
            <w:pPr>
              <w:pStyle w:val="TableText"/>
              <w:jc w:val="center"/>
            </w:pPr>
            <w:r>
              <w:t>11.75$</w:t>
            </w: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5193CCF3" w14:textId="045ACBD0" w:rsidR="008E769E" w:rsidRPr="00425C02" w:rsidRDefault="00DE6277" w:rsidP="00DE6277">
            <w:pPr>
              <w:pStyle w:val="TableText"/>
              <w:jc w:val="center"/>
            </w:pPr>
            <w:r>
              <w:t>75</w:t>
            </w: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2E2A601E" w14:textId="63C8D0A8" w:rsidR="008E769E" w:rsidRPr="00425C02" w:rsidRDefault="00DE6277" w:rsidP="00DE6277">
            <w:pPr>
              <w:pStyle w:val="TableText"/>
              <w:jc w:val="center"/>
            </w:pPr>
            <w:r>
              <w:t>881.25</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2AB63092" w14:textId="6E2359FD" w:rsidR="008E769E" w:rsidRPr="00DE6277" w:rsidRDefault="00DE6277" w:rsidP="007426C1">
            <w:pPr>
              <w:pStyle w:val="TableText"/>
            </w:pPr>
            <w:r w:rsidRPr="00DE6277">
              <w:t>Ronde de production de 75 a</w:t>
            </w:r>
            <w:r>
              <w:t>ppareils.</w:t>
            </w:r>
          </w:p>
        </w:tc>
      </w:tr>
      <w:tr w:rsidR="008E769E" w:rsidRPr="00425C02" w14:paraId="4784D792" w14:textId="77777777" w:rsidTr="005A50FC">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78D28C2F" w14:textId="2613040D" w:rsidR="008E769E" w:rsidRPr="007237D4" w:rsidRDefault="00DE6277" w:rsidP="007426C1">
            <w:pPr>
              <w:pStyle w:val="Heading3"/>
            </w:pPr>
            <w:r>
              <w:t>Salaire</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058D931" w14:textId="64BA652B" w:rsidR="008E769E" w:rsidRPr="00425C02" w:rsidRDefault="008E769E" w:rsidP="00DE6277">
            <w:pPr>
              <w:pStyle w:val="TableText"/>
              <w:jc w:val="center"/>
            </w:pP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2B90F8DB" w14:textId="77777777" w:rsidR="008E769E" w:rsidRPr="00425C02" w:rsidRDefault="008E769E" w:rsidP="00DE6277">
            <w:pPr>
              <w:pStyle w:val="TableText"/>
              <w:jc w:val="center"/>
            </w:pP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73A7AB0B" w14:textId="77777777" w:rsidR="008E769E" w:rsidRPr="00425C02" w:rsidRDefault="008E769E" w:rsidP="00DE6277">
            <w:pPr>
              <w:pStyle w:val="TableText"/>
              <w:jc w:val="center"/>
            </w:pP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0259BBC3" w14:textId="77777777" w:rsidR="008E769E" w:rsidRPr="00425C02" w:rsidRDefault="008E769E" w:rsidP="007426C1">
            <w:pPr>
              <w:pStyle w:val="TableText"/>
            </w:pPr>
          </w:p>
        </w:tc>
      </w:tr>
      <w:tr w:rsidR="008E769E" w:rsidRPr="00DE6277" w14:paraId="7FE801B6" w14:textId="77777777" w:rsidTr="005A50FC">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4E4ECA91" w14:textId="31D11EE1" w:rsidR="008E769E" w:rsidRPr="007237D4" w:rsidRDefault="00DE6277" w:rsidP="007426C1">
            <w:pPr>
              <w:pStyle w:val="TableText"/>
            </w:pPr>
            <w:r>
              <w:t>Salaire</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FBDF4F1" w14:textId="5DC810FD" w:rsidR="008E769E" w:rsidRPr="00425C02" w:rsidRDefault="00DE6277" w:rsidP="00DE6277">
            <w:pPr>
              <w:pStyle w:val="TableText"/>
              <w:jc w:val="center"/>
            </w:pPr>
            <w:r>
              <w:t>11.50$/heure</w:t>
            </w: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756A9A56" w14:textId="4FB86EAE" w:rsidR="008E769E" w:rsidRPr="00425C02" w:rsidRDefault="00DE6277" w:rsidP="00DE6277">
            <w:pPr>
              <w:pStyle w:val="TableText"/>
              <w:jc w:val="center"/>
            </w:pPr>
            <w:r>
              <w:t>225</w:t>
            </w: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5AFDED0" w14:textId="3331A11C" w:rsidR="008E769E" w:rsidRPr="00425C02" w:rsidRDefault="00DE6277" w:rsidP="00DE6277">
            <w:pPr>
              <w:pStyle w:val="TableText"/>
              <w:jc w:val="center"/>
            </w:pPr>
            <w:r>
              <w:t>2 587.5</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70397EC" w14:textId="26F3B2E9" w:rsidR="008E769E" w:rsidRPr="00DE6277" w:rsidRDefault="00DE6277" w:rsidP="007426C1">
            <w:pPr>
              <w:pStyle w:val="TableText"/>
            </w:pPr>
            <w:r w:rsidRPr="00DE6277">
              <w:t>Coût de main d’ouvre p</w:t>
            </w:r>
            <w:r>
              <w:t>our la production de 75 appareils.</w:t>
            </w:r>
          </w:p>
        </w:tc>
      </w:tr>
      <w:tr w:rsidR="005A50FC" w:rsidRPr="00DE6277" w14:paraId="18C8A806" w14:textId="77777777" w:rsidTr="005A50FC">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6C96EAD" w14:textId="77777777" w:rsidR="005A50FC" w:rsidRDefault="005A50FC" w:rsidP="007426C1">
            <w:pPr>
              <w:pStyle w:val="TableText"/>
            </w:pP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38A7B652" w14:textId="77777777" w:rsidR="005A50FC" w:rsidRDefault="005A50FC" w:rsidP="00DE6277">
            <w:pPr>
              <w:pStyle w:val="TableText"/>
              <w:jc w:val="center"/>
            </w:pP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150A289B" w14:textId="77777777" w:rsidR="005A50FC" w:rsidRDefault="005A50FC" w:rsidP="00DE6277">
            <w:pPr>
              <w:pStyle w:val="TableText"/>
              <w:jc w:val="center"/>
            </w:pP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41C47A5B" w14:textId="77777777" w:rsidR="005A50FC" w:rsidRDefault="005A50FC" w:rsidP="00DE6277">
            <w:pPr>
              <w:pStyle w:val="TableText"/>
              <w:jc w:val="center"/>
            </w:pP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2996C9CE" w14:textId="77777777" w:rsidR="005A50FC" w:rsidRPr="00DE6277" w:rsidRDefault="005A50FC" w:rsidP="007426C1">
            <w:pPr>
              <w:pStyle w:val="TableText"/>
            </w:pPr>
          </w:p>
        </w:tc>
      </w:tr>
      <w:tr w:rsidR="005A50FC" w:rsidRPr="00DE6277" w14:paraId="68E037A9" w14:textId="77777777" w:rsidTr="005A50FC">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25FE3181" w14:textId="3B911BC9" w:rsidR="005A50FC" w:rsidRDefault="005A50FC" w:rsidP="005A50FC">
            <w:pPr>
              <w:pStyle w:val="TableText"/>
              <w:jc w:val="right"/>
            </w:pPr>
            <w:r w:rsidRPr="005A50FC">
              <w:rPr>
                <w:b/>
                <w:bCs/>
              </w:rPr>
              <w:t>Total</w:t>
            </w:r>
            <w:r>
              <w:t> :</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23BDE8D3" w14:textId="48E3B93F" w:rsidR="005A50FC" w:rsidRDefault="005A50FC" w:rsidP="00DE6277">
            <w:pPr>
              <w:pStyle w:val="TableText"/>
              <w:jc w:val="center"/>
            </w:pPr>
            <w:r>
              <w:t>-</w:t>
            </w: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47999AA7" w14:textId="24BB3BEE" w:rsidR="005A50FC" w:rsidRDefault="005A50FC" w:rsidP="00DE6277">
            <w:pPr>
              <w:pStyle w:val="TableText"/>
              <w:jc w:val="center"/>
            </w:pPr>
            <w:r>
              <w:t>-</w:t>
            </w: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6ACED4C1" w14:textId="2A4811A1" w:rsidR="005A50FC" w:rsidRDefault="007426C1" w:rsidP="00DE6277">
            <w:pPr>
              <w:pStyle w:val="TableText"/>
              <w:jc w:val="center"/>
            </w:pPr>
            <w:r>
              <w:t>5</w:t>
            </w:r>
            <w:r w:rsidR="003E142B">
              <w:t>321</w:t>
            </w:r>
            <w:bookmarkStart w:id="0" w:name="_GoBack"/>
            <w:bookmarkEnd w:id="0"/>
            <w:r w:rsidR="005A50FC">
              <w:t>.75$</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1BC4D305" w14:textId="484EFC59" w:rsidR="005A50FC" w:rsidRPr="00DE6277" w:rsidRDefault="005A50FC" w:rsidP="007426C1">
            <w:pPr>
              <w:pStyle w:val="TableText"/>
            </w:pPr>
            <w:r>
              <w:t>Coût de démarrage de production</w:t>
            </w:r>
          </w:p>
        </w:tc>
      </w:tr>
      <w:tr w:rsidR="008E769E" w:rsidRPr="00425C02" w14:paraId="1ACDF978" w14:textId="77777777" w:rsidTr="005A50FC">
        <w:trPr>
          <w:trHeight w:val="20"/>
        </w:trPr>
        <w:tc>
          <w:tcPr>
            <w:tcW w:w="3803" w:type="dxa"/>
            <w:tcBorders>
              <w:top w:val="nil"/>
              <w:left w:val="single" w:sz="4" w:space="0" w:color="404040"/>
              <w:bottom w:val="single" w:sz="4" w:space="0" w:color="404040"/>
              <w:right w:val="single" w:sz="4" w:space="0" w:color="404040"/>
            </w:tcBorders>
            <w:shd w:val="clear" w:color="auto" w:fill="264D2B" w:themeFill="accent1"/>
            <w:vAlign w:val="center"/>
            <w:hideMark/>
          </w:tcPr>
          <w:p w14:paraId="0296A02D" w14:textId="3A6917D2" w:rsidR="008E769E" w:rsidRPr="00425C02" w:rsidRDefault="008E769E" w:rsidP="007426C1">
            <w:pPr>
              <w:pStyle w:val="Tabletotal"/>
            </w:pPr>
          </w:p>
        </w:tc>
        <w:tc>
          <w:tcPr>
            <w:tcW w:w="1295" w:type="dxa"/>
            <w:tcBorders>
              <w:top w:val="nil"/>
              <w:left w:val="nil"/>
              <w:bottom w:val="single" w:sz="4" w:space="0" w:color="404040"/>
              <w:right w:val="single" w:sz="4" w:space="0" w:color="404040"/>
            </w:tcBorders>
            <w:shd w:val="clear" w:color="auto" w:fill="264D2B" w:themeFill="accent1"/>
            <w:noWrap/>
            <w:vAlign w:val="center"/>
            <w:hideMark/>
          </w:tcPr>
          <w:p w14:paraId="678B97F7" w14:textId="77777777" w:rsidR="008E769E" w:rsidRPr="00425C02" w:rsidRDefault="008E769E" w:rsidP="007426C1">
            <w:pPr>
              <w:pStyle w:val="Tabletotal"/>
            </w:pPr>
            <w:r w:rsidRPr="00425C02">
              <w:t> </w:t>
            </w:r>
          </w:p>
        </w:tc>
        <w:tc>
          <w:tcPr>
            <w:tcW w:w="1134" w:type="dxa"/>
            <w:tcBorders>
              <w:top w:val="nil"/>
              <w:left w:val="nil"/>
              <w:bottom w:val="single" w:sz="4" w:space="0" w:color="404040"/>
              <w:right w:val="single" w:sz="4" w:space="0" w:color="404040"/>
            </w:tcBorders>
            <w:shd w:val="clear" w:color="auto" w:fill="264D2B" w:themeFill="accent1"/>
            <w:noWrap/>
            <w:vAlign w:val="center"/>
            <w:hideMark/>
          </w:tcPr>
          <w:p w14:paraId="7151D2B8" w14:textId="77777777" w:rsidR="008E769E" w:rsidRPr="00425C02" w:rsidRDefault="008E769E" w:rsidP="007426C1">
            <w:pPr>
              <w:pStyle w:val="Tabletotal"/>
            </w:pPr>
          </w:p>
        </w:tc>
        <w:tc>
          <w:tcPr>
            <w:tcW w:w="993" w:type="dxa"/>
            <w:tcBorders>
              <w:top w:val="nil"/>
              <w:left w:val="nil"/>
              <w:bottom w:val="single" w:sz="4" w:space="0" w:color="404040"/>
              <w:right w:val="single" w:sz="4" w:space="0" w:color="404040"/>
            </w:tcBorders>
            <w:shd w:val="clear" w:color="auto" w:fill="264D2B" w:themeFill="accent1"/>
            <w:noWrap/>
            <w:vAlign w:val="center"/>
            <w:hideMark/>
          </w:tcPr>
          <w:p w14:paraId="6B0DD494" w14:textId="77777777" w:rsidR="008E769E" w:rsidRPr="00425C02" w:rsidRDefault="008E769E" w:rsidP="007426C1">
            <w:pPr>
              <w:pStyle w:val="Tabletotal"/>
            </w:pPr>
            <w:r w:rsidRPr="00425C02">
              <w:t> </w:t>
            </w:r>
          </w:p>
        </w:tc>
        <w:tc>
          <w:tcPr>
            <w:tcW w:w="3565" w:type="dxa"/>
            <w:tcBorders>
              <w:top w:val="nil"/>
              <w:left w:val="nil"/>
              <w:bottom w:val="single" w:sz="4" w:space="0" w:color="404040"/>
              <w:right w:val="single" w:sz="4" w:space="0" w:color="404040"/>
            </w:tcBorders>
            <w:shd w:val="clear" w:color="auto" w:fill="264D2B" w:themeFill="accent1"/>
            <w:noWrap/>
            <w:vAlign w:val="center"/>
            <w:hideMark/>
          </w:tcPr>
          <w:p w14:paraId="0CA115CC" w14:textId="77777777" w:rsidR="008E769E" w:rsidRPr="00425C02" w:rsidRDefault="008E769E" w:rsidP="007426C1">
            <w:pPr>
              <w:pStyle w:val="Tabletotal"/>
            </w:pPr>
          </w:p>
        </w:tc>
      </w:tr>
    </w:tbl>
    <w:p w14:paraId="762CEAA4" w14:textId="77777777" w:rsidR="008E769E" w:rsidRDefault="008E769E" w:rsidP="00C40EAE">
      <w:pPr>
        <w:pStyle w:val="Heading1"/>
      </w:pPr>
    </w:p>
    <w:p w14:paraId="6BC8398E" w14:textId="3B9F6E23" w:rsidR="003047B4" w:rsidRDefault="004E66BF" w:rsidP="007426C1">
      <w:pPr>
        <w:pStyle w:val="Heading1"/>
      </w:pPr>
      <w:r w:rsidRPr="004E66BF">
        <w:t>Pl</w:t>
      </w:r>
      <w:r>
        <w:t>an Financier</w:t>
      </w:r>
      <w:r w:rsidR="00C40EAE">
        <w:t xml:space="preserve"> </w:t>
      </w:r>
      <w:r w:rsidR="003047B4">
        <w:t>–</w:t>
      </w:r>
      <w:r w:rsidR="00C40EAE">
        <w:t xml:space="preserve"> Dépenses</w:t>
      </w:r>
      <w:r w:rsidR="008E769E">
        <w:t xml:space="preserve"> Mensuelles</w:t>
      </w:r>
    </w:p>
    <w:p w14:paraId="6E510D34" w14:textId="77777777" w:rsidR="007426C1" w:rsidRPr="007426C1" w:rsidRDefault="007426C1" w:rsidP="007426C1"/>
    <w:tbl>
      <w:tblPr>
        <w:tblW w:w="5000" w:type="pct"/>
        <w:tblLayout w:type="fixed"/>
        <w:tblCellMar>
          <w:left w:w="115" w:type="dxa"/>
          <w:right w:w="115" w:type="dxa"/>
        </w:tblCellMar>
        <w:tblLook w:val="04A0" w:firstRow="1" w:lastRow="0" w:firstColumn="1" w:lastColumn="0" w:noHBand="0" w:noVBand="1"/>
      </w:tblPr>
      <w:tblGrid>
        <w:gridCol w:w="3803"/>
        <w:gridCol w:w="1170"/>
        <w:gridCol w:w="1118"/>
        <w:gridCol w:w="777"/>
        <w:gridCol w:w="3922"/>
      </w:tblGrid>
      <w:tr w:rsidR="004E66BF" w:rsidRPr="00425C02" w14:paraId="635BF1F6" w14:textId="77777777" w:rsidTr="008E769E">
        <w:trPr>
          <w:trHeight w:val="170"/>
          <w:tblHeader/>
        </w:trPr>
        <w:tc>
          <w:tcPr>
            <w:tcW w:w="10790" w:type="dxa"/>
            <w:gridSpan w:val="5"/>
            <w:tcBorders>
              <w:top w:val="single" w:sz="4" w:space="0" w:color="404040"/>
              <w:left w:val="single" w:sz="4" w:space="0" w:color="404040"/>
              <w:bottom w:val="single" w:sz="4" w:space="0" w:color="404040"/>
              <w:right w:val="single" w:sz="4" w:space="0" w:color="404040"/>
            </w:tcBorders>
            <w:shd w:val="clear" w:color="auto" w:fill="264D2B" w:themeFill="accent1"/>
            <w:noWrap/>
            <w:vAlign w:val="center"/>
            <w:hideMark/>
          </w:tcPr>
          <w:p w14:paraId="3C92B5F9" w14:textId="0662DE6F" w:rsidR="004E66BF" w:rsidRPr="00425C02" w:rsidRDefault="007426C1" w:rsidP="007426C1">
            <w:pPr>
              <w:pStyle w:val="Tabletotal"/>
            </w:pPr>
            <w:r>
              <w:t>Dépenses Mensuelles</w:t>
            </w:r>
            <w:r w:rsidR="008E769E">
              <w:t xml:space="preserve"> </w:t>
            </w:r>
          </w:p>
        </w:tc>
      </w:tr>
      <w:tr w:rsidR="004E66BF" w:rsidRPr="00425C02" w14:paraId="27AD906A" w14:textId="77777777" w:rsidTr="00DE6277">
        <w:trPr>
          <w:trHeight w:val="283"/>
          <w:tblHeader/>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595E68C5" w14:textId="7DCDBB2C" w:rsidR="004E66BF" w:rsidRPr="00425C02" w:rsidRDefault="004E66BF" w:rsidP="007426C1">
            <w:pPr>
              <w:pStyle w:val="Heading3"/>
            </w:pPr>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5E637D1" w14:textId="5E80619F" w:rsidR="004E66BF" w:rsidRPr="00425C02" w:rsidRDefault="00DE6277" w:rsidP="007426C1">
            <w:pPr>
              <w:pStyle w:val="Heading3"/>
            </w:pPr>
            <w:r>
              <w:t>montant</w:t>
            </w:r>
          </w:p>
        </w:tc>
        <w:tc>
          <w:tcPr>
            <w:tcW w:w="1118"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BF81622" w14:textId="668384FA" w:rsidR="004E66BF" w:rsidRPr="00425C02" w:rsidRDefault="00DE6277" w:rsidP="007426C1">
            <w:pPr>
              <w:pStyle w:val="Heading3"/>
            </w:pPr>
            <w:r>
              <w:t>Quantité</w:t>
            </w:r>
          </w:p>
        </w:tc>
        <w:tc>
          <w:tcPr>
            <w:tcW w:w="777"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775DB96" w14:textId="4A8B5F0B" w:rsidR="004E66BF" w:rsidRPr="00425C02" w:rsidRDefault="00DE6277" w:rsidP="007426C1">
            <w:pPr>
              <w:pStyle w:val="Heading3"/>
            </w:pPr>
            <w:r>
              <w:t>Total</w:t>
            </w:r>
          </w:p>
        </w:tc>
        <w:tc>
          <w:tcPr>
            <w:tcW w:w="3922"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F75DD0A" w14:textId="53D5922E" w:rsidR="004E66BF" w:rsidRPr="00425C02" w:rsidRDefault="00DE6277" w:rsidP="007426C1">
            <w:pPr>
              <w:pStyle w:val="Heading3"/>
            </w:pPr>
            <w:r>
              <w:t>Explication</w:t>
            </w:r>
          </w:p>
        </w:tc>
      </w:tr>
      <w:tr w:rsidR="004E66BF" w:rsidRPr="00425C02" w14:paraId="7319C33A" w14:textId="77777777" w:rsidTr="008E769E">
        <w:trPr>
          <w:trHeight w:val="20"/>
          <w:tblHeader/>
        </w:trPr>
        <w:tc>
          <w:tcPr>
            <w:tcW w:w="10790" w:type="dxa"/>
            <w:gridSpan w:val="5"/>
            <w:tcBorders>
              <w:top w:val="single" w:sz="4" w:space="0" w:color="404040"/>
              <w:left w:val="single" w:sz="4" w:space="0" w:color="404040"/>
              <w:bottom w:val="single" w:sz="4" w:space="0" w:color="404040"/>
              <w:right w:val="single" w:sz="4" w:space="0" w:color="404040"/>
            </w:tcBorders>
            <w:shd w:val="clear" w:color="auto" w:fill="264D2B" w:themeFill="accent1"/>
            <w:vAlign w:val="center"/>
            <w:hideMark/>
          </w:tcPr>
          <w:p w14:paraId="488A0CCC" w14:textId="77777777" w:rsidR="004E66BF" w:rsidRPr="00425C02" w:rsidRDefault="004E66BF" w:rsidP="007426C1">
            <w:pPr>
              <w:pStyle w:val="TableText"/>
            </w:pPr>
            <w:r w:rsidRPr="00425C02">
              <w:t> </w:t>
            </w:r>
          </w:p>
        </w:tc>
      </w:tr>
      <w:tr w:rsidR="004E66BF" w:rsidRPr="00425C02" w14:paraId="1D918C9E" w14:textId="77777777" w:rsidTr="00DE6277">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E636F19" w14:textId="3973BAAF" w:rsidR="004E66BF" w:rsidRPr="007237D4" w:rsidRDefault="008E769E" w:rsidP="007426C1">
            <w:pPr>
              <w:pStyle w:val="Heading3"/>
            </w:pPr>
            <w:r>
              <w:t>Administration/Général</w:t>
            </w:r>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07A9E2A2" w14:textId="77777777" w:rsidR="004E66BF" w:rsidRPr="00425C02" w:rsidRDefault="004E66BF" w:rsidP="00DE6277">
            <w:pPr>
              <w:pStyle w:val="TableText"/>
              <w:jc w:val="center"/>
            </w:pPr>
          </w:p>
        </w:tc>
        <w:tc>
          <w:tcPr>
            <w:tcW w:w="1118" w:type="dxa"/>
            <w:tcBorders>
              <w:top w:val="nil"/>
              <w:left w:val="nil"/>
              <w:bottom w:val="single" w:sz="4" w:space="0" w:color="404040"/>
              <w:right w:val="single" w:sz="4" w:space="0" w:color="404040"/>
            </w:tcBorders>
            <w:shd w:val="clear" w:color="auto" w:fill="F2F2F2" w:themeFill="background1" w:themeFillShade="F2"/>
            <w:noWrap/>
            <w:vAlign w:val="center"/>
          </w:tcPr>
          <w:p w14:paraId="1B681E72" w14:textId="77777777" w:rsidR="004E66BF" w:rsidRPr="00425C02" w:rsidRDefault="004E66BF" w:rsidP="00DE6277">
            <w:pPr>
              <w:pStyle w:val="TableText"/>
              <w:jc w:val="center"/>
            </w:pPr>
          </w:p>
        </w:tc>
        <w:tc>
          <w:tcPr>
            <w:tcW w:w="777" w:type="dxa"/>
            <w:tcBorders>
              <w:top w:val="nil"/>
              <w:left w:val="nil"/>
              <w:bottom w:val="single" w:sz="4" w:space="0" w:color="404040"/>
              <w:right w:val="single" w:sz="4" w:space="0" w:color="404040"/>
            </w:tcBorders>
            <w:shd w:val="clear" w:color="auto" w:fill="F2F2F2" w:themeFill="background1" w:themeFillShade="F2"/>
            <w:noWrap/>
            <w:vAlign w:val="center"/>
          </w:tcPr>
          <w:p w14:paraId="0464BABC" w14:textId="77777777" w:rsidR="004E66BF" w:rsidRPr="00425C02" w:rsidRDefault="004E66BF" w:rsidP="00DE6277">
            <w:pPr>
              <w:pStyle w:val="TableText"/>
              <w:jc w:val="center"/>
            </w:pPr>
          </w:p>
        </w:tc>
        <w:tc>
          <w:tcPr>
            <w:tcW w:w="3922" w:type="dxa"/>
            <w:tcBorders>
              <w:top w:val="nil"/>
              <w:left w:val="nil"/>
              <w:bottom w:val="single" w:sz="4" w:space="0" w:color="404040"/>
              <w:right w:val="single" w:sz="4" w:space="0" w:color="404040"/>
            </w:tcBorders>
            <w:shd w:val="clear" w:color="auto" w:fill="F2F2F2" w:themeFill="background1" w:themeFillShade="F2"/>
            <w:noWrap/>
            <w:vAlign w:val="center"/>
          </w:tcPr>
          <w:p w14:paraId="275C5E11" w14:textId="77777777" w:rsidR="004E66BF" w:rsidRPr="00425C02" w:rsidRDefault="004E66BF" w:rsidP="00DE6277">
            <w:pPr>
              <w:pStyle w:val="TableText"/>
            </w:pPr>
          </w:p>
        </w:tc>
      </w:tr>
      <w:tr w:rsidR="004E66BF" w:rsidRPr="00425C02" w14:paraId="050D9034" w14:textId="77777777" w:rsidTr="00DE6277">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E438320" w14:textId="553ED905" w:rsidR="004E66BF" w:rsidRPr="005235DF" w:rsidRDefault="00DE6277" w:rsidP="007426C1">
            <w:pPr>
              <w:pStyle w:val="TableText"/>
            </w:pPr>
            <w:r>
              <w:t>Site Web</w:t>
            </w:r>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2F0A57AA" w14:textId="183B72CE" w:rsidR="004E66BF" w:rsidRPr="00425C02" w:rsidRDefault="00DE6277" w:rsidP="00DE6277">
            <w:pPr>
              <w:pStyle w:val="TableText"/>
              <w:jc w:val="center"/>
            </w:pPr>
            <w:r>
              <w:t>25$</w:t>
            </w:r>
          </w:p>
        </w:tc>
        <w:tc>
          <w:tcPr>
            <w:tcW w:w="1118" w:type="dxa"/>
            <w:tcBorders>
              <w:top w:val="nil"/>
              <w:left w:val="nil"/>
              <w:bottom w:val="single" w:sz="4" w:space="0" w:color="404040"/>
              <w:right w:val="single" w:sz="4" w:space="0" w:color="404040"/>
            </w:tcBorders>
            <w:shd w:val="clear" w:color="auto" w:fill="F2F2F2" w:themeFill="background1" w:themeFillShade="F2"/>
            <w:noWrap/>
            <w:vAlign w:val="center"/>
          </w:tcPr>
          <w:p w14:paraId="3AD1E41C" w14:textId="2A76BE42" w:rsidR="004E66BF" w:rsidRPr="00425C02" w:rsidRDefault="00DE6277" w:rsidP="00DE6277">
            <w:pPr>
              <w:pStyle w:val="TableText"/>
              <w:jc w:val="center"/>
            </w:pPr>
            <w:r>
              <w:t>-</w:t>
            </w:r>
          </w:p>
        </w:tc>
        <w:tc>
          <w:tcPr>
            <w:tcW w:w="777" w:type="dxa"/>
            <w:tcBorders>
              <w:top w:val="nil"/>
              <w:left w:val="nil"/>
              <w:bottom w:val="single" w:sz="4" w:space="0" w:color="404040"/>
              <w:right w:val="single" w:sz="4" w:space="0" w:color="404040"/>
            </w:tcBorders>
            <w:shd w:val="clear" w:color="auto" w:fill="F2F2F2" w:themeFill="background1" w:themeFillShade="F2"/>
            <w:noWrap/>
            <w:vAlign w:val="center"/>
          </w:tcPr>
          <w:p w14:paraId="2128C75D" w14:textId="7236757D" w:rsidR="004E66BF" w:rsidRPr="00425C02" w:rsidRDefault="00DE6277" w:rsidP="00DE6277">
            <w:pPr>
              <w:pStyle w:val="TableText"/>
              <w:jc w:val="center"/>
            </w:pPr>
            <w:r>
              <w:t>25$</w:t>
            </w:r>
          </w:p>
        </w:tc>
        <w:tc>
          <w:tcPr>
            <w:tcW w:w="3922" w:type="dxa"/>
            <w:tcBorders>
              <w:top w:val="nil"/>
              <w:left w:val="nil"/>
              <w:bottom w:val="single" w:sz="4" w:space="0" w:color="404040"/>
              <w:right w:val="single" w:sz="4" w:space="0" w:color="404040"/>
            </w:tcBorders>
            <w:shd w:val="clear" w:color="auto" w:fill="F2F2F2" w:themeFill="background1" w:themeFillShade="F2"/>
            <w:noWrap/>
            <w:vAlign w:val="center"/>
          </w:tcPr>
          <w:p w14:paraId="3474EF50" w14:textId="30308CAC" w:rsidR="004E66BF" w:rsidRPr="00425C02" w:rsidRDefault="00DE6277" w:rsidP="00DE6277">
            <w:pPr>
              <w:pStyle w:val="TableText"/>
            </w:pPr>
            <w:r>
              <w:t>Site Web</w:t>
            </w:r>
          </w:p>
        </w:tc>
      </w:tr>
      <w:tr w:rsidR="004E66BF" w:rsidRPr="00425C02" w14:paraId="674E512D" w14:textId="77777777" w:rsidTr="00DE6277">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565360E" w14:textId="1A003515" w:rsidR="004E66BF" w:rsidRPr="007237D4" w:rsidRDefault="008E769E" w:rsidP="007426C1">
            <w:pPr>
              <w:pStyle w:val="Heading3"/>
            </w:pPr>
            <w:r>
              <w:t>Location/Bureau</w:t>
            </w:r>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56D79D83" w14:textId="77777777" w:rsidR="004E66BF" w:rsidRPr="00425C02" w:rsidRDefault="004E66BF" w:rsidP="00DE6277">
            <w:pPr>
              <w:pStyle w:val="TableText"/>
              <w:jc w:val="center"/>
            </w:pPr>
          </w:p>
        </w:tc>
        <w:tc>
          <w:tcPr>
            <w:tcW w:w="1118" w:type="dxa"/>
            <w:tcBorders>
              <w:top w:val="nil"/>
              <w:left w:val="nil"/>
              <w:bottom w:val="single" w:sz="4" w:space="0" w:color="404040"/>
              <w:right w:val="single" w:sz="4" w:space="0" w:color="404040"/>
            </w:tcBorders>
            <w:shd w:val="clear" w:color="auto" w:fill="F2F2F2" w:themeFill="background1" w:themeFillShade="F2"/>
            <w:noWrap/>
            <w:vAlign w:val="center"/>
          </w:tcPr>
          <w:p w14:paraId="28C2900B" w14:textId="77777777" w:rsidR="004E66BF" w:rsidRPr="00425C02" w:rsidRDefault="004E66BF" w:rsidP="00DE6277">
            <w:pPr>
              <w:pStyle w:val="TableText"/>
              <w:jc w:val="center"/>
            </w:pPr>
          </w:p>
        </w:tc>
        <w:tc>
          <w:tcPr>
            <w:tcW w:w="777" w:type="dxa"/>
            <w:tcBorders>
              <w:top w:val="nil"/>
              <w:left w:val="nil"/>
              <w:bottom w:val="single" w:sz="4" w:space="0" w:color="404040"/>
              <w:right w:val="single" w:sz="4" w:space="0" w:color="404040"/>
            </w:tcBorders>
            <w:shd w:val="clear" w:color="auto" w:fill="F2F2F2" w:themeFill="background1" w:themeFillShade="F2"/>
            <w:noWrap/>
            <w:vAlign w:val="center"/>
          </w:tcPr>
          <w:p w14:paraId="4B1CCD96" w14:textId="77777777" w:rsidR="004E66BF" w:rsidRPr="00425C02" w:rsidRDefault="004E66BF" w:rsidP="00DE6277">
            <w:pPr>
              <w:pStyle w:val="TableText"/>
              <w:jc w:val="center"/>
            </w:pPr>
          </w:p>
        </w:tc>
        <w:tc>
          <w:tcPr>
            <w:tcW w:w="3922" w:type="dxa"/>
            <w:tcBorders>
              <w:top w:val="nil"/>
              <w:left w:val="nil"/>
              <w:bottom w:val="single" w:sz="4" w:space="0" w:color="404040"/>
              <w:right w:val="single" w:sz="4" w:space="0" w:color="404040"/>
            </w:tcBorders>
            <w:shd w:val="clear" w:color="auto" w:fill="F2F2F2" w:themeFill="background1" w:themeFillShade="F2"/>
            <w:noWrap/>
            <w:vAlign w:val="center"/>
          </w:tcPr>
          <w:p w14:paraId="2B07DA4C" w14:textId="77777777" w:rsidR="004E66BF" w:rsidRPr="00425C02" w:rsidRDefault="004E66BF" w:rsidP="00DE6277">
            <w:pPr>
              <w:pStyle w:val="TableText"/>
            </w:pPr>
          </w:p>
        </w:tc>
      </w:tr>
      <w:tr w:rsidR="004E66BF" w:rsidRPr="00C60C51" w14:paraId="4B091C14" w14:textId="77777777" w:rsidTr="00DE6277">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28D14B2" w14:textId="72C9E716" w:rsidR="004E66BF" w:rsidRPr="00C60C51" w:rsidRDefault="00DE6277" w:rsidP="007426C1">
            <w:pPr>
              <w:pStyle w:val="TableText"/>
              <w:rPr>
                <w:lang w:val="en-CA"/>
              </w:rPr>
            </w:pPr>
            <w:r w:rsidRPr="00C60C51">
              <w:rPr>
                <w:lang w:val="en-CA"/>
              </w:rPr>
              <w:t>Bail</w:t>
            </w:r>
            <w:r w:rsidR="00C60C51" w:rsidRPr="00C60C51">
              <w:rPr>
                <w:lang w:val="en-CA"/>
              </w:rPr>
              <w:t xml:space="preserve"> </w:t>
            </w:r>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395FD957" w14:textId="7C3D5533" w:rsidR="004E66BF" w:rsidRPr="00425C02" w:rsidRDefault="00C60C51" w:rsidP="00DE6277">
            <w:pPr>
              <w:pStyle w:val="TableText"/>
              <w:jc w:val="center"/>
            </w:pPr>
            <w:r>
              <w:t>180</w:t>
            </w:r>
            <w:r w:rsidR="00DE6277">
              <w:t>$</w:t>
            </w:r>
          </w:p>
        </w:tc>
        <w:tc>
          <w:tcPr>
            <w:tcW w:w="1118" w:type="dxa"/>
            <w:tcBorders>
              <w:top w:val="nil"/>
              <w:left w:val="nil"/>
              <w:bottom w:val="single" w:sz="4" w:space="0" w:color="404040"/>
              <w:right w:val="single" w:sz="4" w:space="0" w:color="404040"/>
            </w:tcBorders>
            <w:shd w:val="clear" w:color="auto" w:fill="F2F2F2" w:themeFill="background1" w:themeFillShade="F2"/>
            <w:noWrap/>
            <w:vAlign w:val="center"/>
          </w:tcPr>
          <w:p w14:paraId="2D21AEEE" w14:textId="286DA5B2" w:rsidR="004E66BF" w:rsidRPr="00425C02" w:rsidRDefault="00DE6277" w:rsidP="00DE6277">
            <w:pPr>
              <w:pStyle w:val="TableText"/>
              <w:jc w:val="center"/>
            </w:pPr>
            <w:r>
              <w:t>-</w:t>
            </w:r>
          </w:p>
        </w:tc>
        <w:tc>
          <w:tcPr>
            <w:tcW w:w="777" w:type="dxa"/>
            <w:tcBorders>
              <w:top w:val="nil"/>
              <w:left w:val="nil"/>
              <w:bottom w:val="single" w:sz="4" w:space="0" w:color="404040"/>
              <w:right w:val="single" w:sz="4" w:space="0" w:color="404040"/>
            </w:tcBorders>
            <w:shd w:val="clear" w:color="auto" w:fill="F2F2F2" w:themeFill="background1" w:themeFillShade="F2"/>
            <w:noWrap/>
            <w:vAlign w:val="center"/>
          </w:tcPr>
          <w:p w14:paraId="0040AF84" w14:textId="129383FB" w:rsidR="004E66BF" w:rsidRPr="00425C02" w:rsidRDefault="00C60C51" w:rsidP="00DE6277">
            <w:pPr>
              <w:pStyle w:val="TableText"/>
              <w:jc w:val="center"/>
            </w:pPr>
            <w:r>
              <w:t>180</w:t>
            </w:r>
            <w:r w:rsidR="00DE6277">
              <w:t>$</w:t>
            </w:r>
          </w:p>
        </w:tc>
        <w:tc>
          <w:tcPr>
            <w:tcW w:w="3922" w:type="dxa"/>
            <w:tcBorders>
              <w:top w:val="nil"/>
              <w:left w:val="nil"/>
              <w:bottom w:val="single" w:sz="4" w:space="0" w:color="404040"/>
              <w:right w:val="single" w:sz="4" w:space="0" w:color="404040"/>
            </w:tcBorders>
            <w:shd w:val="clear" w:color="auto" w:fill="F2F2F2" w:themeFill="background1" w:themeFillShade="F2"/>
            <w:noWrap/>
            <w:vAlign w:val="center"/>
          </w:tcPr>
          <w:p w14:paraId="4C9A0044" w14:textId="4067F080" w:rsidR="004E66BF" w:rsidRPr="00C60C51" w:rsidRDefault="00C60C51" w:rsidP="00DE6277">
            <w:pPr>
              <w:pStyle w:val="TableText"/>
            </w:pPr>
            <w:r w:rsidRPr="00C60C51">
              <w:t xml:space="preserve">Bureau de </w:t>
            </w:r>
            <w:r w:rsidR="005A50FC" w:rsidRPr="00C60C51">
              <w:t>coworking</w:t>
            </w:r>
            <w:r>
              <w:t xml:space="preserve"> à Laval</w:t>
            </w:r>
            <w:r w:rsidRPr="00C60C51">
              <w:t xml:space="preserve">, 200pc </w:t>
            </w:r>
            <w:r>
              <w:t>réservé.</w:t>
            </w:r>
            <w:r w:rsidRPr="00C60C51">
              <w:t xml:space="preserve"> </w:t>
            </w:r>
            <w:r>
              <w:t>E</w:t>
            </w:r>
            <w:r w:rsidRPr="00C60C51">
              <w:t>au, électricité et</w:t>
            </w:r>
            <w:r>
              <w:t xml:space="preserve"> internet inclus dans le prix. Maximum de 3 employés.</w:t>
            </w:r>
          </w:p>
        </w:tc>
      </w:tr>
      <w:tr w:rsidR="004E66BF" w:rsidRPr="00DE6277" w14:paraId="61D3D000" w14:textId="77777777" w:rsidTr="00DE6277">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40531D78" w14:textId="63385309" w:rsidR="004E66BF" w:rsidRPr="005235DF" w:rsidRDefault="00C60C51" w:rsidP="007426C1">
            <w:pPr>
              <w:pStyle w:val="TableText"/>
            </w:pPr>
            <w:r>
              <w:t>Ligne téléphonique</w:t>
            </w:r>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4F9E6BC5" w14:textId="29E84448" w:rsidR="004E66BF" w:rsidRPr="00425C02" w:rsidRDefault="00C60C51" w:rsidP="00DE6277">
            <w:pPr>
              <w:pStyle w:val="TableText"/>
              <w:jc w:val="center"/>
            </w:pPr>
            <w:r>
              <w:t>25</w:t>
            </w:r>
            <w:r w:rsidR="00DE6277">
              <w:t>$</w:t>
            </w:r>
          </w:p>
        </w:tc>
        <w:tc>
          <w:tcPr>
            <w:tcW w:w="1118" w:type="dxa"/>
            <w:tcBorders>
              <w:top w:val="nil"/>
              <w:left w:val="nil"/>
              <w:bottom w:val="single" w:sz="4" w:space="0" w:color="404040"/>
              <w:right w:val="single" w:sz="4" w:space="0" w:color="404040"/>
            </w:tcBorders>
            <w:shd w:val="clear" w:color="auto" w:fill="F2F2F2" w:themeFill="background1" w:themeFillShade="F2"/>
            <w:noWrap/>
            <w:vAlign w:val="center"/>
          </w:tcPr>
          <w:p w14:paraId="0B9942FB" w14:textId="20F150ED" w:rsidR="004E66BF" w:rsidRPr="00425C02" w:rsidRDefault="00DE6277" w:rsidP="00DE6277">
            <w:pPr>
              <w:pStyle w:val="TableText"/>
              <w:jc w:val="center"/>
            </w:pPr>
            <w:r>
              <w:t>-</w:t>
            </w:r>
          </w:p>
        </w:tc>
        <w:tc>
          <w:tcPr>
            <w:tcW w:w="777" w:type="dxa"/>
            <w:tcBorders>
              <w:top w:val="nil"/>
              <w:left w:val="nil"/>
              <w:bottom w:val="single" w:sz="4" w:space="0" w:color="404040"/>
              <w:right w:val="single" w:sz="4" w:space="0" w:color="404040"/>
            </w:tcBorders>
            <w:shd w:val="clear" w:color="auto" w:fill="F2F2F2" w:themeFill="background1" w:themeFillShade="F2"/>
            <w:noWrap/>
            <w:vAlign w:val="center"/>
          </w:tcPr>
          <w:p w14:paraId="11AB4591" w14:textId="7CDAD266" w:rsidR="004E66BF" w:rsidRPr="00425C02" w:rsidRDefault="00C60C51" w:rsidP="00DE6277">
            <w:pPr>
              <w:pStyle w:val="TableText"/>
              <w:jc w:val="center"/>
            </w:pPr>
            <w:r>
              <w:t>25</w:t>
            </w:r>
            <w:r w:rsidR="00DE6277">
              <w:t>$</w:t>
            </w:r>
          </w:p>
        </w:tc>
        <w:tc>
          <w:tcPr>
            <w:tcW w:w="3922" w:type="dxa"/>
            <w:tcBorders>
              <w:top w:val="nil"/>
              <w:left w:val="nil"/>
              <w:bottom w:val="single" w:sz="4" w:space="0" w:color="404040"/>
              <w:right w:val="single" w:sz="4" w:space="0" w:color="404040"/>
            </w:tcBorders>
            <w:shd w:val="clear" w:color="auto" w:fill="F2F2F2" w:themeFill="background1" w:themeFillShade="F2"/>
            <w:noWrap/>
            <w:vAlign w:val="center"/>
          </w:tcPr>
          <w:p w14:paraId="72988FDC" w14:textId="0D5E1529" w:rsidR="004E66BF" w:rsidRPr="00DE6277" w:rsidRDefault="00DE6277" w:rsidP="00DE6277">
            <w:pPr>
              <w:pStyle w:val="TableText"/>
            </w:pPr>
            <w:r w:rsidRPr="00DE6277">
              <w:t>Ligne téléphonique et internet d</w:t>
            </w:r>
            <w:r>
              <w:t>’entreprise</w:t>
            </w:r>
          </w:p>
        </w:tc>
      </w:tr>
      <w:tr w:rsidR="004E66BF" w:rsidRPr="00425C02" w14:paraId="3CFC6F5F" w14:textId="77777777" w:rsidTr="00DE6277">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B15EF28" w14:textId="77777777" w:rsidR="004E66BF" w:rsidRPr="007237D4" w:rsidRDefault="007426C1" w:rsidP="007426C1">
            <w:pPr>
              <w:pStyle w:val="Heading3"/>
            </w:pPr>
            <w:sdt>
              <w:sdtPr>
                <w:id w:val="-1981214868"/>
                <w:placeholder>
                  <w:docPart w:val="04F8EAD67CDA4A4EA8EB5A8BE8D92794"/>
                </w:placeholder>
                <w:temporary/>
                <w:showingPlcHdr/>
                <w15:appearance w15:val="hidden"/>
              </w:sdtPr>
              <w:sdtContent>
                <w:r w:rsidR="004E66BF" w:rsidRPr="007237D4">
                  <w:t>MARKETING</w:t>
                </w:r>
              </w:sdtContent>
            </w:sdt>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1384C347" w14:textId="77777777" w:rsidR="004E66BF" w:rsidRPr="00425C02" w:rsidRDefault="004E66BF" w:rsidP="00DE6277">
            <w:pPr>
              <w:pStyle w:val="TableText"/>
              <w:jc w:val="center"/>
            </w:pPr>
          </w:p>
        </w:tc>
        <w:tc>
          <w:tcPr>
            <w:tcW w:w="1118" w:type="dxa"/>
            <w:tcBorders>
              <w:top w:val="nil"/>
              <w:left w:val="nil"/>
              <w:bottom w:val="single" w:sz="4" w:space="0" w:color="404040"/>
              <w:right w:val="single" w:sz="4" w:space="0" w:color="404040"/>
            </w:tcBorders>
            <w:shd w:val="clear" w:color="auto" w:fill="F2F2F2" w:themeFill="background1" w:themeFillShade="F2"/>
            <w:noWrap/>
            <w:vAlign w:val="center"/>
          </w:tcPr>
          <w:p w14:paraId="67442414" w14:textId="77777777" w:rsidR="004E66BF" w:rsidRPr="00425C02" w:rsidRDefault="004E66BF" w:rsidP="00DE6277">
            <w:pPr>
              <w:pStyle w:val="TableText"/>
              <w:jc w:val="center"/>
            </w:pPr>
          </w:p>
        </w:tc>
        <w:tc>
          <w:tcPr>
            <w:tcW w:w="777" w:type="dxa"/>
            <w:tcBorders>
              <w:top w:val="nil"/>
              <w:left w:val="nil"/>
              <w:bottom w:val="single" w:sz="4" w:space="0" w:color="404040"/>
              <w:right w:val="single" w:sz="4" w:space="0" w:color="404040"/>
            </w:tcBorders>
            <w:shd w:val="clear" w:color="auto" w:fill="F2F2F2" w:themeFill="background1" w:themeFillShade="F2"/>
            <w:noWrap/>
            <w:vAlign w:val="center"/>
          </w:tcPr>
          <w:p w14:paraId="3C28F054" w14:textId="77777777" w:rsidR="004E66BF" w:rsidRPr="00425C02" w:rsidRDefault="004E66BF" w:rsidP="00DE6277">
            <w:pPr>
              <w:pStyle w:val="TableText"/>
              <w:jc w:val="center"/>
            </w:pPr>
          </w:p>
        </w:tc>
        <w:tc>
          <w:tcPr>
            <w:tcW w:w="3922" w:type="dxa"/>
            <w:tcBorders>
              <w:top w:val="nil"/>
              <w:left w:val="nil"/>
              <w:bottom w:val="single" w:sz="4" w:space="0" w:color="404040"/>
              <w:right w:val="single" w:sz="4" w:space="0" w:color="404040"/>
            </w:tcBorders>
            <w:shd w:val="clear" w:color="auto" w:fill="F2F2F2" w:themeFill="background1" w:themeFillShade="F2"/>
            <w:noWrap/>
            <w:vAlign w:val="center"/>
          </w:tcPr>
          <w:p w14:paraId="099890EC" w14:textId="77777777" w:rsidR="004E66BF" w:rsidRPr="00425C02" w:rsidRDefault="004E66BF" w:rsidP="00DE6277">
            <w:pPr>
              <w:pStyle w:val="TableText"/>
            </w:pPr>
          </w:p>
        </w:tc>
      </w:tr>
      <w:tr w:rsidR="004E66BF" w:rsidRPr="00425C02" w14:paraId="16D443B7" w14:textId="77777777" w:rsidTr="00DE6277">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B496DD9" w14:textId="57444466" w:rsidR="004E66BF" w:rsidRPr="005235DF" w:rsidRDefault="00DE6277" w:rsidP="007426C1">
            <w:pPr>
              <w:pStyle w:val="TableText"/>
            </w:pPr>
            <w:r>
              <w:t>Site Web</w:t>
            </w:r>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0B07EB9C" w14:textId="2A9DA237" w:rsidR="004E66BF" w:rsidRPr="00425C02" w:rsidRDefault="00DE6277" w:rsidP="00DE6277">
            <w:pPr>
              <w:pStyle w:val="TableText"/>
              <w:jc w:val="center"/>
            </w:pPr>
            <w:r>
              <w:t>25$</w:t>
            </w:r>
          </w:p>
        </w:tc>
        <w:tc>
          <w:tcPr>
            <w:tcW w:w="1118" w:type="dxa"/>
            <w:tcBorders>
              <w:top w:val="nil"/>
              <w:left w:val="nil"/>
              <w:bottom w:val="single" w:sz="4" w:space="0" w:color="404040"/>
              <w:right w:val="single" w:sz="4" w:space="0" w:color="404040"/>
            </w:tcBorders>
            <w:shd w:val="clear" w:color="auto" w:fill="F2F2F2" w:themeFill="background1" w:themeFillShade="F2"/>
            <w:noWrap/>
            <w:vAlign w:val="center"/>
          </w:tcPr>
          <w:p w14:paraId="49E687FA" w14:textId="75A1D859" w:rsidR="004E66BF" w:rsidRPr="00425C02" w:rsidRDefault="00DE6277" w:rsidP="00DE6277">
            <w:pPr>
              <w:pStyle w:val="TableText"/>
              <w:jc w:val="center"/>
            </w:pPr>
            <w:r>
              <w:t>-</w:t>
            </w:r>
          </w:p>
        </w:tc>
        <w:tc>
          <w:tcPr>
            <w:tcW w:w="777" w:type="dxa"/>
            <w:tcBorders>
              <w:top w:val="nil"/>
              <w:left w:val="nil"/>
              <w:bottom w:val="single" w:sz="4" w:space="0" w:color="404040"/>
              <w:right w:val="single" w:sz="4" w:space="0" w:color="404040"/>
            </w:tcBorders>
            <w:shd w:val="clear" w:color="auto" w:fill="F2F2F2" w:themeFill="background1" w:themeFillShade="F2"/>
            <w:noWrap/>
            <w:vAlign w:val="center"/>
          </w:tcPr>
          <w:p w14:paraId="2BFB6687" w14:textId="1D9B9B4F" w:rsidR="004E66BF" w:rsidRPr="00425C02" w:rsidRDefault="00DE6277" w:rsidP="00DE6277">
            <w:pPr>
              <w:pStyle w:val="TableText"/>
              <w:jc w:val="center"/>
            </w:pPr>
            <w:r>
              <w:t>25$</w:t>
            </w:r>
          </w:p>
        </w:tc>
        <w:tc>
          <w:tcPr>
            <w:tcW w:w="3922" w:type="dxa"/>
            <w:tcBorders>
              <w:top w:val="nil"/>
              <w:left w:val="nil"/>
              <w:bottom w:val="single" w:sz="4" w:space="0" w:color="404040"/>
              <w:right w:val="single" w:sz="4" w:space="0" w:color="404040"/>
            </w:tcBorders>
            <w:shd w:val="clear" w:color="auto" w:fill="F2F2F2" w:themeFill="background1" w:themeFillShade="F2"/>
            <w:noWrap/>
            <w:vAlign w:val="center"/>
          </w:tcPr>
          <w:p w14:paraId="66990150" w14:textId="5ACE321A" w:rsidR="004E66BF" w:rsidRPr="00425C02" w:rsidRDefault="00DE6277" w:rsidP="00DE6277">
            <w:pPr>
              <w:pStyle w:val="TableText"/>
            </w:pPr>
            <w:r>
              <w:t>Site Web</w:t>
            </w:r>
          </w:p>
        </w:tc>
      </w:tr>
      <w:tr w:rsidR="00C60C51" w:rsidRPr="00425C02" w14:paraId="2A8E1AE0" w14:textId="77777777" w:rsidTr="00DE6277">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ED3F256" w14:textId="77777777" w:rsidR="00C60C51" w:rsidRDefault="00C60C51" w:rsidP="007426C1">
            <w:pPr>
              <w:pStyle w:val="TableText"/>
            </w:pPr>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0404BFA9" w14:textId="77777777" w:rsidR="00C60C51" w:rsidRDefault="00C60C51" w:rsidP="00DE6277">
            <w:pPr>
              <w:pStyle w:val="TableText"/>
              <w:jc w:val="center"/>
            </w:pPr>
          </w:p>
        </w:tc>
        <w:tc>
          <w:tcPr>
            <w:tcW w:w="1118" w:type="dxa"/>
            <w:tcBorders>
              <w:top w:val="nil"/>
              <w:left w:val="nil"/>
              <w:bottom w:val="single" w:sz="4" w:space="0" w:color="404040"/>
              <w:right w:val="single" w:sz="4" w:space="0" w:color="404040"/>
            </w:tcBorders>
            <w:shd w:val="clear" w:color="auto" w:fill="F2F2F2" w:themeFill="background1" w:themeFillShade="F2"/>
            <w:noWrap/>
            <w:vAlign w:val="center"/>
          </w:tcPr>
          <w:p w14:paraId="453977E2" w14:textId="77777777" w:rsidR="00C60C51" w:rsidRDefault="00C60C51" w:rsidP="00DE6277">
            <w:pPr>
              <w:pStyle w:val="TableText"/>
              <w:jc w:val="center"/>
            </w:pPr>
          </w:p>
        </w:tc>
        <w:tc>
          <w:tcPr>
            <w:tcW w:w="777" w:type="dxa"/>
            <w:tcBorders>
              <w:top w:val="nil"/>
              <w:left w:val="nil"/>
              <w:bottom w:val="single" w:sz="4" w:space="0" w:color="404040"/>
              <w:right w:val="single" w:sz="4" w:space="0" w:color="404040"/>
            </w:tcBorders>
            <w:shd w:val="clear" w:color="auto" w:fill="F2F2F2" w:themeFill="background1" w:themeFillShade="F2"/>
            <w:noWrap/>
            <w:vAlign w:val="center"/>
          </w:tcPr>
          <w:p w14:paraId="48B8E980" w14:textId="77777777" w:rsidR="00C60C51" w:rsidRDefault="00C60C51" w:rsidP="00DE6277">
            <w:pPr>
              <w:pStyle w:val="TableText"/>
              <w:jc w:val="center"/>
            </w:pPr>
          </w:p>
        </w:tc>
        <w:tc>
          <w:tcPr>
            <w:tcW w:w="3922" w:type="dxa"/>
            <w:tcBorders>
              <w:top w:val="nil"/>
              <w:left w:val="nil"/>
              <w:bottom w:val="single" w:sz="4" w:space="0" w:color="404040"/>
              <w:right w:val="single" w:sz="4" w:space="0" w:color="404040"/>
            </w:tcBorders>
            <w:shd w:val="clear" w:color="auto" w:fill="F2F2F2" w:themeFill="background1" w:themeFillShade="F2"/>
            <w:noWrap/>
            <w:vAlign w:val="center"/>
          </w:tcPr>
          <w:p w14:paraId="78E2A984" w14:textId="77777777" w:rsidR="00C60C51" w:rsidRDefault="00C60C51" w:rsidP="00DE6277">
            <w:pPr>
              <w:pStyle w:val="TableText"/>
            </w:pPr>
          </w:p>
        </w:tc>
      </w:tr>
      <w:tr w:rsidR="004E66BF" w:rsidRPr="00425C02" w14:paraId="4DD52A65" w14:textId="77777777" w:rsidTr="00DE6277">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8367B4D" w14:textId="6D8A6349" w:rsidR="004E66BF" w:rsidRPr="00DE6277" w:rsidRDefault="00DE6277" w:rsidP="00DE6277">
            <w:pPr>
              <w:pStyle w:val="TableText"/>
              <w:jc w:val="right"/>
              <w:rPr>
                <w:b/>
                <w:bCs/>
              </w:rPr>
            </w:pPr>
            <w:r w:rsidRPr="00DE6277">
              <w:rPr>
                <w:b/>
                <w:bCs/>
              </w:rPr>
              <w:t>Total</w:t>
            </w:r>
            <w:r>
              <w:rPr>
                <w:b/>
                <w:bCs/>
              </w:rPr>
              <w:t>:</w:t>
            </w:r>
          </w:p>
        </w:tc>
        <w:tc>
          <w:tcPr>
            <w:tcW w:w="1170" w:type="dxa"/>
            <w:tcBorders>
              <w:top w:val="nil"/>
              <w:left w:val="nil"/>
              <w:bottom w:val="single" w:sz="4" w:space="0" w:color="404040"/>
              <w:right w:val="single" w:sz="4" w:space="0" w:color="404040"/>
            </w:tcBorders>
            <w:shd w:val="clear" w:color="auto" w:fill="F2F2F2" w:themeFill="background1" w:themeFillShade="F2"/>
            <w:noWrap/>
            <w:vAlign w:val="center"/>
          </w:tcPr>
          <w:p w14:paraId="0D251F2E" w14:textId="6C73E3C5" w:rsidR="004E66BF" w:rsidRPr="00425C02" w:rsidRDefault="00C60C51" w:rsidP="00DE6277">
            <w:pPr>
              <w:pStyle w:val="TableText"/>
              <w:jc w:val="center"/>
            </w:pPr>
            <w:r>
              <w:t>255</w:t>
            </w:r>
            <w:r w:rsidR="00DE6277">
              <w:t>$</w:t>
            </w:r>
          </w:p>
        </w:tc>
        <w:tc>
          <w:tcPr>
            <w:tcW w:w="1118" w:type="dxa"/>
            <w:tcBorders>
              <w:top w:val="nil"/>
              <w:left w:val="nil"/>
              <w:bottom w:val="single" w:sz="4" w:space="0" w:color="404040"/>
              <w:right w:val="single" w:sz="4" w:space="0" w:color="404040"/>
            </w:tcBorders>
            <w:shd w:val="clear" w:color="auto" w:fill="F2F2F2" w:themeFill="background1" w:themeFillShade="F2"/>
            <w:noWrap/>
            <w:vAlign w:val="center"/>
          </w:tcPr>
          <w:p w14:paraId="6429D1E5" w14:textId="63468DCF" w:rsidR="004E66BF" w:rsidRPr="00425C02" w:rsidRDefault="005A50FC" w:rsidP="00DE6277">
            <w:pPr>
              <w:pStyle w:val="TableText"/>
              <w:jc w:val="center"/>
            </w:pPr>
            <w:r>
              <w:t>-</w:t>
            </w:r>
          </w:p>
        </w:tc>
        <w:tc>
          <w:tcPr>
            <w:tcW w:w="777" w:type="dxa"/>
            <w:tcBorders>
              <w:top w:val="nil"/>
              <w:left w:val="nil"/>
              <w:bottom w:val="single" w:sz="4" w:space="0" w:color="404040"/>
              <w:right w:val="single" w:sz="4" w:space="0" w:color="404040"/>
            </w:tcBorders>
            <w:shd w:val="clear" w:color="auto" w:fill="F2F2F2" w:themeFill="background1" w:themeFillShade="F2"/>
            <w:noWrap/>
            <w:vAlign w:val="center"/>
          </w:tcPr>
          <w:p w14:paraId="33662226" w14:textId="184AFBF3" w:rsidR="004E66BF" w:rsidRPr="00425C02" w:rsidRDefault="00C60C51" w:rsidP="00DE6277">
            <w:pPr>
              <w:pStyle w:val="TableText"/>
              <w:jc w:val="center"/>
            </w:pPr>
            <w:r>
              <w:t>255$</w:t>
            </w:r>
          </w:p>
        </w:tc>
        <w:tc>
          <w:tcPr>
            <w:tcW w:w="3922" w:type="dxa"/>
            <w:tcBorders>
              <w:top w:val="nil"/>
              <w:left w:val="nil"/>
              <w:bottom w:val="single" w:sz="4" w:space="0" w:color="404040"/>
              <w:right w:val="single" w:sz="4" w:space="0" w:color="404040"/>
            </w:tcBorders>
            <w:shd w:val="clear" w:color="auto" w:fill="F2F2F2" w:themeFill="background1" w:themeFillShade="F2"/>
            <w:noWrap/>
            <w:vAlign w:val="center"/>
          </w:tcPr>
          <w:p w14:paraId="7038CB1E" w14:textId="19BCECE9" w:rsidR="004E66BF" w:rsidRPr="00425C02" w:rsidRDefault="00C60C51" w:rsidP="00DE6277">
            <w:pPr>
              <w:pStyle w:val="TableText"/>
            </w:pPr>
            <w:r>
              <w:t>Total Mensuel</w:t>
            </w:r>
          </w:p>
        </w:tc>
      </w:tr>
      <w:tr w:rsidR="004E66BF" w:rsidRPr="00425C02" w14:paraId="04328CF4" w14:textId="77777777" w:rsidTr="00DE6277">
        <w:trPr>
          <w:trHeight w:val="20"/>
        </w:trPr>
        <w:tc>
          <w:tcPr>
            <w:tcW w:w="3803" w:type="dxa"/>
            <w:tcBorders>
              <w:top w:val="nil"/>
              <w:left w:val="single" w:sz="4" w:space="0" w:color="404040"/>
              <w:bottom w:val="single" w:sz="4" w:space="0" w:color="404040"/>
              <w:right w:val="single" w:sz="4" w:space="0" w:color="404040"/>
            </w:tcBorders>
            <w:shd w:val="clear" w:color="auto" w:fill="264D2B" w:themeFill="accent1"/>
            <w:vAlign w:val="center"/>
            <w:hideMark/>
          </w:tcPr>
          <w:p w14:paraId="22890715" w14:textId="00F25594" w:rsidR="004E66BF" w:rsidRPr="00425C02" w:rsidRDefault="004E66BF" w:rsidP="007426C1">
            <w:pPr>
              <w:pStyle w:val="Tabletotal"/>
            </w:pPr>
          </w:p>
        </w:tc>
        <w:tc>
          <w:tcPr>
            <w:tcW w:w="1170" w:type="dxa"/>
            <w:tcBorders>
              <w:top w:val="nil"/>
              <w:left w:val="nil"/>
              <w:bottom w:val="single" w:sz="4" w:space="0" w:color="404040"/>
              <w:right w:val="single" w:sz="4" w:space="0" w:color="404040"/>
            </w:tcBorders>
            <w:shd w:val="clear" w:color="auto" w:fill="264D2B" w:themeFill="accent1"/>
            <w:noWrap/>
            <w:vAlign w:val="center"/>
            <w:hideMark/>
          </w:tcPr>
          <w:p w14:paraId="7DE16B12" w14:textId="77777777" w:rsidR="004E66BF" w:rsidRPr="00425C02" w:rsidRDefault="004E66BF" w:rsidP="007426C1">
            <w:pPr>
              <w:pStyle w:val="Tabletotal"/>
            </w:pPr>
            <w:r w:rsidRPr="00425C02">
              <w:t> </w:t>
            </w:r>
          </w:p>
        </w:tc>
        <w:tc>
          <w:tcPr>
            <w:tcW w:w="1118" w:type="dxa"/>
            <w:tcBorders>
              <w:top w:val="nil"/>
              <w:left w:val="nil"/>
              <w:bottom w:val="single" w:sz="4" w:space="0" w:color="404040"/>
              <w:right w:val="single" w:sz="4" w:space="0" w:color="404040"/>
            </w:tcBorders>
            <w:shd w:val="clear" w:color="auto" w:fill="264D2B" w:themeFill="accent1"/>
            <w:noWrap/>
            <w:vAlign w:val="center"/>
            <w:hideMark/>
          </w:tcPr>
          <w:p w14:paraId="4BD58574" w14:textId="77777777" w:rsidR="004E66BF" w:rsidRPr="00425C02" w:rsidRDefault="004E66BF" w:rsidP="007426C1">
            <w:pPr>
              <w:pStyle w:val="Tabletotal"/>
            </w:pPr>
          </w:p>
        </w:tc>
        <w:tc>
          <w:tcPr>
            <w:tcW w:w="777" w:type="dxa"/>
            <w:tcBorders>
              <w:top w:val="nil"/>
              <w:left w:val="nil"/>
              <w:bottom w:val="single" w:sz="4" w:space="0" w:color="404040"/>
              <w:right w:val="single" w:sz="4" w:space="0" w:color="404040"/>
            </w:tcBorders>
            <w:shd w:val="clear" w:color="auto" w:fill="264D2B" w:themeFill="accent1"/>
            <w:noWrap/>
            <w:vAlign w:val="center"/>
            <w:hideMark/>
          </w:tcPr>
          <w:p w14:paraId="596D8CFA" w14:textId="77777777" w:rsidR="004E66BF" w:rsidRPr="00425C02" w:rsidRDefault="004E66BF" w:rsidP="007426C1">
            <w:pPr>
              <w:pStyle w:val="Tabletotal"/>
            </w:pPr>
            <w:r w:rsidRPr="00425C02">
              <w:t> </w:t>
            </w:r>
          </w:p>
        </w:tc>
        <w:tc>
          <w:tcPr>
            <w:tcW w:w="3922" w:type="dxa"/>
            <w:tcBorders>
              <w:top w:val="nil"/>
              <w:left w:val="nil"/>
              <w:bottom w:val="single" w:sz="4" w:space="0" w:color="404040"/>
              <w:right w:val="single" w:sz="4" w:space="0" w:color="404040"/>
            </w:tcBorders>
            <w:shd w:val="clear" w:color="auto" w:fill="264D2B" w:themeFill="accent1"/>
            <w:noWrap/>
            <w:vAlign w:val="center"/>
            <w:hideMark/>
          </w:tcPr>
          <w:p w14:paraId="5AC64ADB" w14:textId="77777777" w:rsidR="004E66BF" w:rsidRPr="00425C02" w:rsidRDefault="004E66BF" w:rsidP="007426C1">
            <w:pPr>
              <w:pStyle w:val="Tabletotal"/>
            </w:pPr>
          </w:p>
        </w:tc>
      </w:tr>
    </w:tbl>
    <w:p w14:paraId="31022DAF" w14:textId="3CCDD0B9" w:rsidR="007426C1" w:rsidRDefault="007426C1" w:rsidP="007426C1"/>
    <w:p w14:paraId="3ECD2DFC" w14:textId="606A0226" w:rsidR="007426C1" w:rsidRDefault="007426C1" w:rsidP="007426C1"/>
    <w:p w14:paraId="5DE15155" w14:textId="77777777" w:rsidR="007426C1" w:rsidRPr="007426C1" w:rsidRDefault="007426C1" w:rsidP="007426C1"/>
    <w:p w14:paraId="075F9000" w14:textId="7166CAF7" w:rsidR="007426C1" w:rsidRDefault="007426C1" w:rsidP="007426C1">
      <w:pPr>
        <w:pStyle w:val="Heading1"/>
      </w:pPr>
      <w:r>
        <w:t>Plan Financier – Revenus</w:t>
      </w:r>
    </w:p>
    <w:p w14:paraId="3E22935E" w14:textId="77777777" w:rsidR="007426C1" w:rsidRPr="007426C1" w:rsidRDefault="007426C1" w:rsidP="007426C1"/>
    <w:tbl>
      <w:tblPr>
        <w:tblW w:w="5000" w:type="pct"/>
        <w:tblLayout w:type="fixed"/>
        <w:tblCellMar>
          <w:left w:w="115" w:type="dxa"/>
          <w:right w:w="115" w:type="dxa"/>
        </w:tblCellMar>
        <w:tblLook w:val="04A0" w:firstRow="1" w:lastRow="0" w:firstColumn="1" w:lastColumn="0" w:noHBand="0" w:noVBand="1"/>
      </w:tblPr>
      <w:tblGrid>
        <w:gridCol w:w="3803"/>
        <w:gridCol w:w="1295"/>
        <w:gridCol w:w="1134"/>
        <w:gridCol w:w="993"/>
        <w:gridCol w:w="3565"/>
      </w:tblGrid>
      <w:tr w:rsidR="007426C1" w:rsidRPr="00425C02" w14:paraId="1AE51721" w14:textId="77777777" w:rsidTr="007426C1">
        <w:trPr>
          <w:trHeight w:val="170"/>
          <w:tblHeader/>
        </w:trPr>
        <w:tc>
          <w:tcPr>
            <w:tcW w:w="10790" w:type="dxa"/>
            <w:gridSpan w:val="5"/>
            <w:tcBorders>
              <w:top w:val="single" w:sz="4" w:space="0" w:color="404040"/>
              <w:left w:val="single" w:sz="4" w:space="0" w:color="404040"/>
              <w:bottom w:val="single" w:sz="4" w:space="0" w:color="404040"/>
              <w:right w:val="single" w:sz="4" w:space="0" w:color="404040"/>
            </w:tcBorders>
            <w:shd w:val="clear" w:color="auto" w:fill="264D2B" w:themeFill="accent1"/>
            <w:noWrap/>
            <w:vAlign w:val="center"/>
            <w:hideMark/>
          </w:tcPr>
          <w:p w14:paraId="78241275" w14:textId="77777777" w:rsidR="007426C1" w:rsidRPr="00425C02" w:rsidRDefault="007426C1" w:rsidP="007426C1">
            <w:pPr>
              <w:pStyle w:val="Tabletotal"/>
            </w:pPr>
            <w:r>
              <w:t xml:space="preserve">Revenus </w:t>
            </w:r>
          </w:p>
        </w:tc>
      </w:tr>
      <w:tr w:rsidR="007426C1" w:rsidRPr="00425C02" w14:paraId="3C4924BD" w14:textId="77777777" w:rsidTr="007426C1">
        <w:trPr>
          <w:trHeight w:val="283"/>
          <w:tblHeader/>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61B513F2" w14:textId="77777777" w:rsidR="007426C1" w:rsidRPr="00425C02" w:rsidRDefault="007426C1" w:rsidP="007426C1">
            <w:pPr>
              <w:pStyle w:val="Heading3"/>
            </w:pP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ACB0546" w14:textId="77777777" w:rsidR="007426C1" w:rsidRPr="00425C02" w:rsidRDefault="007426C1" w:rsidP="007426C1">
            <w:pPr>
              <w:pStyle w:val="Heading3"/>
            </w:pPr>
            <w:r>
              <w:t>Montant</w:t>
            </w: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99650E1" w14:textId="77777777" w:rsidR="007426C1" w:rsidRPr="00425C02" w:rsidRDefault="007426C1" w:rsidP="007426C1">
            <w:pPr>
              <w:pStyle w:val="Heading3"/>
            </w:pPr>
            <w:r>
              <w:t>Quantité</w:t>
            </w: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6A9AAB7" w14:textId="77777777" w:rsidR="007426C1" w:rsidRPr="00425C02" w:rsidRDefault="007426C1" w:rsidP="007426C1">
            <w:pPr>
              <w:pStyle w:val="Heading3"/>
            </w:pPr>
            <w:r>
              <w:t>Total</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6072CA8" w14:textId="77777777" w:rsidR="007426C1" w:rsidRPr="00425C02" w:rsidRDefault="007426C1" w:rsidP="007426C1">
            <w:pPr>
              <w:pStyle w:val="Heading3"/>
            </w:pPr>
            <w:r>
              <w:t>explication</w:t>
            </w:r>
          </w:p>
        </w:tc>
      </w:tr>
      <w:tr w:rsidR="007426C1" w:rsidRPr="00425C02" w14:paraId="45FA678B" w14:textId="77777777" w:rsidTr="007426C1">
        <w:trPr>
          <w:trHeight w:val="20"/>
          <w:tblHeader/>
        </w:trPr>
        <w:tc>
          <w:tcPr>
            <w:tcW w:w="10790" w:type="dxa"/>
            <w:gridSpan w:val="5"/>
            <w:tcBorders>
              <w:top w:val="single" w:sz="4" w:space="0" w:color="404040"/>
              <w:left w:val="single" w:sz="4" w:space="0" w:color="404040"/>
              <w:bottom w:val="single" w:sz="4" w:space="0" w:color="404040"/>
              <w:right w:val="single" w:sz="4" w:space="0" w:color="404040"/>
            </w:tcBorders>
            <w:shd w:val="clear" w:color="auto" w:fill="264D2B" w:themeFill="accent1"/>
            <w:vAlign w:val="center"/>
            <w:hideMark/>
          </w:tcPr>
          <w:p w14:paraId="5D133C3A" w14:textId="77777777" w:rsidR="007426C1" w:rsidRPr="00425C02" w:rsidRDefault="007426C1" w:rsidP="007426C1">
            <w:pPr>
              <w:pStyle w:val="TableText"/>
            </w:pPr>
            <w:r w:rsidRPr="00425C02">
              <w:t> </w:t>
            </w:r>
          </w:p>
        </w:tc>
      </w:tr>
      <w:tr w:rsidR="007426C1" w:rsidRPr="00425C02" w14:paraId="76EE7749"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2631D9B" w14:textId="77777777" w:rsidR="007426C1" w:rsidRPr="007237D4" w:rsidRDefault="007426C1" w:rsidP="007426C1">
            <w:pPr>
              <w:pStyle w:val="Heading3"/>
            </w:pPr>
            <w:r>
              <w:t>Revenus de vente</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1F73A28B" w14:textId="77777777" w:rsidR="007426C1" w:rsidRPr="00425C02" w:rsidRDefault="007426C1" w:rsidP="007426C1">
            <w:pPr>
              <w:pStyle w:val="TableText"/>
              <w:jc w:val="center"/>
            </w:pP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322F832B" w14:textId="77777777" w:rsidR="007426C1" w:rsidRPr="00425C02" w:rsidRDefault="007426C1" w:rsidP="007426C1">
            <w:pPr>
              <w:pStyle w:val="TableText"/>
              <w:jc w:val="center"/>
            </w:pP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63C7C5D6" w14:textId="77777777" w:rsidR="007426C1" w:rsidRPr="00425C02" w:rsidRDefault="007426C1" w:rsidP="007426C1">
            <w:pPr>
              <w:pStyle w:val="TableText"/>
              <w:jc w:val="center"/>
            </w:pP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01FD8BF2" w14:textId="77777777" w:rsidR="007426C1" w:rsidRPr="00425C02" w:rsidRDefault="007426C1" w:rsidP="007426C1">
            <w:pPr>
              <w:pStyle w:val="TableText"/>
            </w:pPr>
          </w:p>
        </w:tc>
      </w:tr>
      <w:tr w:rsidR="007426C1" w:rsidRPr="00425C02" w14:paraId="79BDF783"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5632A74" w14:textId="77777777" w:rsidR="007426C1" w:rsidRPr="005235DF" w:rsidRDefault="007426C1" w:rsidP="007426C1">
            <w:pPr>
              <w:pStyle w:val="TableText"/>
            </w:pPr>
            <w:r>
              <w:t>Bracelet Safen</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38606328" w14:textId="77777777" w:rsidR="007426C1" w:rsidRPr="00425C02" w:rsidRDefault="007426C1" w:rsidP="007426C1">
            <w:pPr>
              <w:pStyle w:val="TableText"/>
              <w:jc w:val="center"/>
            </w:pPr>
            <w:r>
              <w:t>80$</w:t>
            </w: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64C8C627" w14:textId="77777777" w:rsidR="007426C1" w:rsidRPr="00425C02" w:rsidRDefault="007426C1" w:rsidP="007426C1">
            <w:pPr>
              <w:pStyle w:val="TableText"/>
              <w:jc w:val="center"/>
            </w:pPr>
            <w:r>
              <w:t>75</w:t>
            </w: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0566B118" w14:textId="77777777" w:rsidR="007426C1" w:rsidRPr="00425C02" w:rsidRDefault="007426C1" w:rsidP="007426C1">
            <w:pPr>
              <w:pStyle w:val="TableText"/>
              <w:jc w:val="center"/>
            </w:pPr>
            <w:r>
              <w:t>6000$</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4FA4A0E9" w14:textId="77777777" w:rsidR="007426C1" w:rsidRPr="00425C02" w:rsidRDefault="007426C1" w:rsidP="007426C1">
            <w:pPr>
              <w:pStyle w:val="TableText"/>
            </w:pPr>
            <w:r>
              <w:t>33.75$ de profit par bracelet. 2 531.25$ de profit après les coûts de production.</w:t>
            </w:r>
          </w:p>
        </w:tc>
      </w:tr>
      <w:tr w:rsidR="007426C1" w:rsidRPr="00425C02" w14:paraId="58957350"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07CD59E0" w14:textId="77777777" w:rsidR="007426C1" w:rsidRPr="007237D4" w:rsidRDefault="007426C1" w:rsidP="007426C1">
            <w:pPr>
              <w:pStyle w:val="Heading3"/>
            </w:pPr>
            <w:r>
              <w:t>Revenus mensuels</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6BFD8E76" w14:textId="77777777" w:rsidR="007426C1" w:rsidRPr="00425C02" w:rsidRDefault="007426C1" w:rsidP="007426C1">
            <w:pPr>
              <w:pStyle w:val="TableText"/>
              <w:jc w:val="center"/>
            </w:pP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794F2586" w14:textId="77777777" w:rsidR="007426C1" w:rsidRPr="00425C02" w:rsidRDefault="007426C1" w:rsidP="007426C1">
            <w:pPr>
              <w:pStyle w:val="TableText"/>
              <w:jc w:val="center"/>
            </w:pP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6C5F6BCE" w14:textId="77777777" w:rsidR="007426C1" w:rsidRPr="00425C02" w:rsidRDefault="007426C1" w:rsidP="007426C1">
            <w:pPr>
              <w:pStyle w:val="TableText"/>
              <w:jc w:val="center"/>
            </w:pP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23B7ADDB" w14:textId="77777777" w:rsidR="007426C1" w:rsidRPr="00425C02" w:rsidRDefault="007426C1" w:rsidP="007426C1">
            <w:pPr>
              <w:pStyle w:val="TableText"/>
            </w:pPr>
          </w:p>
        </w:tc>
      </w:tr>
      <w:tr w:rsidR="007426C1" w:rsidRPr="00DE6277" w14:paraId="43CF0332"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875AC36" w14:textId="77777777" w:rsidR="007426C1" w:rsidRPr="005235DF" w:rsidRDefault="007426C1" w:rsidP="007426C1">
            <w:pPr>
              <w:pStyle w:val="TableText"/>
            </w:pPr>
            <w:r>
              <w:t>Logiciel Safen</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555C7FE3" w14:textId="77777777" w:rsidR="007426C1" w:rsidRPr="00425C02" w:rsidRDefault="007426C1" w:rsidP="007426C1">
            <w:pPr>
              <w:pStyle w:val="TableText"/>
              <w:jc w:val="center"/>
            </w:pPr>
            <w:r>
              <w:t>120$</w:t>
            </w: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58A3136F" w14:textId="77777777" w:rsidR="007426C1" w:rsidRPr="00425C02" w:rsidRDefault="007426C1" w:rsidP="007426C1">
            <w:pPr>
              <w:pStyle w:val="TableText"/>
              <w:jc w:val="center"/>
            </w:pPr>
            <w:r>
              <w:t>3</w:t>
            </w: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032D7FB7" w14:textId="77777777" w:rsidR="007426C1" w:rsidRPr="00425C02" w:rsidRDefault="007426C1" w:rsidP="007426C1">
            <w:pPr>
              <w:pStyle w:val="TableText"/>
              <w:jc w:val="center"/>
            </w:pPr>
            <w:r>
              <w:t>360$</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038942A9" w14:textId="77777777" w:rsidR="007426C1" w:rsidRPr="00DE6277" w:rsidRDefault="007426C1" w:rsidP="007426C1">
            <w:pPr>
              <w:pStyle w:val="TableText"/>
            </w:pPr>
            <w:r>
              <w:t>Ordinateur Principaux (3 résidences)</w:t>
            </w:r>
          </w:p>
        </w:tc>
      </w:tr>
      <w:tr w:rsidR="007426C1" w:rsidRPr="00DE6277" w14:paraId="1583062B"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7BA6FAA" w14:textId="77777777" w:rsidR="007426C1" w:rsidRDefault="007426C1" w:rsidP="007426C1">
            <w:pPr>
              <w:pStyle w:val="TableText"/>
            </w:pPr>
            <w:r>
              <w:t>Logiciel Safen – Ordinateurs extra</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465ACDDC" w14:textId="77777777" w:rsidR="007426C1" w:rsidRDefault="007426C1" w:rsidP="007426C1">
            <w:pPr>
              <w:pStyle w:val="TableText"/>
              <w:jc w:val="center"/>
            </w:pPr>
            <w:r>
              <w:t>25$</w:t>
            </w: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24984990" w14:textId="77777777" w:rsidR="007426C1" w:rsidRDefault="007426C1" w:rsidP="007426C1">
            <w:pPr>
              <w:pStyle w:val="TableText"/>
              <w:jc w:val="center"/>
            </w:pPr>
            <w:r>
              <w:t>3</w:t>
            </w: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014AEE96" w14:textId="77777777" w:rsidR="007426C1" w:rsidRDefault="007426C1" w:rsidP="007426C1">
            <w:pPr>
              <w:pStyle w:val="TableText"/>
              <w:jc w:val="center"/>
            </w:pPr>
            <w:r>
              <w:t>75$</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32AF98BB" w14:textId="77777777" w:rsidR="007426C1" w:rsidRPr="00DE6277" w:rsidRDefault="007426C1" w:rsidP="007426C1">
            <w:pPr>
              <w:pStyle w:val="TableText"/>
            </w:pPr>
            <w:r>
              <w:t>Ordinateurs secondaires (3 résidences)</w:t>
            </w:r>
          </w:p>
        </w:tc>
      </w:tr>
      <w:tr w:rsidR="007426C1" w:rsidRPr="00425C02" w14:paraId="166DCC53"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5E90627E" w14:textId="77777777" w:rsidR="007426C1" w:rsidRPr="007237D4" w:rsidRDefault="007426C1" w:rsidP="007426C1">
            <w:pPr>
              <w:pStyle w:val="Heading3"/>
            </w:pP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641F6D2D" w14:textId="77777777" w:rsidR="007426C1" w:rsidRPr="00425C02" w:rsidRDefault="007426C1" w:rsidP="007426C1">
            <w:pPr>
              <w:pStyle w:val="TableText"/>
              <w:jc w:val="center"/>
            </w:pP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24AC4100" w14:textId="77777777" w:rsidR="007426C1" w:rsidRPr="00425C02" w:rsidRDefault="007426C1" w:rsidP="007426C1">
            <w:pPr>
              <w:pStyle w:val="TableText"/>
              <w:jc w:val="center"/>
            </w:pP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7F4654D1" w14:textId="77777777" w:rsidR="007426C1" w:rsidRPr="00425C02" w:rsidRDefault="007426C1" w:rsidP="007426C1">
            <w:pPr>
              <w:pStyle w:val="TableText"/>
              <w:jc w:val="center"/>
            </w:pP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4830E27E" w14:textId="77777777" w:rsidR="007426C1" w:rsidRPr="00425C02" w:rsidRDefault="007426C1" w:rsidP="007426C1">
            <w:pPr>
              <w:pStyle w:val="TableText"/>
            </w:pPr>
          </w:p>
        </w:tc>
      </w:tr>
      <w:tr w:rsidR="007426C1" w:rsidRPr="00DE6277" w14:paraId="12A0616E"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0D4449BF" w14:textId="77777777" w:rsidR="007426C1" w:rsidRPr="007426C1" w:rsidRDefault="007426C1" w:rsidP="007426C1">
            <w:pPr>
              <w:pStyle w:val="TableText"/>
              <w:jc w:val="right"/>
              <w:rPr>
                <w:b/>
                <w:bCs/>
              </w:rPr>
            </w:pPr>
            <w:r w:rsidRPr="007426C1">
              <w:rPr>
                <w:b/>
                <w:bCs/>
              </w:rPr>
              <w:t>Total</w:t>
            </w:r>
            <w:r>
              <w:rPr>
                <w:b/>
                <w:bCs/>
              </w:rPr>
              <w:t xml:space="preserve"> des ventes :</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0FCDE3B4" w14:textId="77777777" w:rsidR="007426C1" w:rsidRPr="00425C02" w:rsidRDefault="007426C1" w:rsidP="007426C1">
            <w:pPr>
              <w:pStyle w:val="TableText"/>
              <w:jc w:val="center"/>
            </w:pPr>
            <w:r>
              <w:t>-</w:t>
            </w: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68A53685" w14:textId="77777777" w:rsidR="007426C1" w:rsidRPr="00425C02" w:rsidRDefault="007426C1" w:rsidP="007426C1">
            <w:pPr>
              <w:pStyle w:val="TableText"/>
              <w:jc w:val="center"/>
            </w:pPr>
            <w:r>
              <w:t>-</w:t>
            </w: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5298D1F" w14:textId="77777777" w:rsidR="007426C1" w:rsidRPr="00425C02" w:rsidRDefault="007426C1" w:rsidP="007426C1">
            <w:pPr>
              <w:pStyle w:val="TableText"/>
              <w:jc w:val="center"/>
            </w:pPr>
            <w:r>
              <w:t>6000$</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6179AF4" w14:textId="77777777" w:rsidR="007426C1" w:rsidRPr="00DE6277" w:rsidRDefault="007426C1" w:rsidP="007426C1">
            <w:pPr>
              <w:pStyle w:val="TableText"/>
            </w:pPr>
            <w:r>
              <w:t>Revenu brut des ventes</w:t>
            </w:r>
          </w:p>
        </w:tc>
      </w:tr>
      <w:tr w:rsidR="007426C1" w:rsidRPr="00DE6277" w14:paraId="13E08A74"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2DC663D2" w14:textId="77777777" w:rsidR="007426C1" w:rsidRDefault="007426C1" w:rsidP="007426C1">
            <w:pPr>
              <w:pStyle w:val="TableText"/>
            </w:pP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2EF0453C" w14:textId="77777777" w:rsidR="007426C1" w:rsidRDefault="007426C1" w:rsidP="007426C1">
            <w:pPr>
              <w:pStyle w:val="TableText"/>
              <w:jc w:val="center"/>
            </w:pP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529CCF62" w14:textId="77777777" w:rsidR="007426C1" w:rsidRDefault="007426C1" w:rsidP="007426C1">
            <w:pPr>
              <w:pStyle w:val="TableText"/>
              <w:jc w:val="center"/>
            </w:pP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64CCD278" w14:textId="77777777" w:rsidR="007426C1" w:rsidRDefault="007426C1" w:rsidP="007426C1">
            <w:pPr>
              <w:pStyle w:val="TableText"/>
              <w:jc w:val="center"/>
            </w:pPr>
            <w:r>
              <w:t>2 531.25$</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20B326B4" w14:textId="77777777" w:rsidR="007426C1" w:rsidRPr="00DE6277" w:rsidRDefault="007426C1" w:rsidP="007426C1">
            <w:pPr>
              <w:pStyle w:val="TableText"/>
            </w:pPr>
            <w:r>
              <w:t>Profit après coûts de production</w:t>
            </w:r>
          </w:p>
        </w:tc>
      </w:tr>
      <w:tr w:rsidR="007426C1" w:rsidRPr="00DE6277" w14:paraId="3EC867EC"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282C4D6C" w14:textId="77777777" w:rsidR="007426C1" w:rsidRDefault="007426C1" w:rsidP="007426C1">
            <w:pPr>
              <w:pStyle w:val="TableText"/>
            </w:pP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46A2F470" w14:textId="77777777" w:rsidR="007426C1" w:rsidRDefault="007426C1" w:rsidP="007426C1">
            <w:pPr>
              <w:pStyle w:val="TableText"/>
              <w:jc w:val="center"/>
            </w:pP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74883C1C" w14:textId="77777777" w:rsidR="007426C1" w:rsidRDefault="007426C1" w:rsidP="007426C1">
            <w:pPr>
              <w:pStyle w:val="TableText"/>
              <w:jc w:val="center"/>
            </w:pP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2976ECB1" w14:textId="77777777" w:rsidR="007426C1" w:rsidRDefault="007426C1" w:rsidP="007426C1">
            <w:pPr>
              <w:pStyle w:val="TableText"/>
              <w:jc w:val="center"/>
            </w:pP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52631924" w14:textId="77777777" w:rsidR="007426C1" w:rsidRDefault="007426C1" w:rsidP="007426C1">
            <w:pPr>
              <w:pStyle w:val="TableText"/>
            </w:pPr>
          </w:p>
        </w:tc>
      </w:tr>
      <w:tr w:rsidR="007426C1" w:rsidRPr="00DE6277" w14:paraId="4D4D936F"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2947AD84" w14:textId="77777777" w:rsidR="007426C1" w:rsidRDefault="007426C1" w:rsidP="007426C1">
            <w:pPr>
              <w:pStyle w:val="TableText"/>
              <w:jc w:val="right"/>
            </w:pPr>
            <w:r w:rsidRPr="005A50FC">
              <w:rPr>
                <w:b/>
                <w:bCs/>
              </w:rPr>
              <w:t>Total</w:t>
            </w:r>
            <w:r>
              <w:rPr>
                <w:b/>
                <w:bCs/>
              </w:rPr>
              <w:t xml:space="preserve"> Mensuel</w:t>
            </w:r>
            <w:r>
              <w:t> :</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3DD86031" w14:textId="77777777" w:rsidR="007426C1" w:rsidRDefault="007426C1" w:rsidP="007426C1">
            <w:pPr>
              <w:pStyle w:val="TableText"/>
              <w:jc w:val="center"/>
            </w:pPr>
            <w:r>
              <w:t>-</w:t>
            </w: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30EF1D54" w14:textId="77777777" w:rsidR="007426C1" w:rsidRDefault="007426C1" w:rsidP="007426C1">
            <w:pPr>
              <w:pStyle w:val="TableText"/>
              <w:jc w:val="center"/>
            </w:pPr>
            <w:r>
              <w:t>-</w:t>
            </w: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6044FE13" w14:textId="77777777" w:rsidR="007426C1" w:rsidRDefault="007426C1" w:rsidP="007426C1">
            <w:pPr>
              <w:pStyle w:val="TableText"/>
              <w:jc w:val="center"/>
            </w:pPr>
            <w:r>
              <w:t>435$</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51D40195" w14:textId="77777777" w:rsidR="007426C1" w:rsidRPr="00DE6277" w:rsidRDefault="007426C1" w:rsidP="007426C1">
            <w:pPr>
              <w:pStyle w:val="TableText"/>
            </w:pPr>
            <w:r>
              <w:t>Revenu mensuel brut</w:t>
            </w:r>
          </w:p>
        </w:tc>
      </w:tr>
      <w:tr w:rsidR="007426C1" w:rsidRPr="00DE6277" w14:paraId="4E9655CF"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41DEF27" w14:textId="77777777" w:rsidR="007426C1" w:rsidRPr="005A50FC" w:rsidRDefault="007426C1" w:rsidP="007426C1">
            <w:pPr>
              <w:pStyle w:val="TableText"/>
              <w:jc w:val="right"/>
              <w:rPr>
                <w:b/>
                <w:bCs/>
              </w:rPr>
            </w:pP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7B6C7F3C" w14:textId="77777777" w:rsidR="007426C1" w:rsidRDefault="007426C1" w:rsidP="007426C1">
            <w:pPr>
              <w:pStyle w:val="TableText"/>
              <w:jc w:val="center"/>
            </w:pP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0C5A195C" w14:textId="77777777" w:rsidR="007426C1" w:rsidRDefault="007426C1" w:rsidP="007426C1">
            <w:pPr>
              <w:pStyle w:val="TableText"/>
              <w:jc w:val="center"/>
            </w:pP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778B9BEF" w14:textId="77777777" w:rsidR="007426C1" w:rsidRDefault="007426C1" w:rsidP="007426C1">
            <w:pPr>
              <w:pStyle w:val="TableText"/>
              <w:jc w:val="center"/>
            </w:pPr>
            <w:r>
              <w:t>180$</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41EA24E6" w14:textId="77777777" w:rsidR="007426C1" w:rsidRDefault="007426C1" w:rsidP="007426C1">
            <w:pPr>
              <w:pStyle w:val="TableText"/>
            </w:pPr>
            <w:r>
              <w:t>Profit mensuel (435$ - 255$)</w:t>
            </w:r>
          </w:p>
        </w:tc>
      </w:tr>
      <w:tr w:rsidR="007426C1" w:rsidRPr="00425C02" w14:paraId="36CE2F2F" w14:textId="77777777" w:rsidTr="007426C1">
        <w:trPr>
          <w:trHeight w:val="20"/>
        </w:trPr>
        <w:tc>
          <w:tcPr>
            <w:tcW w:w="3803" w:type="dxa"/>
            <w:tcBorders>
              <w:top w:val="nil"/>
              <w:left w:val="single" w:sz="4" w:space="0" w:color="404040"/>
              <w:bottom w:val="single" w:sz="4" w:space="0" w:color="404040"/>
              <w:right w:val="single" w:sz="4" w:space="0" w:color="404040"/>
            </w:tcBorders>
            <w:shd w:val="clear" w:color="auto" w:fill="264D2B" w:themeFill="accent1"/>
            <w:vAlign w:val="center"/>
            <w:hideMark/>
          </w:tcPr>
          <w:p w14:paraId="7866C043" w14:textId="77777777" w:rsidR="007426C1" w:rsidRPr="00425C02" w:rsidRDefault="007426C1" w:rsidP="007426C1">
            <w:pPr>
              <w:pStyle w:val="Tabletotal"/>
            </w:pPr>
          </w:p>
        </w:tc>
        <w:tc>
          <w:tcPr>
            <w:tcW w:w="1295" w:type="dxa"/>
            <w:tcBorders>
              <w:top w:val="nil"/>
              <w:left w:val="nil"/>
              <w:bottom w:val="single" w:sz="4" w:space="0" w:color="404040"/>
              <w:right w:val="single" w:sz="4" w:space="0" w:color="404040"/>
            </w:tcBorders>
            <w:shd w:val="clear" w:color="auto" w:fill="264D2B" w:themeFill="accent1"/>
            <w:noWrap/>
            <w:vAlign w:val="center"/>
            <w:hideMark/>
          </w:tcPr>
          <w:p w14:paraId="18EAB0EB" w14:textId="77777777" w:rsidR="007426C1" w:rsidRPr="00425C02" w:rsidRDefault="007426C1" w:rsidP="007426C1">
            <w:pPr>
              <w:pStyle w:val="Tabletotal"/>
            </w:pPr>
            <w:r w:rsidRPr="00425C02">
              <w:t> </w:t>
            </w:r>
          </w:p>
        </w:tc>
        <w:tc>
          <w:tcPr>
            <w:tcW w:w="1134" w:type="dxa"/>
            <w:tcBorders>
              <w:top w:val="nil"/>
              <w:left w:val="nil"/>
              <w:bottom w:val="single" w:sz="4" w:space="0" w:color="404040"/>
              <w:right w:val="single" w:sz="4" w:space="0" w:color="404040"/>
            </w:tcBorders>
            <w:shd w:val="clear" w:color="auto" w:fill="264D2B" w:themeFill="accent1"/>
            <w:noWrap/>
            <w:vAlign w:val="center"/>
            <w:hideMark/>
          </w:tcPr>
          <w:p w14:paraId="7E91F478" w14:textId="77777777" w:rsidR="007426C1" w:rsidRPr="00425C02" w:rsidRDefault="007426C1" w:rsidP="007426C1">
            <w:pPr>
              <w:pStyle w:val="Tabletotal"/>
            </w:pPr>
          </w:p>
        </w:tc>
        <w:tc>
          <w:tcPr>
            <w:tcW w:w="993" w:type="dxa"/>
            <w:tcBorders>
              <w:top w:val="nil"/>
              <w:left w:val="nil"/>
              <w:bottom w:val="single" w:sz="4" w:space="0" w:color="404040"/>
              <w:right w:val="single" w:sz="4" w:space="0" w:color="404040"/>
            </w:tcBorders>
            <w:shd w:val="clear" w:color="auto" w:fill="264D2B" w:themeFill="accent1"/>
            <w:noWrap/>
            <w:vAlign w:val="center"/>
            <w:hideMark/>
          </w:tcPr>
          <w:p w14:paraId="405C9C46" w14:textId="77777777" w:rsidR="007426C1" w:rsidRPr="00425C02" w:rsidRDefault="007426C1" w:rsidP="007426C1">
            <w:pPr>
              <w:pStyle w:val="Tabletotal"/>
            </w:pPr>
            <w:r w:rsidRPr="00425C02">
              <w:t> </w:t>
            </w:r>
          </w:p>
        </w:tc>
        <w:tc>
          <w:tcPr>
            <w:tcW w:w="3565" w:type="dxa"/>
            <w:tcBorders>
              <w:top w:val="nil"/>
              <w:left w:val="nil"/>
              <w:bottom w:val="single" w:sz="4" w:space="0" w:color="404040"/>
              <w:right w:val="single" w:sz="4" w:space="0" w:color="404040"/>
            </w:tcBorders>
            <w:shd w:val="clear" w:color="auto" w:fill="264D2B" w:themeFill="accent1"/>
            <w:noWrap/>
            <w:vAlign w:val="center"/>
            <w:hideMark/>
          </w:tcPr>
          <w:p w14:paraId="3BE40CDC" w14:textId="77777777" w:rsidR="007426C1" w:rsidRPr="00425C02" w:rsidRDefault="007426C1" w:rsidP="007426C1">
            <w:pPr>
              <w:pStyle w:val="Tabletotal"/>
            </w:pPr>
          </w:p>
        </w:tc>
      </w:tr>
    </w:tbl>
    <w:p w14:paraId="7BAB3512" w14:textId="77777777" w:rsidR="004E66BF" w:rsidRPr="004E66BF" w:rsidRDefault="004E66BF" w:rsidP="004E66BF"/>
    <w:p w14:paraId="45E24AB9" w14:textId="1B65A231" w:rsidR="007426C1" w:rsidRDefault="007426C1" w:rsidP="007426C1">
      <w:pPr>
        <w:pStyle w:val="Heading1"/>
      </w:pPr>
      <w:r>
        <w:t>Plan Financier – Absorption des dépenses reliées au démarrage de l’entreprise.</w:t>
      </w:r>
    </w:p>
    <w:p w14:paraId="155980AA" w14:textId="77777777" w:rsidR="007426C1" w:rsidRPr="007426C1" w:rsidRDefault="007426C1" w:rsidP="007426C1"/>
    <w:tbl>
      <w:tblPr>
        <w:tblW w:w="5000" w:type="pct"/>
        <w:tblLayout w:type="fixed"/>
        <w:tblCellMar>
          <w:left w:w="115" w:type="dxa"/>
          <w:right w:w="115" w:type="dxa"/>
        </w:tblCellMar>
        <w:tblLook w:val="04A0" w:firstRow="1" w:lastRow="0" w:firstColumn="1" w:lastColumn="0" w:noHBand="0" w:noVBand="1"/>
      </w:tblPr>
      <w:tblGrid>
        <w:gridCol w:w="3803"/>
        <w:gridCol w:w="1295"/>
        <w:gridCol w:w="1134"/>
        <w:gridCol w:w="993"/>
        <w:gridCol w:w="3565"/>
      </w:tblGrid>
      <w:tr w:rsidR="007426C1" w:rsidRPr="00425C02" w14:paraId="7AC9388F" w14:textId="77777777" w:rsidTr="007426C1">
        <w:trPr>
          <w:trHeight w:val="170"/>
          <w:tblHeader/>
        </w:trPr>
        <w:tc>
          <w:tcPr>
            <w:tcW w:w="10790" w:type="dxa"/>
            <w:gridSpan w:val="5"/>
            <w:tcBorders>
              <w:top w:val="single" w:sz="4" w:space="0" w:color="404040"/>
              <w:left w:val="single" w:sz="4" w:space="0" w:color="404040"/>
              <w:bottom w:val="single" w:sz="4" w:space="0" w:color="404040"/>
              <w:right w:val="single" w:sz="4" w:space="0" w:color="404040"/>
            </w:tcBorders>
            <w:shd w:val="clear" w:color="auto" w:fill="264D2B" w:themeFill="accent1"/>
            <w:noWrap/>
            <w:vAlign w:val="center"/>
            <w:hideMark/>
          </w:tcPr>
          <w:p w14:paraId="25A9B674" w14:textId="77777777" w:rsidR="007426C1" w:rsidRPr="00425C02" w:rsidRDefault="007426C1" w:rsidP="007426C1">
            <w:pPr>
              <w:pStyle w:val="Tabletotal"/>
            </w:pPr>
            <w:r>
              <w:t xml:space="preserve">Revenus </w:t>
            </w:r>
          </w:p>
        </w:tc>
      </w:tr>
      <w:tr w:rsidR="007426C1" w:rsidRPr="00425C02" w14:paraId="17D8FCDF" w14:textId="77777777" w:rsidTr="007426C1">
        <w:trPr>
          <w:trHeight w:val="283"/>
          <w:tblHeader/>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148BBD8A" w14:textId="77777777" w:rsidR="007426C1" w:rsidRPr="00425C02" w:rsidRDefault="007426C1" w:rsidP="007426C1">
            <w:pPr>
              <w:pStyle w:val="Heading3"/>
            </w:pP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4FF306B6" w14:textId="77777777" w:rsidR="007426C1" w:rsidRPr="00425C02" w:rsidRDefault="007426C1" w:rsidP="007426C1">
            <w:pPr>
              <w:pStyle w:val="Heading3"/>
            </w:pPr>
            <w:r>
              <w:t>Montant</w:t>
            </w: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9555B12" w14:textId="77777777" w:rsidR="007426C1" w:rsidRPr="00425C02" w:rsidRDefault="007426C1" w:rsidP="007426C1">
            <w:pPr>
              <w:pStyle w:val="Heading3"/>
            </w:pPr>
            <w:r>
              <w:t>Quantité</w:t>
            </w: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1A938B0C" w14:textId="77777777" w:rsidR="007426C1" w:rsidRPr="00425C02" w:rsidRDefault="007426C1" w:rsidP="007426C1">
            <w:pPr>
              <w:pStyle w:val="Heading3"/>
            </w:pPr>
            <w:r>
              <w:t>Total</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94A061B" w14:textId="77777777" w:rsidR="007426C1" w:rsidRPr="00425C02" w:rsidRDefault="007426C1" w:rsidP="007426C1">
            <w:pPr>
              <w:pStyle w:val="Heading3"/>
            </w:pPr>
            <w:r>
              <w:t>explication</w:t>
            </w:r>
          </w:p>
        </w:tc>
      </w:tr>
      <w:tr w:rsidR="007426C1" w:rsidRPr="00425C02" w14:paraId="4602C973" w14:textId="77777777" w:rsidTr="007426C1">
        <w:trPr>
          <w:trHeight w:val="20"/>
          <w:tblHeader/>
        </w:trPr>
        <w:tc>
          <w:tcPr>
            <w:tcW w:w="10790" w:type="dxa"/>
            <w:gridSpan w:val="5"/>
            <w:tcBorders>
              <w:top w:val="single" w:sz="4" w:space="0" w:color="404040"/>
              <w:left w:val="single" w:sz="4" w:space="0" w:color="404040"/>
              <w:bottom w:val="single" w:sz="4" w:space="0" w:color="404040"/>
              <w:right w:val="single" w:sz="4" w:space="0" w:color="404040"/>
            </w:tcBorders>
            <w:shd w:val="clear" w:color="auto" w:fill="264D2B" w:themeFill="accent1"/>
            <w:vAlign w:val="center"/>
            <w:hideMark/>
          </w:tcPr>
          <w:p w14:paraId="7A69C04A" w14:textId="77777777" w:rsidR="007426C1" w:rsidRPr="00425C02" w:rsidRDefault="007426C1" w:rsidP="007426C1">
            <w:pPr>
              <w:pStyle w:val="TableText"/>
            </w:pPr>
            <w:r w:rsidRPr="00425C02">
              <w:t> </w:t>
            </w:r>
          </w:p>
        </w:tc>
      </w:tr>
      <w:tr w:rsidR="007426C1" w:rsidRPr="00425C02" w14:paraId="5EEF9030"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3F71046" w14:textId="77777777" w:rsidR="007426C1" w:rsidRPr="007237D4" w:rsidRDefault="007426C1" w:rsidP="007426C1">
            <w:pPr>
              <w:pStyle w:val="Heading3"/>
            </w:pPr>
            <w:r>
              <w:t>Revenus de vente</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683842EA" w14:textId="77777777" w:rsidR="007426C1" w:rsidRPr="00425C02" w:rsidRDefault="007426C1" w:rsidP="007426C1">
            <w:pPr>
              <w:pStyle w:val="TableText"/>
              <w:jc w:val="center"/>
            </w:pP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516C0404" w14:textId="77777777" w:rsidR="007426C1" w:rsidRPr="00425C02" w:rsidRDefault="007426C1" w:rsidP="007426C1">
            <w:pPr>
              <w:pStyle w:val="TableText"/>
              <w:jc w:val="center"/>
            </w:pP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37E2F4B5" w14:textId="77777777" w:rsidR="007426C1" w:rsidRPr="00425C02" w:rsidRDefault="007426C1" w:rsidP="007426C1">
            <w:pPr>
              <w:pStyle w:val="TableText"/>
              <w:jc w:val="center"/>
            </w:pP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18D282C5" w14:textId="77777777" w:rsidR="007426C1" w:rsidRPr="00425C02" w:rsidRDefault="007426C1" w:rsidP="007426C1">
            <w:pPr>
              <w:pStyle w:val="TableText"/>
            </w:pPr>
          </w:p>
        </w:tc>
      </w:tr>
      <w:tr w:rsidR="007426C1" w:rsidRPr="00425C02" w14:paraId="0DED307B"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277B6C5D" w14:textId="77777777" w:rsidR="007426C1" w:rsidRPr="005235DF" w:rsidRDefault="007426C1" w:rsidP="007426C1">
            <w:pPr>
              <w:pStyle w:val="TableText"/>
            </w:pPr>
            <w:r>
              <w:t>Bracelet Safen</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44F8E6FB" w14:textId="77777777" w:rsidR="007426C1" w:rsidRPr="00425C02" w:rsidRDefault="007426C1" w:rsidP="007426C1">
            <w:pPr>
              <w:pStyle w:val="TableText"/>
              <w:jc w:val="center"/>
            </w:pPr>
            <w:r>
              <w:t>80$</w:t>
            </w: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1BC1F1B2" w14:textId="77777777" w:rsidR="007426C1" w:rsidRPr="00425C02" w:rsidRDefault="007426C1" w:rsidP="007426C1">
            <w:pPr>
              <w:pStyle w:val="TableText"/>
              <w:jc w:val="center"/>
            </w:pPr>
            <w:r>
              <w:t>75</w:t>
            </w: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7A61EA37" w14:textId="77777777" w:rsidR="007426C1" w:rsidRPr="00425C02" w:rsidRDefault="007426C1" w:rsidP="007426C1">
            <w:pPr>
              <w:pStyle w:val="TableText"/>
              <w:jc w:val="center"/>
            </w:pPr>
            <w:r>
              <w:t>6000$</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196334CC" w14:textId="77777777" w:rsidR="007426C1" w:rsidRPr="00425C02" w:rsidRDefault="007426C1" w:rsidP="007426C1">
            <w:pPr>
              <w:pStyle w:val="TableText"/>
            </w:pPr>
            <w:r>
              <w:t>33.75$ de profit par bracelet. 2 531.25$ de profit après les coûts de production.</w:t>
            </w:r>
          </w:p>
        </w:tc>
      </w:tr>
      <w:tr w:rsidR="007426C1" w:rsidRPr="00425C02" w14:paraId="1829061B"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F69A544" w14:textId="77777777" w:rsidR="007426C1" w:rsidRPr="007237D4" w:rsidRDefault="007426C1" w:rsidP="007426C1">
            <w:pPr>
              <w:pStyle w:val="Heading3"/>
            </w:pPr>
            <w:r>
              <w:t>Revenus mensuels</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72F5FF96" w14:textId="77777777" w:rsidR="007426C1" w:rsidRPr="00425C02" w:rsidRDefault="007426C1" w:rsidP="007426C1">
            <w:pPr>
              <w:pStyle w:val="TableText"/>
              <w:jc w:val="center"/>
            </w:pP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625B0E2F" w14:textId="77777777" w:rsidR="007426C1" w:rsidRPr="00425C02" w:rsidRDefault="007426C1" w:rsidP="007426C1">
            <w:pPr>
              <w:pStyle w:val="TableText"/>
              <w:jc w:val="center"/>
            </w:pP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5A3C021B" w14:textId="77777777" w:rsidR="007426C1" w:rsidRPr="00425C02" w:rsidRDefault="007426C1" w:rsidP="007426C1">
            <w:pPr>
              <w:pStyle w:val="TableText"/>
              <w:jc w:val="center"/>
            </w:pP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4B29A844" w14:textId="77777777" w:rsidR="007426C1" w:rsidRPr="00425C02" w:rsidRDefault="007426C1" w:rsidP="007426C1">
            <w:pPr>
              <w:pStyle w:val="TableText"/>
            </w:pPr>
          </w:p>
        </w:tc>
      </w:tr>
      <w:tr w:rsidR="007426C1" w:rsidRPr="00DE6277" w14:paraId="00F57E63"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78DC05A2" w14:textId="77777777" w:rsidR="007426C1" w:rsidRPr="005235DF" w:rsidRDefault="007426C1" w:rsidP="007426C1">
            <w:pPr>
              <w:pStyle w:val="TableText"/>
            </w:pPr>
            <w:r>
              <w:t>Logiciel Safen</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2BD11129" w14:textId="77777777" w:rsidR="007426C1" w:rsidRPr="00425C02" w:rsidRDefault="007426C1" w:rsidP="007426C1">
            <w:pPr>
              <w:pStyle w:val="TableText"/>
              <w:jc w:val="center"/>
            </w:pPr>
            <w:r>
              <w:t>120$</w:t>
            </w: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0E8C2EBC" w14:textId="77777777" w:rsidR="007426C1" w:rsidRPr="00425C02" w:rsidRDefault="007426C1" w:rsidP="007426C1">
            <w:pPr>
              <w:pStyle w:val="TableText"/>
              <w:jc w:val="center"/>
            </w:pPr>
            <w:r>
              <w:t>3</w:t>
            </w: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32E997CC" w14:textId="77777777" w:rsidR="007426C1" w:rsidRPr="00425C02" w:rsidRDefault="007426C1" w:rsidP="007426C1">
            <w:pPr>
              <w:pStyle w:val="TableText"/>
              <w:jc w:val="center"/>
            </w:pPr>
            <w:r>
              <w:t>360$</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46713B1C" w14:textId="77777777" w:rsidR="007426C1" w:rsidRPr="00DE6277" w:rsidRDefault="007426C1" w:rsidP="007426C1">
            <w:pPr>
              <w:pStyle w:val="TableText"/>
            </w:pPr>
            <w:r>
              <w:t>Ordinateur Principaux (3 résidences)</w:t>
            </w:r>
          </w:p>
        </w:tc>
      </w:tr>
      <w:tr w:rsidR="007426C1" w:rsidRPr="00DE6277" w14:paraId="1F8F3184"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64FE4DF1" w14:textId="77777777" w:rsidR="007426C1" w:rsidRDefault="007426C1" w:rsidP="007426C1">
            <w:pPr>
              <w:pStyle w:val="TableText"/>
            </w:pPr>
            <w:r>
              <w:t>Logiciel Safen – Ordinateurs extra</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0B00F650" w14:textId="77777777" w:rsidR="007426C1" w:rsidRDefault="007426C1" w:rsidP="007426C1">
            <w:pPr>
              <w:pStyle w:val="TableText"/>
              <w:jc w:val="center"/>
            </w:pPr>
            <w:r>
              <w:t>25$</w:t>
            </w: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3EF61F3F" w14:textId="77777777" w:rsidR="007426C1" w:rsidRDefault="007426C1" w:rsidP="007426C1">
            <w:pPr>
              <w:pStyle w:val="TableText"/>
              <w:jc w:val="center"/>
            </w:pPr>
            <w:r>
              <w:t>3</w:t>
            </w: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031998F8" w14:textId="77777777" w:rsidR="007426C1" w:rsidRDefault="007426C1" w:rsidP="007426C1">
            <w:pPr>
              <w:pStyle w:val="TableText"/>
              <w:jc w:val="center"/>
            </w:pPr>
            <w:r>
              <w:t>75$</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080E16D9" w14:textId="77777777" w:rsidR="007426C1" w:rsidRPr="00DE6277" w:rsidRDefault="007426C1" w:rsidP="007426C1">
            <w:pPr>
              <w:pStyle w:val="TableText"/>
            </w:pPr>
            <w:r>
              <w:t>Ordinateurs secondaires (3 résidences)</w:t>
            </w:r>
          </w:p>
        </w:tc>
      </w:tr>
      <w:tr w:rsidR="007426C1" w:rsidRPr="00425C02" w14:paraId="4EDA3303"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536B65A4" w14:textId="77777777" w:rsidR="007426C1" w:rsidRPr="007237D4" w:rsidRDefault="007426C1" w:rsidP="007426C1">
            <w:pPr>
              <w:pStyle w:val="Heading3"/>
            </w:pP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5A272738" w14:textId="77777777" w:rsidR="007426C1" w:rsidRPr="00425C02" w:rsidRDefault="007426C1" w:rsidP="007426C1">
            <w:pPr>
              <w:pStyle w:val="TableText"/>
              <w:jc w:val="center"/>
            </w:pP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2B188163" w14:textId="77777777" w:rsidR="007426C1" w:rsidRPr="00425C02" w:rsidRDefault="007426C1" w:rsidP="007426C1">
            <w:pPr>
              <w:pStyle w:val="TableText"/>
              <w:jc w:val="center"/>
            </w:pP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662877F9" w14:textId="77777777" w:rsidR="007426C1" w:rsidRPr="00425C02" w:rsidRDefault="007426C1" w:rsidP="007426C1">
            <w:pPr>
              <w:pStyle w:val="TableText"/>
              <w:jc w:val="center"/>
            </w:pP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398F7076" w14:textId="77777777" w:rsidR="007426C1" w:rsidRPr="00425C02" w:rsidRDefault="007426C1" w:rsidP="007426C1">
            <w:pPr>
              <w:pStyle w:val="TableText"/>
            </w:pPr>
          </w:p>
        </w:tc>
      </w:tr>
      <w:tr w:rsidR="007426C1" w:rsidRPr="00DE6277" w14:paraId="5515962F"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hideMark/>
          </w:tcPr>
          <w:p w14:paraId="23E3D342" w14:textId="77777777" w:rsidR="007426C1" w:rsidRPr="007426C1" w:rsidRDefault="007426C1" w:rsidP="007426C1">
            <w:pPr>
              <w:pStyle w:val="TableText"/>
              <w:jc w:val="right"/>
              <w:rPr>
                <w:b/>
                <w:bCs/>
              </w:rPr>
            </w:pPr>
            <w:r w:rsidRPr="007426C1">
              <w:rPr>
                <w:b/>
                <w:bCs/>
              </w:rPr>
              <w:t>Total</w:t>
            </w:r>
            <w:r>
              <w:rPr>
                <w:b/>
                <w:bCs/>
              </w:rPr>
              <w:t xml:space="preserve"> des ventes :</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762C444B" w14:textId="77777777" w:rsidR="007426C1" w:rsidRPr="00425C02" w:rsidRDefault="007426C1" w:rsidP="007426C1">
            <w:pPr>
              <w:pStyle w:val="TableText"/>
              <w:jc w:val="center"/>
            </w:pPr>
            <w:r>
              <w:t>-</w:t>
            </w: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1B44EFBA" w14:textId="77777777" w:rsidR="007426C1" w:rsidRPr="00425C02" w:rsidRDefault="007426C1" w:rsidP="007426C1">
            <w:pPr>
              <w:pStyle w:val="TableText"/>
              <w:jc w:val="center"/>
            </w:pPr>
            <w:r>
              <w:t>-</w:t>
            </w: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3EAD7D6D" w14:textId="77777777" w:rsidR="007426C1" w:rsidRPr="00425C02" w:rsidRDefault="007426C1" w:rsidP="007426C1">
            <w:pPr>
              <w:pStyle w:val="TableText"/>
              <w:jc w:val="center"/>
            </w:pPr>
            <w:r>
              <w:t>6000$</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hideMark/>
          </w:tcPr>
          <w:p w14:paraId="20B183AF" w14:textId="77777777" w:rsidR="007426C1" w:rsidRPr="00DE6277" w:rsidRDefault="007426C1" w:rsidP="007426C1">
            <w:pPr>
              <w:pStyle w:val="TableText"/>
            </w:pPr>
            <w:r>
              <w:t>Revenu brut des ventes</w:t>
            </w:r>
          </w:p>
        </w:tc>
      </w:tr>
      <w:tr w:rsidR="007426C1" w:rsidRPr="00DE6277" w14:paraId="469622E5"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382F5919" w14:textId="77777777" w:rsidR="007426C1" w:rsidRDefault="007426C1" w:rsidP="007426C1">
            <w:pPr>
              <w:pStyle w:val="TableText"/>
            </w:pP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0B79EDA0" w14:textId="77777777" w:rsidR="007426C1" w:rsidRDefault="007426C1" w:rsidP="007426C1">
            <w:pPr>
              <w:pStyle w:val="TableText"/>
              <w:jc w:val="center"/>
            </w:pP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5F9DC8EC" w14:textId="77777777" w:rsidR="007426C1" w:rsidRDefault="007426C1" w:rsidP="007426C1">
            <w:pPr>
              <w:pStyle w:val="TableText"/>
              <w:jc w:val="center"/>
            </w:pP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4331EF9C" w14:textId="77777777" w:rsidR="007426C1" w:rsidRDefault="007426C1" w:rsidP="007426C1">
            <w:pPr>
              <w:pStyle w:val="TableText"/>
              <w:jc w:val="center"/>
            </w:pPr>
            <w:r>
              <w:t>2 531.25$</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6DC20065" w14:textId="77777777" w:rsidR="007426C1" w:rsidRPr="00DE6277" w:rsidRDefault="007426C1" w:rsidP="007426C1">
            <w:pPr>
              <w:pStyle w:val="TableText"/>
            </w:pPr>
            <w:r>
              <w:t>Profit après coûts de production</w:t>
            </w:r>
          </w:p>
        </w:tc>
      </w:tr>
      <w:tr w:rsidR="007426C1" w:rsidRPr="00DE6277" w14:paraId="7235C396"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08C57CF1" w14:textId="77777777" w:rsidR="007426C1" w:rsidRDefault="007426C1" w:rsidP="007426C1">
            <w:pPr>
              <w:pStyle w:val="TableText"/>
            </w:pP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1B56E38C" w14:textId="77777777" w:rsidR="007426C1" w:rsidRDefault="007426C1" w:rsidP="007426C1">
            <w:pPr>
              <w:pStyle w:val="TableText"/>
              <w:jc w:val="center"/>
            </w:pP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6F643BF6" w14:textId="77777777" w:rsidR="007426C1" w:rsidRDefault="007426C1" w:rsidP="007426C1">
            <w:pPr>
              <w:pStyle w:val="TableText"/>
              <w:jc w:val="center"/>
            </w:pP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735D3EDB" w14:textId="77777777" w:rsidR="007426C1" w:rsidRDefault="007426C1" w:rsidP="007426C1">
            <w:pPr>
              <w:pStyle w:val="TableText"/>
              <w:jc w:val="center"/>
            </w:pP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5B414660" w14:textId="77777777" w:rsidR="007426C1" w:rsidRDefault="007426C1" w:rsidP="007426C1">
            <w:pPr>
              <w:pStyle w:val="TableText"/>
            </w:pPr>
          </w:p>
        </w:tc>
      </w:tr>
      <w:tr w:rsidR="007426C1" w:rsidRPr="00DE6277" w14:paraId="1F034623"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139D5538" w14:textId="77777777" w:rsidR="007426C1" w:rsidRDefault="007426C1" w:rsidP="007426C1">
            <w:pPr>
              <w:pStyle w:val="TableText"/>
              <w:jc w:val="right"/>
            </w:pPr>
            <w:r w:rsidRPr="005A50FC">
              <w:rPr>
                <w:b/>
                <w:bCs/>
              </w:rPr>
              <w:t>Total</w:t>
            </w:r>
            <w:r>
              <w:rPr>
                <w:b/>
                <w:bCs/>
              </w:rPr>
              <w:t xml:space="preserve"> Mensuel</w:t>
            </w:r>
            <w:r>
              <w:t> :</w:t>
            </w: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15DB0569" w14:textId="77777777" w:rsidR="007426C1" w:rsidRDefault="007426C1" w:rsidP="007426C1">
            <w:pPr>
              <w:pStyle w:val="TableText"/>
              <w:jc w:val="center"/>
            </w:pPr>
            <w:r>
              <w:t>-</w:t>
            </w: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0E6B4C3D" w14:textId="77777777" w:rsidR="007426C1" w:rsidRDefault="007426C1" w:rsidP="007426C1">
            <w:pPr>
              <w:pStyle w:val="TableText"/>
              <w:jc w:val="center"/>
            </w:pPr>
            <w:r>
              <w:t>-</w:t>
            </w: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45587163" w14:textId="77777777" w:rsidR="007426C1" w:rsidRDefault="007426C1" w:rsidP="007426C1">
            <w:pPr>
              <w:pStyle w:val="TableText"/>
              <w:jc w:val="center"/>
            </w:pPr>
            <w:r>
              <w:t>435$</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6D02C9C4" w14:textId="77777777" w:rsidR="007426C1" w:rsidRPr="00DE6277" w:rsidRDefault="007426C1" w:rsidP="007426C1">
            <w:pPr>
              <w:pStyle w:val="TableText"/>
            </w:pPr>
            <w:r>
              <w:t>Revenu mensuel brut</w:t>
            </w:r>
          </w:p>
        </w:tc>
      </w:tr>
      <w:tr w:rsidR="007426C1" w:rsidRPr="00DE6277" w14:paraId="0A6B5AE9" w14:textId="77777777" w:rsidTr="007426C1">
        <w:trPr>
          <w:trHeight w:val="283"/>
        </w:trPr>
        <w:tc>
          <w:tcPr>
            <w:tcW w:w="3803" w:type="dxa"/>
            <w:tcBorders>
              <w:top w:val="nil"/>
              <w:left w:val="single" w:sz="4" w:space="0" w:color="404040"/>
              <w:bottom w:val="single" w:sz="4" w:space="0" w:color="404040"/>
              <w:right w:val="single" w:sz="4" w:space="0" w:color="404040"/>
            </w:tcBorders>
            <w:shd w:val="clear" w:color="auto" w:fill="F2F2F2" w:themeFill="background1" w:themeFillShade="F2"/>
            <w:vAlign w:val="center"/>
          </w:tcPr>
          <w:p w14:paraId="5BA66FC6" w14:textId="77777777" w:rsidR="007426C1" w:rsidRPr="005A50FC" w:rsidRDefault="007426C1" w:rsidP="007426C1">
            <w:pPr>
              <w:pStyle w:val="TableText"/>
              <w:jc w:val="right"/>
              <w:rPr>
                <w:b/>
                <w:bCs/>
              </w:rPr>
            </w:pPr>
          </w:p>
        </w:tc>
        <w:tc>
          <w:tcPr>
            <w:tcW w:w="1295" w:type="dxa"/>
            <w:tcBorders>
              <w:top w:val="nil"/>
              <w:left w:val="nil"/>
              <w:bottom w:val="single" w:sz="4" w:space="0" w:color="404040"/>
              <w:right w:val="single" w:sz="4" w:space="0" w:color="404040"/>
            </w:tcBorders>
            <w:shd w:val="clear" w:color="auto" w:fill="F2F2F2" w:themeFill="background1" w:themeFillShade="F2"/>
            <w:noWrap/>
            <w:vAlign w:val="center"/>
          </w:tcPr>
          <w:p w14:paraId="1B1AEE93" w14:textId="77777777" w:rsidR="007426C1" w:rsidRDefault="007426C1" w:rsidP="007426C1">
            <w:pPr>
              <w:pStyle w:val="TableText"/>
              <w:jc w:val="center"/>
            </w:pPr>
          </w:p>
        </w:tc>
        <w:tc>
          <w:tcPr>
            <w:tcW w:w="1134" w:type="dxa"/>
            <w:tcBorders>
              <w:top w:val="nil"/>
              <w:left w:val="nil"/>
              <w:bottom w:val="single" w:sz="4" w:space="0" w:color="404040"/>
              <w:right w:val="single" w:sz="4" w:space="0" w:color="404040"/>
            </w:tcBorders>
            <w:shd w:val="clear" w:color="auto" w:fill="F2F2F2" w:themeFill="background1" w:themeFillShade="F2"/>
            <w:noWrap/>
            <w:vAlign w:val="center"/>
          </w:tcPr>
          <w:p w14:paraId="733F499A" w14:textId="77777777" w:rsidR="007426C1" w:rsidRDefault="007426C1" w:rsidP="007426C1">
            <w:pPr>
              <w:pStyle w:val="TableText"/>
              <w:jc w:val="center"/>
            </w:pPr>
          </w:p>
        </w:tc>
        <w:tc>
          <w:tcPr>
            <w:tcW w:w="993" w:type="dxa"/>
            <w:tcBorders>
              <w:top w:val="nil"/>
              <w:left w:val="nil"/>
              <w:bottom w:val="single" w:sz="4" w:space="0" w:color="404040"/>
              <w:right w:val="single" w:sz="4" w:space="0" w:color="404040"/>
            </w:tcBorders>
            <w:shd w:val="clear" w:color="auto" w:fill="F2F2F2" w:themeFill="background1" w:themeFillShade="F2"/>
            <w:noWrap/>
            <w:vAlign w:val="center"/>
          </w:tcPr>
          <w:p w14:paraId="5DF78EBB" w14:textId="77777777" w:rsidR="007426C1" w:rsidRDefault="007426C1" w:rsidP="007426C1">
            <w:pPr>
              <w:pStyle w:val="TableText"/>
              <w:jc w:val="center"/>
            </w:pPr>
            <w:r>
              <w:t>180$</w:t>
            </w:r>
          </w:p>
        </w:tc>
        <w:tc>
          <w:tcPr>
            <w:tcW w:w="3565" w:type="dxa"/>
            <w:tcBorders>
              <w:top w:val="nil"/>
              <w:left w:val="nil"/>
              <w:bottom w:val="single" w:sz="4" w:space="0" w:color="404040"/>
              <w:right w:val="single" w:sz="4" w:space="0" w:color="404040"/>
            </w:tcBorders>
            <w:shd w:val="clear" w:color="auto" w:fill="F2F2F2" w:themeFill="background1" w:themeFillShade="F2"/>
            <w:noWrap/>
            <w:vAlign w:val="center"/>
          </w:tcPr>
          <w:p w14:paraId="7D2B8A73" w14:textId="77777777" w:rsidR="007426C1" w:rsidRDefault="007426C1" w:rsidP="007426C1">
            <w:pPr>
              <w:pStyle w:val="TableText"/>
            </w:pPr>
            <w:r>
              <w:t>Profit mensuel (435$ - 255$)</w:t>
            </w:r>
          </w:p>
        </w:tc>
      </w:tr>
      <w:tr w:rsidR="007426C1" w:rsidRPr="00425C02" w14:paraId="1E8BE53D" w14:textId="77777777" w:rsidTr="007426C1">
        <w:trPr>
          <w:trHeight w:val="20"/>
        </w:trPr>
        <w:tc>
          <w:tcPr>
            <w:tcW w:w="3803" w:type="dxa"/>
            <w:tcBorders>
              <w:top w:val="nil"/>
              <w:left w:val="single" w:sz="4" w:space="0" w:color="404040"/>
              <w:bottom w:val="single" w:sz="4" w:space="0" w:color="404040"/>
              <w:right w:val="single" w:sz="4" w:space="0" w:color="404040"/>
            </w:tcBorders>
            <w:shd w:val="clear" w:color="auto" w:fill="264D2B" w:themeFill="accent1"/>
            <w:vAlign w:val="center"/>
            <w:hideMark/>
          </w:tcPr>
          <w:p w14:paraId="538B5D4F" w14:textId="77777777" w:rsidR="007426C1" w:rsidRPr="00425C02" w:rsidRDefault="007426C1" w:rsidP="007426C1">
            <w:pPr>
              <w:pStyle w:val="Tabletotal"/>
            </w:pPr>
          </w:p>
        </w:tc>
        <w:tc>
          <w:tcPr>
            <w:tcW w:w="1295" w:type="dxa"/>
            <w:tcBorders>
              <w:top w:val="nil"/>
              <w:left w:val="nil"/>
              <w:bottom w:val="single" w:sz="4" w:space="0" w:color="404040"/>
              <w:right w:val="single" w:sz="4" w:space="0" w:color="404040"/>
            </w:tcBorders>
            <w:shd w:val="clear" w:color="auto" w:fill="264D2B" w:themeFill="accent1"/>
            <w:noWrap/>
            <w:vAlign w:val="center"/>
            <w:hideMark/>
          </w:tcPr>
          <w:p w14:paraId="2487702D" w14:textId="77777777" w:rsidR="007426C1" w:rsidRPr="00425C02" w:rsidRDefault="007426C1" w:rsidP="007426C1">
            <w:pPr>
              <w:pStyle w:val="Tabletotal"/>
            </w:pPr>
            <w:r w:rsidRPr="00425C02">
              <w:t> </w:t>
            </w:r>
          </w:p>
        </w:tc>
        <w:tc>
          <w:tcPr>
            <w:tcW w:w="1134" w:type="dxa"/>
            <w:tcBorders>
              <w:top w:val="nil"/>
              <w:left w:val="nil"/>
              <w:bottom w:val="single" w:sz="4" w:space="0" w:color="404040"/>
              <w:right w:val="single" w:sz="4" w:space="0" w:color="404040"/>
            </w:tcBorders>
            <w:shd w:val="clear" w:color="auto" w:fill="264D2B" w:themeFill="accent1"/>
            <w:noWrap/>
            <w:vAlign w:val="center"/>
            <w:hideMark/>
          </w:tcPr>
          <w:p w14:paraId="7AE724F8" w14:textId="77777777" w:rsidR="007426C1" w:rsidRPr="00425C02" w:rsidRDefault="007426C1" w:rsidP="007426C1">
            <w:pPr>
              <w:pStyle w:val="Tabletotal"/>
            </w:pPr>
          </w:p>
        </w:tc>
        <w:tc>
          <w:tcPr>
            <w:tcW w:w="993" w:type="dxa"/>
            <w:tcBorders>
              <w:top w:val="nil"/>
              <w:left w:val="nil"/>
              <w:bottom w:val="single" w:sz="4" w:space="0" w:color="404040"/>
              <w:right w:val="single" w:sz="4" w:space="0" w:color="404040"/>
            </w:tcBorders>
            <w:shd w:val="clear" w:color="auto" w:fill="264D2B" w:themeFill="accent1"/>
            <w:noWrap/>
            <w:vAlign w:val="center"/>
            <w:hideMark/>
          </w:tcPr>
          <w:p w14:paraId="108227E5" w14:textId="77777777" w:rsidR="007426C1" w:rsidRPr="00425C02" w:rsidRDefault="007426C1" w:rsidP="007426C1">
            <w:pPr>
              <w:pStyle w:val="Tabletotal"/>
            </w:pPr>
            <w:r w:rsidRPr="00425C02">
              <w:t> </w:t>
            </w:r>
          </w:p>
        </w:tc>
        <w:tc>
          <w:tcPr>
            <w:tcW w:w="3565" w:type="dxa"/>
            <w:tcBorders>
              <w:top w:val="nil"/>
              <w:left w:val="nil"/>
              <w:bottom w:val="single" w:sz="4" w:space="0" w:color="404040"/>
              <w:right w:val="single" w:sz="4" w:space="0" w:color="404040"/>
            </w:tcBorders>
            <w:shd w:val="clear" w:color="auto" w:fill="264D2B" w:themeFill="accent1"/>
            <w:noWrap/>
            <w:vAlign w:val="center"/>
            <w:hideMark/>
          </w:tcPr>
          <w:p w14:paraId="6C4141F3" w14:textId="77777777" w:rsidR="007426C1" w:rsidRPr="00425C02" w:rsidRDefault="007426C1" w:rsidP="007426C1">
            <w:pPr>
              <w:pStyle w:val="Tabletotal"/>
            </w:pPr>
          </w:p>
        </w:tc>
      </w:tr>
    </w:tbl>
    <w:p w14:paraId="7CCE73DE" w14:textId="77777777" w:rsidR="008E769E" w:rsidRPr="008E769E" w:rsidRDefault="008E769E" w:rsidP="008E769E"/>
    <w:p w14:paraId="52480C3D" w14:textId="77777777" w:rsidR="008E769E" w:rsidRDefault="008E769E" w:rsidP="008E769E">
      <w:pPr>
        <w:pStyle w:val="Heading1"/>
      </w:pPr>
      <w:r>
        <w:t>Sources d’information</w:t>
      </w:r>
    </w:p>
    <w:p w14:paraId="0918F0F6" w14:textId="77777777" w:rsidR="003047B4" w:rsidRPr="003047B4" w:rsidRDefault="003047B4" w:rsidP="003047B4"/>
    <w:p w14:paraId="1BD66374" w14:textId="77777777" w:rsidR="004E66BF" w:rsidRDefault="007426C1" w:rsidP="00582D5F">
      <w:pPr>
        <w:pStyle w:val="ListParagraph"/>
        <w:numPr>
          <w:ilvl w:val="0"/>
          <w:numId w:val="9"/>
        </w:numPr>
      </w:pPr>
      <w:hyperlink r:id="rId16" w:history="1">
        <w:r w:rsidR="004E66BF" w:rsidRPr="000C5398">
          <w:rPr>
            <w:rStyle w:val="Hyperlink"/>
          </w:rPr>
          <w:t>https://www.statcan.gc.ca/fra/sujets-debut/aines_et_vieillissement</w:t>
        </w:r>
      </w:hyperlink>
    </w:p>
    <w:p w14:paraId="0AB208B9" w14:textId="77777777" w:rsidR="004E66BF" w:rsidRDefault="007426C1" w:rsidP="00582D5F">
      <w:pPr>
        <w:pStyle w:val="ListParagraph"/>
        <w:numPr>
          <w:ilvl w:val="0"/>
          <w:numId w:val="9"/>
        </w:numPr>
      </w:pPr>
      <w:hyperlink r:id="rId17" w:history="1">
        <w:r w:rsidR="004E66BF">
          <w:rPr>
            <w:rStyle w:val="Hyperlink"/>
          </w:rPr>
          <w:t>https://publications.msss.gouv.qc.ca/msss/fichiers/ainee/aines-quebec-chiffres.pdf</w:t>
        </w:r>
      </w:hyperlink>
    </w:p>
    <w:p w14:paraId="6B0561CB" w14:textId="7F2CEE5B" w:rsidR="004E66BF" w:rsidRPr="00AD4710" w:rsidRDefault="007426C1" w:rsidP="00582D5F">
      <w:pPr>
        <w:pStyle w:val="ListParagraph"/>
        <w:numPr>
          <w:ilvl w:val="0"/>
          <w:numId w:val="9"/>
        </w:numPr>
        <w:rPr>
          <w:rStyle w:val="Hyperlink"/>
          <w:color w:val="000000" w:themeColor="text1"/>
          <w:u w:val="none"/>
        </w:rPr>
      </w:pPr>
      <w:hyperlink r:id="rId18" w:history="1">
        <w:r w:rsidR="004E66BF">
          <w:rPr>
            <w:rStyle w:val="Hyperlink"/>
          </w:rPr>
          <w:t>https://www150.statcan.gc.ca/n1/daily-quotidien/190917/dq190917b-fra.htm</w:t>
        </w:r>
      </w:hyperlink>
    </w:p>
    <w:p w14:paraId="79C10EB1" w14:textId="02DB9D97" w:rsidR="00AD4710" w:rsidRDefault="007426C1" w:rsidP="00582D5F">
      <w:pPr>
        <w:pStyle w:val="ListParagraph"/>
        <w:numPr>
          <w:ilvl w:val="0"/>
          <w:numId w:val="9"/>
        </w:numPr>
      </w:pPr>
      <w:hyperlink r:id="rId19" w:history="1">
        <w:r w:rsidR="00AD4710">
          <w:rPr>
            <w:rStyle w:val="Hyperlink"/>
          </w:rPr>
          <w:t>https://www.msss.gouv.qc.ca/professionnels/aines/personnes-agees/residences-privees-pour-aines/</w:t>
        </w:r>
      </w:hyperlink>
    </w:p>
    <w:p w14:paraId="3E3953AA" w14:textId="7D347422" w:rsidR="00AD4710" w:rsidRDefault="007426C1" w:rsidP="00582D5F">
      <w:pPr>
        <w:pStyle w:val="ListParagraph"/>
        <w:numPr>
          <w:ilvl w:val="0"/>
          <w:numId w:val="9"/>
        </w:numPr>
      </w:pPr>
      <w:hyperlink r:id="rId20" w:history="1">
        <w:r w:rsidR="00AD4710">
          <w:rPr>
            <w:rStyle w:val="Hyperlink"/>
          </w:rPr>
          <w:t>https://www.rbq.gouv.qc.ca/fileadmin/medias/pdf/Publications/francais/residences-privees-pour-aines-vos-obligations.pdf</w:t>
        </w:r>
      </w:hyperlink>
    </w:p>
    <w:p w14:paraId="60584818" w14:textId="2DB31E25" w:rsidR="00AD4710" w:rsidRDefault="007426C1" w:rsidP="00582D5F">
      <w:pPr>
        <w:pStyle w:val="ListParagraph"/>
        <w:numPr>
          <w:ilvl w:val="0"/>
          <w:numId w:val="9"/>
        </w:numPr>
      </w:pPr>
      <w:hyperlink r:id="rId21" w:history="1">
        <w:r w:rsidR="00AD4710">
          <w:rPr>
            <w:rStyle w:val="Hyperlink"/>
          </w:rPr>
          <w:t>https://www.quebec.ca/habitation-et-logement/location/residences-privees-aines/</w:t>
        </w:r>
      </w:hyperlink>
    </w:p>
    <w:p w14:paraId="4B983CAB" w14:textId="09EA2376" w:rsidR="00AD4710" w:rsidRDefault="00E33880" w:rsidP="00582D5F">
      <w:pPr>
        <w:pStyle w:val="ListParagraph"/>
        <w:numPr>
          <w:ilvl w:val="0"/>
          <w:numId w:val="9"/>
        </w:numPr>
      </w:pPr>
      <w:hyperlink r:id="rId22" w:history="1">
        <w:r>
          <w:rPr>
            <w:rStyle w:val="Hyperlink"/>
          </w:rPr>
          <w:t>https://www.lifeassure.com/</w:t>
        </w:r>
      </w:hyperlink>
    </w:p>
    <w:p w14:paraId="765F0A21" w14:textId="28EA996D" w:rsidR="00E33880" w:rsidRDefault="00E33880" w:rsidP="00582D5F">
      <w:pPr>
        <w:pStyle w:val="ListParagraph"/>
        <w:numPr>
          <w:ilvl w:val="0"/>
          <w:numId w:val="9"/>
        </w:numPr>
      </w:pPr>
      <w:hyperlink r:id="rId23" w:history="1">
        <w:r>
          <w:rPr>
            <w:rStyle w:val="Hyperlink"/>
          </w:rPr>
          <w:t>https://www.lifeline.ca/en/</w:t>
        </w:r>
      </w:hyperlink>
    </w:p>
    <w:p w14:paraId="4B0CC170" w14:textId="0C7CF154" w:rsidR="00E33880" w:rsidRDefault="00E33880" w:rsidP="00582D5F">
      <w:pPr>
        <w:pStyle w:val="ListParagraph"/>
        <w:numPr>
          <w:ilvl w:val="0"/>
          <w:numId w:val="9"/>
        </w:numPr>
      </w:pPr>
      <w:hyperlink r:id="rId24" w:history="1">
        <w:r>
          <w:rPr>
            <w:rStyle w:val="Hyperlink"/>
          </w:rPr>
          <w:t>https://directalert.ca/</w:t>
        </w:r>
      </w:hyperlink>
    </w:p>
    <w:p w14:paraId="3042E335" w14:textId="77777777" w:rsidR="00E33880" w:rsidRDefault="00E33880" w:rsidP="00582D5F">
      <w:pPr>
        <w:pStyle w:val="ListParagraph"/>
        <w:numPr>
          <w:ilvl w:val="0"/>
          <w:numId w:val="9"/>
        </w:numPr>
      </w:pPr>
    </w:p>
    <w:p w14:paraId="500DADCE" w14:textId="40C0D19C" w:rsidR="00B86DBD" w:rsidRPr="00495014" w:rsidRDefault="00B86DBD">
      <w:pPr>
        <w:spacing w:after="160" w:line="259" w:lineRule="auto"/>
      </w:pPr>
    </w:p>
    <w:sectPr w:rsidR="00B86DBD" w:rsidRPr="00495014" w:rsidSect="004E66BF">
      <w:headerReference w:type="default" r:id="rId25"/>
      <w:footerReference w:type="default" r:id="rId26"/>
      <w:type w:val="continuous"/>
      <w:pgSz w:w="12240" w:h="15840" w:code="1"/>
      <w:pgMar w:top="1701" w:right="720" w:bottom="1673" w:left="72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DD980D" w14:textId="77777777" w:rsidR="00842129" w:rsidRDefault="00842129" w:rsidP="008F1194">
      <w:pPr>
        <w:spacing w:after="0" w:line="240" w:lineRule="auto"/>
      </w:pPr>
      <w:r>
        <w:separator/>
      </w:r>
    </w:p>
  </w:endnote>
  <w:endnote w:type="continuationSeparator" w:id="0">
    <w:p w14:paraId="7AA806D3" w14:textId="77777777" w:rsidR="00842129" w:rsidRDefault="00842129" w:rsidP="008F1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5077175"/>
      <w:docPartObj>
        <w:docPartGallery w:val="Page Numbers (Bottom of Page)"/>
        <w:docPartUnique/>
      </w:docPartObj>
    </w:sdtPr>
    <w:sdtEndPr>
      <w:rPr>
        <w:noProof/>
      </w:rPr>
    </w:sdtEndPr>
    <w:sdtContent>
      <w:p w14:paraId="5BE369D2" w14:textId="77777777" w:rsidR="007426C1" w:rsidRDefault="007426C1" w:rsidP="009544F4">
        <w:pPr>
          <w:pStyle w:val="Footer"/>
          <w:jc w:val="center"/>
        </w:pPr>
        <w:r>
          <w:rPr>
            <w:noProof/>
          </w:rPr>
          <mc:AlternateContent>
            <mc:Choice Requires="wps">
              <w:drawing>
                <wp:anchor distT="0" distB="0" distL="114300" distR="114300" simplePos="0" relativeHeight="251633661" behindDoc="1" locked="0" layoutInCell="1" allowOverlap="1" wp14:anchorId="6C78DA2B" wp14:editId="7356986E">
                  <wp:simplePos x="0" y="0"/>
                  <wp:positionH relativeFrom="margin">
                    <wp:align>center</wp:align>
                  </wp:positionH>
                  <wp:positionV relativeFrom="page">
                    <wp:align>bottom</wp:align>
                  </wp:positionV>
                  <wp:extent cx="6858000" cy="859536"/>
                  <wp:effectExtent l="0" t="0" r="2540" b="0"/>
                  <wp:wrapNone/>
                  <wp:docPr id="36" name="Rectangl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859536"/>
                          </a:xfrm>
                          <a:prstGeom prst="rect">
                            <a:avLst/>
                          </a:prstGeom>
                          <a:solidFill>
                            <a:schemeClr val="accent1"/>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rect w14:anchorId="3BC89490" id="Rectangle" o:spid="_x0000_s1026" style="position:absolute;margin-left:0;margin-top:0;width:540pt;height:67.7pt;z-index:-251682819;visibility:visible;mso-wrap-style:square;mso-width-percent:1000;mso-height-percent:0;mso-wrap-distance-left:9pt;mso-wrap-distance-top:0;mso-wrap-distance-right:9pt;mso-wrap-distance-bottom:0;mso-position-horizontal:center;mso-position-horizontal-relative:margin;mso-position-vertical:bottom;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" fillcolor="#264d2b [3204]" stroked="f" strokeweight="1pt">
                  <v:stroke miterlimit="4"/>
                  <v:textbox inset="3pt,3pt,3pt,3pt"/>
                  <w10:wrap anchorx="margin" anchory="page"/>
                </v:rect>
              </w:pict>
            </mc:Fallback>
          </mc:AlternateContent>
        </w:r>
        <w:r>
          <w:rPr>
            <w:noProof/>
          </w:rPr>
          <mc:AlternateContent>
            <mc:Choice Requires="wps">
              <w:drawing>
                <wp:anchor distT="0" distB="0" distL="114300" distR="114300" simplePos="0" relativeHeight="251634685" behindDoc="1" locked="0" layoutInCell="1" allowOverlap="1" wp14:anchorId="5C22BB0E" wp14:editId="3B6EF51B">
                  <wp:simplePos x="0" y="0"/>
                  <wp:positionH relativeFrom="margin">
                    <wp:align>center</wp:align>
                  </wp:positionH>
                  <wp:positionV relativeFrom="page">
                    <wp:align>bottom</wp:align>
                  </wp:positionV>
                  <wp:extent cx="6858000" cy="914664"/>
                  <wp:effectExtent l="0" t="0" r="2540" b="0"/>
                  <wp:wrapNone/>
                  <wp:docPr id="37"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914664"/>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a:graphicData>
                  </a:graphic>
                  <wp14:sizeRelH relativeFrom="margin">
                    <wp14:pctWidth>100000</wp14:pctWidth>
                  </wp14:sizeRelH>
                </wp:anchor>
              </w:drawing>
            </mc:Choice>
            <mc:Fallback>
              <w:pict>
                <v:shape w14:anchorId="4DB17A8B" id="Shape" o:spid="_x0000_s1026" style="position:absolute;margin-left:0;margin-top:0;width:540pt;height:1in;z-index:-251681795;visibility:visible;mso-wrap-style:square;mso-width-percent:1000;mso-wrap-distance-left:9pt;mso-wrap-distance-top:0;mso-wrap-distance-right:9pt;mso-wrap-distance-bottom:0;mso-position-horizontal:center;mso-position-horizontal-relative:margin;mso-position-vertical:bottom;mso-position-vertical-relative:page;mso-width-percent:1000;mso-width-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332;3429000,457332;3429000,457332;3429000,457332" o:connectangles="0,90,180,270"/>
                  <w10:wrap anchorx="margin" anchory="page"/>
                </v:shape>
              </w:pict>
            </mc:Fallback>
          </mc:AlternateContent>
        </w:r>
        <w:r>
          <w:fldChar w:fldCharType="begin"/>
        </w:r>
        <w:r>
          <w:instrText xml:space="preserve"> PAGE   \* MERGEFORMAT </w:instrText>
        </w:r>
        <w:r>
          <w:fldChar w:fldCharType="separate"/>
        </w:r>
        <w:r>
          <w:rPr>
            <w:noProof/>
          </w:rPr>
          <w:t>11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783FC" w14:textId="77777777" w:rsidR="007426C1" w:rsidRDefault="007426C1">
    <w:pPr>
      <w:pStyle w:val="Footer"/>
    </w:pPr>
    <w:r>
      <w:rPr>
        <w:noProof/>
      </w:rPr>
      <mc:AlternateContent>
        <mc:Choice Requires="wpg">
          <w:drawing>
            <wp:anchor distT="0" distB="0" distL="114300" distR="114300" simplePos="0" relativeHeight="251734016" behindDoc="1" locked="0" layoutInCell="1" allowOverlap="1" wp14:anchorId="3E800123" wp14:editId="4FB87AA6">
              <wp:simplePos x="0" y="0"/>
              <wp:positionH relativeFrom="margin">
                <wp:align>center</wp:align>
              </wp:positionH>
              <wp:positionV relativeFrom="page">
                <wp:align>bottom</wp:align>
              </wp:positionV>
              <wp:extent cx="6858000" cy="923544"/>
              <wp:effectExtent l="0" t="0" r="0" b="0"/>
              <wp:wrapNone/>
              <wp:docPr id="199" name="Group 19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23544"/>
                        <a:chOff x="0" y="0"/>
                        <a:chExt cx="6858000" cy="924560"/>
                      </a:xfrm>
                    </wpg:grpSpPr>
                    <wps:wsp>
                      <wps:cNvPr id="200" name="Rectangle"/>
                      <wps:cNvSpPr/>
                      <wps:spPr>
                        <a:xfrm>
                          <a:off x="0" y="60960"/>
                          <a:ext cx="6858000" cy="863600"/>
                        </a:xfrm>
                        <a:prstGeom prst="rect">
                          <a:avLst/>
                        </a:prstGeom>
                        <a:solidFill>
                          <a:schemeClr val="accent1"/>
                        </a:solidFill>
                        <a:ln w="12700">
                          <a:miter lim="400000"/>
                        </a:ln>
                      </wps:spPr>
                      <wps:bodyPr lIns="38100" tIns="38100" rIns="38100" bIns="38100" anchor="ctr"/>
                    </wps:wsp>
                    <wps:wsp>
                      <wps:cNvPr id="201" name="Shape">
                        <a:extLst>
                          <a:ext uri="{C183D7F6-B498-43B3-948B-1728B52AA6E4}">
                            <adec:decorative xmlns:adec="http://schemas.microsoft.com/office/drawing/2017/decorative" val="1"/>
                          </a:ext>
                        </a:extLst>
                      </wps:cNvPr>
                      <wps:cNvSpPr/>
                      <wps:spPr>
                        <a:xfrm>
                          <a:off x="0" y="0"/>
                          <a:ext cx="6858000" cy="91567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728FB766" id="Group 199" o:spid="_x0000_s1026" style="position:absolute;margin-left:0;margin-top:0;width:540pt;height:72.7pt;z-index:-251582464;mso-width-percent:1000;mso-position-horizontal:center;mso-position-horizontal-relative:margin;mso-position-vertical:bottom;mso-position-vertical-relative:page;mso-width-percent:1000;mso-width-relative:margin;mso-height-relative:margin" coordsize="68580,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">
              <v:rect id="Rectangle" o:spid="_x0000_s1027" style="position:absolute;top:609;width:68580;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" fillcolor="#264d2b [3204]" stroked="f" strokeweight="1pt">
                <v:stroke miterlimit="4"/>
                <v:textbox inset="3pt,3pt,3pt,3pt"/>
              </v:rect>
              <v:shape id="Shape" o:spid="_x0000_s1028" style="position:absolute;width:68580;height:915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835;3429000,457835;3429000,457835;3429000,457835" o:connectangles="0,90,180,270"/>
              </v:shape>
              <w10:wrap anchorx="margin"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B2FE5" w14:textId="77777777" w:rsidR="007426C1" w:rsidRDefault="007426C1" w:rsidP="001900D7">
    <w:pPr>
      <w:pStyle w:val="Footer"/>
      <w:jc w:val="center"/>
    </w:pPr>
    <w:sdt>
      <w:sdtPr>
        <w:id w:val="-1079895820"/>
        <w:docPartObj>
          <w:docPartGallery w:val="Page Numbers (Bottom of Page)"/>
          <w:docPartUnique/>
        </w:docPartObj>
      </w:sdtPr>
      <w:sdtEndPr>
        <w:rPr>
          <w:noProof/>
        </w:rPr>
      </w:sdtEndPr>
      <w:sdtContent>
        <w:r>
          <w:rPr>
            <w:noProof/>
          </w:rPr>
          <mc:AlternateContent>
            <mc:Choice Requires="wpg">
              <w:drawing>
                <wp:anchor distT="0" distB="0" distL="114300" distR="114300" simplePos="0" relativeHeight="251725824" behindDoc="1" locked="0" layoutInCell="1" allowOverlap="1" wp14:anchorId="610F36E5" wp14:editId="1FB9DC8D">
                  <wp:simplePos x="0" y="0"/>
                  <wp:positionH relativeFrom="margin">
                    <wp:align>center</wp:align>
                  </wp:positionH>
                  <wp:positionV relativeFrom="page">
                    <wp:align>bottom</wp:align>
                  </wp:positionV>
                  <wp:extent cx="6858000" cy="923544"/>
                  <wp:effectExtent l="0" t="0" r="0" b="0"/>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23544"/>
                            <a:chOff x="0" y="0"/>
                            <a:chExt cx="6858000" cy="924560"/>
                          </a:xfrm>
                        </wpg:grpSpPr>
                        <wps:wsp>
                          <wps:cNvPr id="35" name="Rectangle"/>
                          <wps:cNvSpPr/>
                          <wps:spPr>
                            <a:xfrm>
                              <a:off x="0" y="60960"/>
                              <a:ext cx="6858000" cy="863600"/>
                            </a:xfrm>
                            <a:prstGeom prst="rect">
                              <a:avLst/>
                            </a:prstGeom>
                            <a:solidFill>
                              <a:schemeClr val="accent1"/>
                            </a:solidFill>
                            <a:ln w="12700">
                              <a:miter lim="400000"/>
                            </a:ln>
                          </wps:spPr>
                          <wps:bodyPr lIns="38100" tIns="38100" rIns="38100" bIns="38100" anchor="ctr"/>
                        </wps:wsp>
                        <wps:wsp>
                          <wps:cNvPr id="40" name="Shape"/>
                          <wps:cNvSpPr/>
                          <wps:spPr>
                            <a:xfrm>
                              <a:off x="0" y="0"/>
                              <a:ext cx="6858000" cy="91567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750CB7FD" id="Group 26" o:spid="_x0000_s1026" style="position:absolute;margin-left:0;margin-top:0;width:540pt;height:72.7pt;z-index:-251590656;mso-width-percent:1000;mso-position-horizontal:center;mso-position-horizontal-relative:margin;mso-position-vertical:bottom;mso-position-vertical-relative:page;mso-width-percent:1000;mso-width-relative:margin;mso-height-relative:margin" coordsize="68580,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">
                  <v:rect id="Rectangle" o:spid="_x0000_s1027" style="position:absolute;top:609;width:68580;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" fillcolor="#264d2b [3204]" stroked="f" strokeweight="1pt">
                    <v:stroke miterlimit="4"/>
                    <v:textbox inset="3pt,3pt,3pt,3pt"/>
                  </v:rect>
                  <v:shape id="Shape" o:spid="_x0000_s1028" style="position:absolute;width:68580;height:915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835;3429000,457835;3429000,457835;3429000,457835" o:connectangles="0,90,180,270"/>
                  </v:shape>
                  <w10:wrap anchorx="margin" anchory="page"/>
                </v:group>
              </w:pict>
            </mc:Fallback>
          </mc:AlternateContent>
        </w:r>
        <w:r>
          <w:fldChar w:fldCharType="begin"/>
        </w:r>
        <w:r>
          <w:instrText xml:space="preserve"> PAGE   \* MERGEFORMAT </w:instrText>
        </w:r>
        <w:r>
          <w:fldChar w:fldCharType="separate"/>
        </w:r>
        <w:r>
          <w:rPr>
            <w:noProof/>
          </w:rPr>
          <w:t>16</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0D53C2" w14:textId="77777777" w:rsidR="00842129" w:rsidRDefault="00842129" w:rsidP="008F1194">
      <w:pPr>
        <w:spacing w:after="0" w:line="240" w:lineRule="auto"/>
      </w:pPr>
      <w:r>
        <w:separator/>
      </w:r>
    </w:p>
  </w:footnote>
  <w:footnote w:type="continuationSeparator" w:id="0">
    <w:p w14:paraId="64328F6C" w14:textId="77777777" w:rsidR="00842129" w:rsidRDefault="00842129" w:rsidP="008F1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51718" w14:textId="1C111F1D" w:rsidR="007426C1" w:rsidRPr="00DD2790" w:rsidRDefault="007426C1" w:rsidP="00B17E13">
    <w:pPr>
      <w:pStyle w:val="Header"/>
      <w:ind w:right="27"/>
      <w:jc w:val="right"/>
    </w:pPr>
    <w:r>
      <w:rPr>
        <w:noProof/>
        <w:lang w:eastAsia="en-AU"/>
      </w:rPr>
      <w:drawing>
        <wp:anchor distT="0" distB="0" distL="114300" distR="114300" simplePos="0" relativeHeight="251735040" behindDoc="1" locked="0" layoutInCell="1" allowOverlap="1" wp14:anchorId="6100744E" wp14:editId="2DDDFCF4">
          <wp:simplePos x="0" y="0"/>
          <wp:positionH relativeFrom="margin">
            <wp:align>right</wp:align>
          </wp:positionH>
          <wp:positionV relativeFrom="paragraph">
            <wp:posOffset>-19050</wp:posOffset>
          </wp:positionV>
          <wp:extent cx="871220" cy="650240"/>
          <wp:effectExtent l="0" t="0" r="5080" b="0"/>
          <wp:wrapNone/>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trans.png"/>
                  <pic:cNvPicPr/>
                </pic:nvPicPr>
                <pic:blipFill>
                  <a:blip r:embed="rId1">
                    <a:extLst>
                      <a:ext uri="{28A0092B-C50C-407E-A947-70E740481C1C}">
                        <a14:useLocalDpi xmlns:a14="http://schemas.microsoft.com/office/drawing/2010/main" val="0"/>
                      </a:ext>
                    </a:extLst>
                  </a:blip>
                  <a:stretch>
                    <a:fillRect/>
                  </a:stretch>
                </pic:blipFill>
                <pic:spPr>
                  <a:xfrm>
                    <a:off x="0" y="0"/>
                    <a:ext cx="871220" cy="650240"/>
                  </a:xfrm>
                  <a:prstGeom prst="rect">
                    <a:avLst/>
                  </a:prstGeom>
                </pic:spPr>
              </pic:pic>
            </a:graphicData>
          </a:graphic>
        </wp:anchor>
      </w:drawing>
    </w:r>
    <w:r w:rsidRPr="00DD2790">
      <w:rPr>
        <w:noProof/>
        <w:lang w:eastAsia="en-AU"/>
      </w:rPr>
      <mc:AlternateContent>
        <mc:Choice Requires="wpg">
          <w:drawing>
            <wp:anchor distT="0" distB="0" distL="114300" distR="114300" simplePos="0" relativeHeight="251673600" behindDoc="0" locked="0" layoutInCell="1" allowOverlap="1" wp14:anchorId="4E9B303C" wp14:editId="5EBDC270">
              <wp:simplePos x="0" y="0"/>
              <wp:positionH relativeFrom="margin">
                <wp:align>center</wp:align>
              </wp:positionH>
              <wp:positionV relativeFrom="page">
                <wp:align>top</wp:align>
              </wp:positionV>
              <wp:extent cx="6858000" cy="905256"/>
              <wp:effectExtent l="0" t="0" r="2540" b="9525"/>
              <wp:wrapNone/>
              <wp:docPr id="20" name="Group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30" name="Shape"/>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32" name="Rectangle"/>
                      <wps:cNvSpPr/>
                      <wps:spPr>
                        <a:xfrm>
                          <a:off x="0" y="762000"/>
                          <a:ext cx="6858000" cy="110490"/>
                        </a:xfrm>
                        <a:prstGeom prst="rect">
                          <a:avLst/>
                        </a:prstGeom>
                        <a:solidFill>
                          <a:schemeClr val="accent1"/>
                        </a:solidFill>
                        <a:ln w="12700">
                          <a:miter lim="400000"/>
                        </a:ln>
                      </wps:spPr>
                      <wps:bodyPr lIns="38100" tIns="38100" rIns="38100" bIns="38100" anchor="ctr"/>
                    </wps:wsp>
                    <wps:wsp>
                      <wps:cNvPr id="33" name="Rectangle"/>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384685B1" id="Group 20" o:spid="_x0000_s1026" style="position:absolute;margin-left:0;margin-top:0;width:540pt;height:71.3pt;z-index:251673600;mso-width-percent:1000;mso-position-horizontal:center;mso-position-horizontal-relative:margin;mso-position-vertical:top;mso-position-vertical-relative:page;mso-width-percent:1000;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">
              <v:shape id="Shape"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1;1254125,414021;1254125,414021;1254125,414021" o:connectangles="0,90,180,270"/>
              </v:shape>
              <v:rect id="Rectangle"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" fillcolor="#264d2b [3204]" stroked="f" strokeweight="1pt">
                <v:stroke miterlimit="4"/>
                <v:textbox inset="3pt,3pt,3pt,3pt"/>
              </v:rect>
              <v:rect id="Rectangle"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" fillcolor="#60b966 [3205]" stroked="f" strokeweight="1pt">
                <v:stroke miterlimit="4"/>
                <v:textbox inset="3pt,3pt,3pt,3pt"/>
              </v:rect>
              <w10:wrap anchorx="margin"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F4C6C" w14:textId="77777777" w:rsidR="007426C1" w:rsidRDefault="007426C1">
    <w:pPr>
      <w:pStyle w:val="Header"/>
    </w:pPr>
    <w:r>
      <w:rPr>
        <w:noProof/>
      </w:rPr>
      <mc:AlternateContent>
        <mc:Choice Requires="wpg">
          <w:drawing>
            <wp:anchor distT="0" distB="0" distL="114300" distR="114300" simplePos="0" relativeHeight="251718656" behindDoc="0" locked="0" layoutInCell="1" allowOverlap="1" wp14:anchorId="2ABDF1AA" wp14:editId="53ECCCF7">
              <wp:simplePos x="0" y="0"/>
              <wp:positionH relativeFrom="margin">
                <wp:align>center</wp:align>
              </wp:positionH>
              <wp:positionV relativeFrom="page">
                <wp:align>top</wp:align>
              </wp:positionV>
              <wp:extent cx="6867144" cy="6391656"/>
              <wp:effectExtent l="0" t="0" r="3810" b="0"/>
              <wp:wrapNone/>
              <wp:docPr id="198" name="Group 19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67144" cy="6391656"/>
                        <a:chOff x="0" y="0"/>
                        <a:chExt cx="6865620" cy="6395720"/>
                      </a:xfrm>
                    </wpg:grpSpPr>
                    <wps:wsp>
                      <wps:cNvPr id="27" name="Rectangle"/>
                      <wps:cNvSpPr/>
                      <wps:spPr>
                        <a:xfrm>
                          <a:off x="7620" y="60960"/>
                          <a:ext cx="6858000" cy="6334760"/>
                        </a:xfrm>
                        <a:prstGeom prst="rect">
                          <a:avLst/>
                        </a:prstGeom>
                        <a:solidFill>
                          <a:schemeClr val="accent1"/>
                        </a:solidFill>
                        <a:ln w="12700">
                          <a:miter lim="400000"/>
                        </a:ln>
                      </wps:spPr>
                      <wps:bodyPr lIns="38100" tIns="38100" rIns="38100" bIns="38100" anchor="ctr"/>
                    </wps:wsp>
                    <wps:wsp>
                      <wps:cNvPr id="29" name="Shape">
                        <a:extLst>
                          <a:ext uri="{C183D7F6-B498-43B3-948B-1728B52AA6E4}">
                            <adec:decorative xmlns:adec="http://schemas.microsoft.com/office/drawing/2017/decorative" val="1"/>
                          </a:ext>
                        </a:extLst>
                      </wps:cNvPr>
                      <wps:cNvSpPr/>
                      <wps:spPr>
                        <a:xfrm>
                          <a:off x="0" y="0"/>
                          <a:ext cx="6858000" cy="293370"/>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21600"/>
                              </a:lnTo>
                              <a:lnTo>
                                <a:pt x="21600" y="18982"/>
                              </a:lnTo>
                              <a:lnTo>
                                <a:pt x="0" y="18982"/>
                              </a:lnTo>
                              <a:lnTo>
                                <a:pt x="0" y="21600"/>
                              </a:lnTo>
                              <a:close/>
                              <a:moveTo>
                                <a:pt x="0" y="0"/>
                              </a:moveTo>
                              <a:lnTo>
                                <a:pt x="0" y="16364"/>
                              </a:lnTo>
                              <a:lnTo>
                                <a:pt x="21600" y="16364"/>
                              </a:lnTo>
                              <a:lnTo>
                                <a:pt x="21600" y="0"/>
                              </a:lnTo>
                              <a:lnTo>
                                <a:pt x="0" y="0"/>
                              </a:lnTo>
                              <a:close/>
                            </a:path>
                          </a:pathLst>
                        </a:custGeom>
                        <a:solidFill>
                          <a:schemeClr val="accent2"/>
                        </a:solidFill>
                        <a:ln w="12700">
                          <a:miter lim="400000"/>
                        </a:ln>
                      </wps:spPr>
                      <wps:bodyPr lIns="38100" tIns="38100" rIns="38100" bIns="38100" anchor="ctr"/>
                    </wps:wsp>
                    <pic:pic xmlns:pic="http://schemas.openxmlformats.org/drawingml/2006/picture">
                      <pic:nvPicPr>
                        <pic:cNvPr id="17" name="Picture 2" descr="abstract image of hexagons">
                          <a:extLst>
                            <a:ext uri="{FF2B5EF4-FFF2-40B4-BE49-F238E27FC236}">
                              <a16:creationId xmlns:a16="http://schemas.microsoft.com/office/drawing/2014/main" id="{E7AFDFC4-49C3-CC4F-9D3F-E70B87714420}"/>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144780" y="1285756"/>
                          <a:ext cx="6538595" cy="4908153"/>
                        </a:xfrm>
                        <a:prstGeom prst="rtTriangle">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A2805F4" id="Group 198" o:spid="_x0000_s1026" style="position:absolute;margin-left:0;margin-top:0;width:540.7pt;height:503.3pt;z-index:251718656;mso-position-horizontal:center;mso-position-horizontal-relative:margin;mso-position-vertical:top;mso-position-vertical-relative:page;mso-width-relative:margin;mso-height-relative:margin" coordsize="68656,63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">
              <v:rect id="Rectangle" o:spid="_x0000_s1027" style="position:absolute;left:76;top:609;width:68580;height:63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" fillcolor="#264d2b [3204]" stroked="f" strokeweight="1pt">
                <v:stroke miterlimit="4"/>
                <v:textbox inset="3pt,3pt,3pt,3pt"/>
              </v:rect>
              <v:shape id="Shape" o:spid="_x0000_s1028" style="position:absolute;width:68580;height:29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" path="m,21600r21600,l21600,18982,,18982r,2618xm,l,16364r21600,l21600,,,xe" fillcolor="#60b966 [3205]" stroked="f" strokeweight="1pt">
                <v:stroke miterlimit="4" joinstyle="miter"/>
                <v:path arrowok="t" o:extrusionok="f" o:connecttype="custom" o:connectlocs="3429000,146685;3429000,146685;3429000,146685;3429000,146685" o:connectangles="0,90,180,2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bstract image of hexagons" style="position:absolute;left:1447;top:12857;width:65386;height:49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">
                <v:imagedata r:id="rId2" o:title="abstract image of hexagons"/>
              </v:shape>
              <w10:wrap anchorx="margin"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C97FB" w14:textId="2BE19AEA" w:rsidR="007426C1" w:rsidRPr="00495014" w:rsidRDefault="007426C1" w:rsidP="00B17E13">
    <w:pPr>
      <w:pStyle w:val="Header"/>
      <w:ind w:right="27"/>
      <w:jc w:val="right"/>
    </w:pPr>
    <w:r>
      <w:rPr>
        <w:noProof/>
        <w:lang w:eastAsia="en-AU"/>
      </w:rPr>
      <w:drawing>
        <wp:anchor distT="0" distB="0" distL="114300" distR="114300" simplePos="0" relativeHeight="251737088" behindDoc="1" locked="0" layoutInCell="1" allowOverlap="1" wp14:anchorId="18C6220F" wp14:editId="2BC4146A">
          <wp:simplePos x="0" y="0"/>
          <wp:positionH relativeFrom="margin">
            <wp:posOffset>6263005</wp:posOffset>
          </wp:positionH>
          <wp:positionV relativeFrom="paragraph">
            <wp:posOffset>-38100</wp:posOffset>
          </wp:positionV>
          <wp:extent cx="871220" cy="650240"/>
          <wp:effectExtent l="0" t="0" r="5080" b="0"/>
          <wp:wrapNone/>
          <wp:docPr id="6"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trans.png"/>
                  <pic:cNvPicPr/>
                </pic:nvPicPr>
                <pic:blipFill>
                  <a:blip r:embed="rId1">
                    <a:extLst>
                      <a:ext uri="{28A0092B-C50C-407E-A947-70E740481C1C}">
                        <a14:useLocalDpi xmlns:a14="http://schemas.microsoft.com/office/drawing/2010/main" val="0"/>
                      </a:ext>
                    </a:extLst>
                  </a:blip>
                  <a:stretch>
                    <a:fillRect/>
                  </a:stretch>
                </pic:blipFill>
                <pic:spPr>
                  <a:xfrm>
                    <a:off x="0" y="0"/>
                    <a:ext cx="871220" cy="650240"/>
                  </a:xfrm>
                  <a:prstGeom prst="rect">
                    <a:avLst/>
                  </a:prstGeom>
                </pic:spPr>
              </pic:pic>
            </a:graphicData>
          </a:graphic>
        </wp:anchor>
      </w:drawing>
    </w:r>
    <w:r w:rsidRPr="00495014">
      <w:rPr>
        <w:noProof/>
        <w:lang w:eastAsia="en-AU"/>
      </w:rPr>
      <mc:AlternateContent>
        <mc:Choice Requires="wpg">
          <w:drawing>
            <wp:anchor distT="0" distB="0" distL="114300" distR="114300" simplePos="0" relativeHeight="251729920" behindDoc="0" locked="0" layoutInCell="1" allowOverlap="1" wp14:anchorId="00DBBF60" wp14:editId="0EC81BDE">
              <wp:simplePos x="0" y="0"/>
              <wp:positionH relativeFrom="page">
                <wp:posOffset>733425</wp:posOffset>
              </wp:positionH>
              <wp:positionV relativeFrom="page">
                <wp:posOffset>0</wp:posOffset>
              </wp:positionV>
              <wp:extent cx="6858000" cy="905256"/>
              <wp:effectExtent l="0" t="0" r="0" b="9525"/>
              <wp:wrapNone/>
              <wp:docPr id="45" name="Group 4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52" name="Shape"/>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53" name="Rectangle"/>
                      <wps:cNvSpPr/>
                      <wps:spPr>
                        <a:xfrm>
                          <a:off x="0" y="762000"/>
                          <a:ext cx="6858000" cy="110490"/>
                        </a:xfrm>
                        <a:prstGeom prst="rect">
                          <a:avLst/>
                        </a:prstGeom>
                        <a:solidFill>
                          <a:schemeClr val="accent1"/>
                        </a:solidFill>
                        <a:ln w="12700">
                          <a:miter lim="400000"/>
                        </a:ln>
                      </wps:spPr>
                      <wps:bodyPr lIns="38100" tIns="38100" rIns="38100" bIns="38100" anchor="ctr"/>
                    </wps:wsp>
                    <wps:wsp>
                      <wps:cNvPr id="54" name="Rectangle"/>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79657AB6" id="Group 45" o:spid="_x0000_s1026" style="position:absolute;margin-left:57.75pt;margin-top:0;width:540pt;height:71.3pt;z-index:251729920;mso-width-percent:1000;mso-position-horizontal-relative:page;mso-position-vertical-relative:page;mso-width-percent:1000;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">
              <v:shape id="Shape"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1;1254125,414021;1254125,414021;1254125,414021" o:connectangles="0,90,180,270"/>
              </v:shape>
              <v:rect id="Rectangle"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" fillcolor="#264d2b [3204]" stroked="f" strokeweight="1pt">
                <v:stroke miterlimit="4"/>
                <v:textbox inset="3pt,3pt,3pt,3pt"/>
              </v:rect>
              <v:rect id="Rectangle"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" fillcolor="#60b966 [3205]" stroked="f" strokeweight="1pt">
                <v:stroke miterlimit="4"/>
                <v:textbox inset="3pt,3pt,3pt,3p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75B0"/>
    <w:multiLevelType w:val="hybridMultilevel"/>
    <w:tmpl w:val="08866F0C"/>
    <w:lvl w:ilvl="0" w:tplc="87869B7E">
      <w:start w:val="1"/>
      <w:numFmt w:val="bullet"/>
      <w:pStyle w:val="Graphbullet4"/>
      <w:lvlText w:val=""/>
      <w:lvlJc w:val="left"/>
      <w:pPr>
        <w:ind w:left="720" w:hanging="360"/>
      </w:pPr>
      <w:rPr>
        <w:rFonts w:ascii="Symbol" w:hAnsi="Symbol" w:hint="default"/>
        <w:color w:val="5E5E5E" w:themeColor="tex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B0354"/>
    <w:multiLevelType w:val="hybridMultilevel"/>
    <w:tmpl w:val="A1281CDC"/>
    <w:lvl w:ilvl="0" w:tplc="AEA2F03A">
      <w:start w:val="1"/>
      <w:numFmt w:val="bullet"/>
      <w:pStyle w:val="Graphbullet3"/>
      <w:lvlText w:val=""/>
      <w:lvlJc w:val="left"/>
      <w:pPr>
        <w:ind w:left="720" w:hanging="360"/>
      </w:pPr>
      <w:rPr>
        <w:rFonts w:ascii="Symbol" w:hAnsi="Symbol" w:hint="default"/>
        <w:color w:val="A6A6A6" w:themeColor="background1" w:themeShade="A6"/>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720C3"/>
    <w:multiLevelType w:val="hybridMultilevel"/>
    <w:tmpl w:val="2D206CF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5F57AF7"/>
    <w:multiLevelType w:val="multilevel"/>
    <w:tmpl w:val="929C0FC4"/>
    <w:styleLink w:val="BullettedList"/>
    <w:lvl w:ilvl="0">
      <w:start w:val="1"/>
      <w:numFmt w:val="bullet"/>
      <w:pStyle w:val="Bullets"/>
      <w:lvlText w:val=""/>
      <w:lvlJc w:val="left"/>
      <w:pPr>
        <w:ind w:left="530" w:hanging="360"/>
      </w:pPr>
      <w:rPr>
        <w:rFonts w:ascii="Symbol" w:hAnsi="Symbol" w:hint="default"/>
        <w:color w:val="60B966" w:themeColor="accent2"/>
      </w:rPr>
    </w:lvl>
    <w:lvl w:ilvl="1">
      <w:start w:val="1"/>
      <w:numFmt w:val="bullet"/>
      <w:pStyle w:val="ListBullet2"/>
      <w:lvlText w:val="o"/>
      <w:lvlJc w:val="left"/>
      <w:pPr>
        <w:ind w:left="1440" w:hanging="360"/>
      </w:pPr>
      <w:rPr>
        <w:rFonts w:ascii="Courier New" w:hAnsi="Courier New" w:hint="default"/>
        <w:color w:val="60B966"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2A46128"/>
    <w:lvl w:ilvl="0" w:tplc="94AE65E6">
      <w:start w:val="1"/>
      <w:numFmt w:val="bullet"/>
      <w:pStyle w:val="Graphbullet"/>
      <w:lvlText w:val=""/>
      <w:lvlJc w:val="left"/>
      <w:pPr>
        <w:ind w:left="720" w:hanging="360"/>
      </w:pPr>
      <w:rPr>
        <w:rFonts w:ascii="Symbol" w:hAnsi="Symbol" w:hint="default"/>
        <w:color w:val="264D2B" w:themeColor="accent1"/>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20941740"/>
    <w:lvl w:ilvl="0" w:tplc="5F42D17E">
      <w:start w:val="1"/>
      <w:numFmt w:val="bullet"/>
      <w:pStyle w:val="Graphbullet2"/>
      <w:lvlText w:val=""/>
      <w:lvlJc w:val="left"/>
      <w:pPr>
        <w:ind w:left="720" w:hanging="360"/>
      </w:pPr>
      <w:rPr>
        <w:rFonts w:ascii="Symbol" w:hAnsi="Symbol" w:hint="default"/>
        <w:color w:val="60B966" w:themeColor="accen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1217EB"/>
    <w:multiLevelType w:val="hybridMultilevel"/>
    <w:tmpl w:val="6EFC3856"/>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7" w15:restartNumberingAfterBreak="0">
    <w:nsid w:val="4BAA0F81"/>
    <w:multiLevelType w:val="hybridMultilevel"/>
    <w:tmpl w:val="DBA61586"/>
    <w:lvl w:ilvl="0" w:tplc="0C0C0001">
      <w:start w:val="1"/>
      <w:numFmt w:val="bullet"/>
      <w:lvlText w:val=""/>
      <w:lvlJc w:val="left"/>
      <w:pPr>
        <w:ind w:left="1500" w:hanging="360"/>
      </w:pPr>
      <w:rPr>
        <w:rFonts w:ascii="Symbol" w:hAnsi="Symbol" w:hint="default"/>
      </w:rPr>
    </w:lvl>
    <w:lvl w:ilvl="1" w:tplc="0C0C0003" w:tentative="1">
      <w:start w:val="1"/>
      <w:numFmt w:val="bullet"/>
      <w:lvlText w:val="o"/>
      <w:lvlJc w:val="left"/>
      <w:pPr>
        <w:ind w:left="2220" w:hanging="360"/>
      </w:pPr>
      <w:rPr>
        <w:rFonts w:ascii="Courier New" w:hAnsi="Courier New" w:cs="Courier New" w:hint="default"/>
      </w:rPr>
    </w:lvl>
    <w:lvl w:ilvl="2" w:tplc="0C0C0005" w:tentative="1">
      <w:start w:val="1"/>
      <w:numFmt w:val="bullet"/>
      <w:lvlText w:val=""/>
      <w:lvlJc w:val="left"/>
      <w:pPr>
        <w:ind w:left="2940" w:hanging="360"/>
      </w:pPr>
      <w:rPr>
        <w:rFonts w:ascii="Wingdings" w:hAnsi="Wingdings" w:hint="default"/>
      </w:rPr>
    </w:lvl>
    <w:lvl w:ilvl="3" w:tplc="0C0C0001" w:tentative="1">
      <w:start w:val="1"/>
      <w:numFmt w:val="bullet"/>
      <w:lvlText w:val=""/>
      <w:lvlJc w:val="left"/>
      <w:pPr>
        <w:ind w:left="3660" w:hanging="360"/>
      </w:pPr>
      <w:rPr>
        <w:rFonts w:ascii="Symbol" w:hAnsi="Symbol" w:hint="default"/>
      </w:rPr>
    </w:lvl>
    <w:lvl w:ilvl="4" w:tplc="0C0C0003" w:tentative="1">
      <w:start w:val="1"/>
      <w:numFmt w:val="bullet"/>
      <w:lvlText w:val="o"/>
      <w:lvlJc w:val="left"/>
      <w:pPr>
        <w:ind w:left="4380" w:hanging="360"/>
      </w:pPr>
      <w:rPr>
        <w:rFonts w:ascii="Courier New" w:hAnsi="Courier New" w:cs="Courier New" w:hint="default"/>
      </w:rPr>
    </w:lvl>
    <w:lvl w:ilvl="5" w:tplc="0C0C0005" w:tentative="1">
      <w:start w:val="1"/>
      <w:numFmt w:val="bullet"/>
      <w:lvlText w:val=""/>
      <w:lvlJc w:val="left"/>
      <w:pPr>
        <w:ind w:left="5100" w:hanging="360"/>
      </w:pPr>
      <w:rPr>
        <w:rFonts w:ascii="Wingdings" w:hAnsi="Wingdings" w:hint="default"/>
      </w:rPr>
    </w:lvl>
    <w:lvl w:ilvl="6" w:tplc="0C0C0001" w:tentative="1">
      <w:start w:val="1"/>
      <w:numFmt w:val="bullet"/>
      <w:lvlText w:val=""/>
      <w:lvlJc w:val="left"/>
      <w:pPr>
        <w:ind w:left="5820" w:hanging="360"/>
      </w:pPr>
      <w:rPr>
        <w:rFonts w:ascii="Symbol" w:hAnsi="Symbol" w:hint="default"/>
      </w:rPr>
    </w:lvl>
    <w:lvl w:ilvl="7" w:tplc="0C0C0003" w:tentative="1">
      <w:start w:val="1"/>
      <w:numFmt w:val="bullet"/>
      <w:lvlText w:val="o"/>
      <w:lvlJc w:val="left"/>
      <w:pPr>
        <w:ind w:left="6540" w:hanging="360"/>
      </w:pPr>
      <w:rPr>
        <w:rFonts w:ascii="Courier New" w:hAnsi="Courier New" w:cs="Courier New" w:hint="default"/>
      </w:rPr>
    </w:lvl>
    <w:lvl w:ilvl="8" w:tplc="0C0C0005" w:tentative="1">
      <w:start w:val="1"/>
      <w:numFmt w:val="bullet"/>
      <w:lvlText w:val=""/>
      <w:lvlJc w:val="left"/>
      <w:pPr>
        <w:ind w:left="7260" w:hanging="360"/>
      </w:pPr>
      <w:rPr>
        <w:rFonts w:ascii="Wingdings" w:hAnsi="Wingdings" w:hint="default"/>
      </w:rPr>
    </w:lvl>
  </w:abstractNum>
  <w:abstractNum w:abstractNumId="8" w15:restartNumberingAfterBreak="0">
    <w:nsid w:val="4CBC0A31"/>
    <w:multiLevelType w:val="hybridMultilevel"/>
    <w:tmpl w:val="43D2638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4DB8436B"/>
    <w:multiLevelType w:val="hybridMultilevel"/>
    <w:tmpl w:val="3C1A3936"/>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0" w15:restartNumberingAfterBreak="0">
    <w:nsid w:val="5EC6158E"/>
    <w:multiLevelType w:val="multilevel"/>
    <w:tmpl w:val="2430A412"/>
    <w:styleLink w:val="NumberedList"/>
    <w:lvl w:ilvl="0">
      <w:start w:val="1"/>
      <w:numFmt w:val="decimal"/>
      <w:pStyle w:val="Numbers"/>
      <w:lvlText w:val="%1."/>
      <w:lvlJc w:val="left"/>
      <w:pPr>
        <w:ind w:left="576" w:hanging="288"/>
      </w:pPr>
      <w:rPr>
        <w:rFonts w:hint="default"/>
      </w:rPr>
    </w:lvl>
    <w:lvl w:ilvl="1">
      <w:start w:val="1"/>
      <w:numFmt w:val="lowerLetter"/>
      <w:pStyle w:val="ListNumber2"/>
      <w:lvlText w:val="%2."/>
      <w:lvlJc w:val="left"/>
      <w:pPr>
        <w:ind w:left="1152" w:hanging="288"/>
      </w:pPr>
      <w:rPr>
        <w:rFonts w:hint="default"/>
      </w:rPr>
    </w:lvl>
    <w:lvl w:ilvl="2">
      <w:start w:val="1"/>
      <w:numFmt w:val="lowerRoman"/>
      <w:lvlText w:val="%3."/>
      <w:lvlJc w:val="right"/>
      <w:pPr>
        <w:ind w:left="1728" w:hanging="288"/>
      </w:pPr>
      <w:rPr>
        <w:rFonts w:hint="default"/>
      </w:rPr>
    </w:lvl>
    <w:lvl w:ilvl="3">
      <w:start w:val="1"/>
      <w:numFmt w:val="decimal"/>
      <w:lvlText w:val="%4."/>
      <w:lvlJc w:val="left"/>
      <w:pPr>
        <w:ind w:left="2304" w:hanging="288"/>
      </w:pPr>
      <w:rPr>
        <w:rFonts w:hint="default"/>
      </w:rPr>
    </w:lvl>
    <w:lvl w:ilvl="4">
      <w:start w:val="1"/>
      <w:numFmt w:val="lowerLetter"/>
      <w:lvlText w:val="%5."/>
      <w:lvlJc w:val="left"/>
      <w:pPr>
        <w:ind w:left="2880" w:hanging="288"/>
      </w:pPr>
      <w:rPr>
        <w:rFonts w:hint="default"/>
      </w:rPr>
    </w:lvl>
    <w:lvl w:ilvl="5">
      <w:start w:val="1"/>
      <w:numFmt w:val="lowerRoman"/>
      <w:lvlText w:val="%6."/>
      <w:lvlJc w:val="right"/>
      <w:pPr>
        <w:ind w:left="3456" w:hanging="288"/>
      </w:pPr>
      <w:rPr>
        <w:rFonts w:hint="default"/>
      </w:rPr>
    </w:lvl>
    <w:lvl w:ilvl="6">
      <w:start w:val="1"/>
      <w:numFmt w:val="decimal"/>
      <w:lvlText w:val="%7."/>
      <w:lvlJc w:val="left"/>
      <w:pPr>
        <w:ind w:left="4032" w:hanging="288"/>
      </w:pPr>
      <w:rPr>
        <w:rFonts w:hint="default"/>
      </w:rPr>
    </w:lvl>
    <w:lvl w:ilvl="7">
      <w:start w:val="1"/>
      <w:numFmt w:val="lowerLetter"/>
      <w:lvlText w:val="%8."/>
      <w:lvlJc w:val="left"/>
      <w:pPr>
        <w:ind w:left="4608" w:hanging="288"/>
      </w:pPr>
      <w:rPr>
        <w:rFonts w:hint="default"/>
      </w:rPr>
    </w:lvl>
    <w:lvl w:ilvl="8">
      <w:start w:val="1"/>
      <w:numFmt w:val="lowerRoman"/>
      <w:lvlText w:val="%9."/>
      <w:lvlJc w:val="right"/>
      <w:pPr>
        <w:ind w:left="5184" w:hanging="288"/>
      </w:pPr>
      <w:rPr>
        <w:rFonts w:hint="default"/>
      </w:rPr>
    </w:lvl>
  </w:abstractNum>
  <w:abstractNum w:abstractNumId="11" w15:restartNumberingAfterBreak="0">
    <w:nsid w:val="768363A4"/>
    <w:multiLevelType w:val="hybridMultilevel"/>
    <w:tmpl w:val="CF709A76"/>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num w:numId="1">
    <w:abstractNumId w:val="4"/>
  </w:num>
  <w:num w:numId="2">
    <w:abstractNumId w:val="5"/>
  </w:num>
  <w:num w:numId="3">
    <w:abstractNumId w:val="1"/>
  </w:num>
  <w:num w:numId="4">
    <w:abstractNumId w:val="0"/>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6"/>
  </w:num>
  <w:num w:numId="9">
    <w:abstractNumId w:val="2"/>
  </w:num>
  <w:num w:numId="10">
    <w:abstractNumId w:val="8"/>
  </w:num>
  <w:num w:numId="11">
    <w:abstractNumId w:val="7"/>
  </w:num>
  <w:num w:numId="12">
    <w:abstractNumId w:val="9"/>
  </w:num>
  <w:num w:numId="13">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E32"/>
    <w:rsid w:val="00003B75"/>
    <w:rsid w:val="000048CB"/>
    <w:rsid w:val="00007C26"/>
    <w:rsid w:val="0002674F"/>
    <w:rsid w:val="000446E1"/>
    <w:rsid w:val="000521C8"/>
    <w:rsid w:val="000552AA"/>
    <w:rsid w:val="00061AD5"/>
    <w:rsid w:val="000656AE"/>
    <w:rsid w:val="000A7CCA"/>
    <w:rsid w:val="000B6759"/>
    <w:rsid w:val="000D5219"/>
    <w:rsid w:val="000F6C90"/>
    <w:rsid w:val="001032EA"/>
    <w:rsid w:val="0011677C"/>
    <w:rsid w:val="00121CCF"/>
    <w:rsid w:val="00123565"/>
    <w:rsid w:val="00127D78"/>
    <w:rsid w:val="001327F4"/>
    <w:rsid w:val="00135DEF"/>
    <w:rsid w:val="00143B24"/>
    <w:rsid w:val="0014729A"/>
    <w:rsid w:val="00174F40"/>
    <w:rsid w:val="00186960"/>
    <w:rsid w:val="001900D7"/>
    <w:rsid w:val="00191D63"/>
    <w:rsid w:val="00191DD0"/>
    <w:rsid w:val="00193F0D"/>
    <w:rsid w:val="00194685"/>
    <w:rsid w:val="001A2376"/>
    <w:rsid w:val="001A3F3A"/>
    <w:rsid w:val="001D5B2D"/>
    <w:rsid w:val="001D7E33"/>
    <w:rsid w:val="001E6CEB"/>
    <w:rsid w:val="001F3D5F"/>
    <w:rsid w:val="00201773"/>
    <w:rsid w:val="00213709"/>
    <w:rsid w:val="00233C92"/>
    <w:rsid w:val="0024119E"/>
    <w:rsid w:val="00241A86"/>
    <w:rsid w:val="00276F32"/>
    <w:rsid w:val="00277281"/>
    <w:rsid w:val="0029115B"/>
    <w:rsid w:val="00297A58"/>
    <w:rsid w:val="002B0F79"/>
    <w:rsid w:val="002B602D"/>
    <w:rsid w:val="00300782"/>
    <w:rsid w:val="003047B4"/>
    <w:rsid w:val="00311990"/>
    <w:rsid w:val="00325DA0"/>
    <w:rsid w:val="003320D6"/>
    <w:rsid w:val="00352790"/>
    <w:rsid w:val="00377792"/>
    <w:rsid w:val="0038288E"/>
    <w:rsid w:val="00386C1C"/>
    <w:rsid w:val="00391A7B"/>
    <w:rsid w:val="003B1234"/>
    <w:rsid w:val="003C02FB"/>
    <w:rsid w:val="003D09F6"/>
    <w:rsid w:val="003E142B"/>
    <w:rsid w:val="003F7117"/>
    <w:rsid w:val="00404562"/>
    <w:rsid w:val="00411C92"/>
    <w:rsid w:val="004120C2"/>
    <w:rsid w:val="00414AA5"/>
    <w:rsid w:val="00425C02"/>
    <w:rsid w:val="00435F2E"/>
    <w:rsid w:val="00436C33"/>
    <w:rsid w:val="00450BBB"/>
    <w:rsid w:val="00495014"/>
    <w:rsid w:val="00497506"/>
    <w:rsid w:val="004A09FC"/>
    <w:rsid w:val="004C32B5"/>
    <w:rsid w:val="004C595B"/>
    <w:rsid w:val="004E2FE1"/>
    <w:rsid w:val="004E66BF"/>
    <w:rsid w:val="00502E99"/>
    <w:rsid w:val="00513443"/>
    <w:rsid w:val="00513FFB"/>
    <w:rsid w:val="0052215F"/>
    <w:rsid w:val="00522168"/>
    <w:rsid w:val="005235DF"/>
    <w:rsid w:val="005264B3"/>
    <w:rsid w:val="00536E32"/>
    <w:rsid w:val="00541367"/>
    <w:rsid w:val="005426A5"/>
    <w:rsid w:val="00545E74"/>
    <w:rsid w:val="00576D0A"/>
    <w:rsid w:val="00582D5F"/>
    <w:rsid w:val="00585480"/>
    <w:rsid w:val="005A50FC"/>
    <w:rsid w:val="005A7DF8"/>
    <w:rsid w:val="005B45F0"/>
    <w:rsid w:val="005C6747"/>
    <w:rsid w:val="005D3ADE"/>
    <w:rsid w:val="005E14D5"/>
    <w:rsid w:val="005E6AAF"/>
    <w:rsid w:val="00631541"/>
    <w:rsid w:val="00663A5E"/>
    <w:rsid w:val="0067461F"/>
    <w:rsid w:val="00686A02"/>
    <w:rsid w:val="006973E7"/>
    <w:rsid w:val="006A4307"/>
    <w:rsid w:val="006B2F2B"/>
    <w:rsid w:val="00701D7A"/>
    <w:rsid w:val="0070756B"/>
    <w:rsid w:val="00714A9A"/>
    <w:rsid w:val="007237D4"/>
    <w:rsid w:val="007426C1"/>
    <w:rsid w:val="00743D10"/>
    <w:rsid w:val="00751BCB"/>
    <w:rsid w:val="007630F2"/>
    <w:rsid w:val="007707EE"/>
    <w:rsid w:val="0077380B"/>
    <w:rsid w:val="00773B85"/>
    <w:rsid w:val="007740E1"/>
    <w:rsid w:val="00781DA5"/>
    <w:rsid w:val="007820AA"/>
    <w:rsid w:val="00792405"/>
    <w:rsid w:val="007955C2"/>
    <w:rsid w:val="007A3E5A"/>
    <w:rsid w:val="007A4B7E"/>
    <w:rsid w:val="007B6B58"/>
    <w:rsid w:val="007D34D0"/>
    <w:rsid w:val="007E3455"/>
    <w:rsid w:val="007F1E4B"/>
    <w:rsid w:val="007F3CE4"/>
    <w:rsid w:val="007F3D82"/>
    <w:rsid w:val="00803C56"/>
    <w:rsid w:val="0080551C"/>
    <w:rsid w:val="00824D55"/>
    <w:rsid w:val="00825C8A"/>
    <w:rsid w:val="008264C4"/>
    <w:rsid w:val="00827C01"/>
    <w:rsid w:val="008332CE"/>
    <w:rsid w:val="00842129"/>
    <w:rsid w:val="00844E19"/>
    <w:rsid w:val="0084667C"/>
    <w:rsid w:val="00847081"/>
    <w:rsid w:val="00852BBD"/>
    <w:rsid w:val="008553BB"/>
    <w:rsid w:val="0088045F"/>
    <w:rsid w:val="008A4365"/>
    <w:rsid w:val="008A60B8"/>
    <w:rsid w:val="008A6ABB"/>
    <w:rsid w:val="008C7602"/>
    <w:rsid w:val="008E03B2"/>
    <w:rsid w:val="008E0637"/>
    <w:rsid w:val="008E769E"/>
    <w:rsid w:val="008F1194"/>
    <w:rsid w:val="00902352"/>
    <w:rsid w:val="00911263"/>
    <w:rsid w:val="009128D7"/>
    <w:rsid w:val="009210EA"/>
    <w:rsid w:val="0092600A"/>
    <w:rsid w:val="009358CF"/>
    <w:rsid w:val="00935DD1"/>
    <w:rsid w:val="00945B9D"/>
    <w:rsid w:val="00953FC6"/>
    <w:rsid w:val="009544F4"/>
    <w:rsid w:val="00974A50"/>
    <w:rsid w:val="00981C73"/>
    <w:rsid w:val="009A1150"/>
    <w:rsid w:val="009C31D9"/>
    <w:rsid w:val="009E4B73"/>
    <w:rsid w:val="009E4CB1"/>
    <w:rsid w:val="00A119C5"/>
    <w:rsid w:val="00A1430A"/>
    <w:rsid w:val="00A143D2"/>
    <w:rsid w:val="00A22F8A"/>
    <w:rsid w:val="00A4190C"/>
    <w:rsid w:val="00A43F3A"/>
    <w:rsid w:val="00A728D5"/>
    <w:rsid w:val="00A9160B"/>
    <w:rsid w:val="00A95895"/>
    <w:rsid w:val="00AB4718"/>
    <w:rsid w:val="00AB78D1"/>
    <w:rsid w:val="00AC11E8"/>
    <w:rsid w:val="00AD4710"/>
    <w:rsid w:val="00B012AE"/>
    <w:rsid w:val="00B04624"/>
    <w:rsid w:val="00B05BBE"/>
    <w:rsid w:val="00B17E13"/>
    <w:rsid w:val="00B63FA5"/>
    <w:rsid w:val="00B6591A"/>
    <w:rsid w:val="00B86DBD"/>
    <w:rsid w:val="00B91A00"/>
    <w:rsid w:val="00BA6AEB"/>
    <w:rsid w:val="00BB2437"/>
    <w:rsid w:val="00BB647D"/>
    <w:rsid w:val="00BD6B67"/>
    <w:rsid w:val="00C026D3"/>
    <w:rsid w:val="00C23A32"/>
    <w:rsid w:val="00C328F5"/>
    <w:rsid w:val="00C3768E"/>
    <w:rsid w:val="00C40EAE"/>
    <w:rsid w:val="00C5695A"/>
    <w:rsid w:val="00C56DC6"/>
    <w:rsid w:val="00C56DCA"/>
    <w:rsid w:val="00C60C51"/>
    <w:rsid w:val="00C9169F"/>
    <w:rsid w:val="00CA3BE4"/>
    <w:rsid w:val="00CE03B5"/>
    <w:rsid w:val="00CE3304"/>
    <w:rsid w:val="00CF587A"/>
    <w:rsid w:val="00CF7269"/>
    <w:rsid w:val="00D06101"/>
    <w:rsid w:val="00D073F1"/>
    <w:rsid w:val="00D11E77"/>
    <w:rsid w:val="00D11F55"/>
    <w:rsid w:val="00D16338"/>
    <w:rsid w:val="00D237A2"/>
    <w:rsid w:val="00D27597"/>
    <w:rsid w:val="00D30F4A"/>
    <w:rsid w:val="00D32995"/>
    <w:rsid w:val="00D50E05"/>
    <w:rsid w:val="00D5153F"/>
    <w:rsid w:val="00D71C9E"/>
    <w:rsid w:val="00DD1468"/>
    <w:rsid w:val="00DD2790"/>
    <w:rsid w:val="00DE6277"/>
    <w:rsid w:val="00DF21FF"/>
    <w:rsid w:val="00DF5141"/>
    <w:rsid w:val="00E231A0"/>
    <w:rsid w:val="00E23B8F"/>
    <w:rsid w:val="00E24036"/>
    <w:rsid w:val="00E25BC6"/>
    <w:rsid w:val="00E33880"/>
    <w:rsid w:val="00E61D53"/>
    <w:rsid w:val="00E6596E"/>
    <w:rsid w:val="00E667B3"/>
    <w:rsid w:val="00E81C96"/>
    <w:rsid w:val="00E82221"/>
    <w:rsid w:val="00EA1406"/>
    <w:rsid w:val="00EA3C47"/>
    <w:rsid w:val="00EA5FA7"/>
    <w:rsid w:val="00ED77F4"/>
    <w:rsid w:val="00EF043F"/>
    <w:rsid w:val="00EF5B73"/>
    <w:rsid w:val="00EF627F"/>
    <w:rsid w:val="00F01696"/>
    <w:rsid w:val="00F26EB3"/>
    <w:rsid w:val="00F31F16"/>
    <w:rsid w:val="00F81CC4"/>
    <w:rsid w:val="00F823AD"/>
    <w:rsid w:val="00F872AA"/>
    <w:rsid w:val="00F90CA2"/>
    <w:rsid w:val="00F94789"/>
    <w:rsid w:val="00FA27A5"/>
    <w:rsid w:val="00FA61CB"/>
    <w:rsid w:val="00FB1147"/>
    <w:rsid w:val="00FB13F4"/>
    <w:rsid w:val="00FB6417"/>
    <w:rsid w:val="00FC6307"/>
    <w:rsid w:val="00FD60E0"/>
    <w:rsid w:val="00FE76AF"/>
    <w:rsid w:val="00FF1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B9AD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12"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80B"/>
    <w:rPr>
      <w:rFonts w:cs="Times New Roman (Body CS)"/>
      <w:color w:val="000000" w:themeColor="text1"/>
      <w:lang w:val="fr-CA"/>
    </w:rPr>
  </w:style>
  <w:style w:type="paragraph" w:styleId="Heading1">
    <w:name w:val="heading 1"/>
    <w:basedOn w:val="Normal"/>
    <w:next w:val="Normal"/>
    <w:link w:val="Heading1Char"/>
    <w:uiPriority w:val="9"/>
    <w:qFormat/>
    <w:rsid w:val="00193F0D"/>
    <w:pPr>
      <w:spacing w:line="240" w:lineRule="auto"/>
      <w:outlineLvl w:val="0"/>
    </w:pPr>
    <w:rPr>
      <w:rFonts w:asciiTheme="majorHAnsi" w:hAnsiTheme="majorHAnsi"/>
      <w:color w:val="264D2B" w:themeColor="accent1"/>
      <w:sz w:val="36"/>
    </w:rPr>
  </w:style>
  <w:style w:type="paragraph" w:styleId="Heading2">
    <w:name w:val="heading 2"/>
    <w:basedOn w:val="Normal"/>
    <w:next w:val="Normal"/>
    <w:link w:val="Heading2Char"/>
    <w:uiPriority w:val="9"/>
    <w:qFormat/>
    <w:rsid w:val="00F01696"/>
    <w:pPr>
      <w:keepNext/>
      <w:keepLines/>
      <w:outlineLvl w:val="1"/>
    </w:pPr>
    <w:rPr>
      <w:rFonts w:eastAsiaTheme="majorEastAsia" w:cstheme="majorBidi"/>
      <w:b/>
      <w:caps/>
      <w:color w:val="FFFFFF" w:themeColor="background1"/>
      <w:sz w:val="28"/>
      <w:szCs w:val="26"/>
    </w:rPr>
  </w:style>
  <w:style w:type="paragraph" w:styleId="Heading3">
    <w:name w:val="heading 3"/>
    <w:basedOn w:val="Normal"/>
    <w:next w:val="Normal"/>
    <w:link w:val="Heading3Char"/>
    <w:uiPriority w:val="9"/>
    <w:qFormat/>
    <w:rsid w:val="00F01696"/>
    <w:pPr>
      <w:keepNext/>
      <w:keepLines/>
      <w:spacing w:after="0"/>
      <w:outlineLvl w:val="2"/>
    </w:pPr>
    <w:rPr>
      <w:rFonts w:eastAsiaTheme="majorEastAsia" w:cstheme="majorBidi"/>
      <w:b/>
      <w:caps/>
      <w:color w:val="132615" w:themeColor="accent1" w:themeShade="7F"/>
      <w:sz w:val="1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4D5"/>
    <w:rPr>
      <w:rFonts w:asciiTheme="majorHAnsi" w:hAnsiTheme="majorHAnsi" w:cs="Times New Roman (Body CS)"/>
      <w:color w:val="264D2B" w:themeColor="accent1"/>
      <w:sz w:val="36"/>
    </w:rPr>
  </w:style>
  <w:style w:type="paragraph" w:styleId="Header">
    <w:name w:val="header"/>
    <w:basedOn w:val="Normal"/>
    <w:link w:val="HeaderChar"/>
    <w:uiPriority w:val="99"/>
    <w:semiHidden/>
    <w:rsid w:val="009544F4"/>
    <w:pPr>
      <w:spacing w:after="0" w:line="240" w:lineRule="auto"/>
    </w:pPr>
  </w:style>
  <w:style w:type="character" w:customStyle="1" w:styleId="HeaderChar">
    <w:name w:val="Header Char"/>
    <w:basedOn w:val="DefaultParagraphFont"/>
    <w:link w:val="Header"/>
    <w:uiPriority w:val="99"/>
    <w:semiHidden/>
    <w:rsid w:val="009544F4"/>
    <w:rPr>
      <w:rFonts w:cs="Times New Roman (Body CS)"/>
      <w:color w:val="000000" w:themeColor="text1"/>
    </w:rPr>
  </w:style>
  <w:style w:type="paragraph" w:styleId="Footer">
    <w:name w:val="footer"/>
    <w:basedOn w:val="Normal"/>
    <w:link w:val="FooterChar"/>
    <w:uiPriority w:val="99"/>
    <w:semiHidden/>
    <w:rsid w:val="009544F4"/>
    <w:pPr>
      <w:spacing w:after="0" w:line="240" w:lineRule="auto"/>
    </w:pPr>
    <w:rPr>
      <w:color w:val="FFFFFF" w:themeColor="background1"/>
    </w:rPr>
  </w:style>
  <w:style w:type="character" w:customStyle="1" w:styleId="FooterChar">
    <w:name w:val="Footer Char"/>
    <w:basedOn w:val="DefaultParagraphFont"/>
    <w:link w:val="Footer"/>
    <w:uiPriority w:val="99"/>
    <w:semiHidden/>
    <w:rsid w:val="009544F4"/>
    <w:rPr>
      <w:rFonts w:cs="Times New Roman (Body CS)"/>
      <w:color w:val="FFFFFF" w:themeColor="background1"/>
    </w:rPr>
  </w:style>
  <w:style w:type="table" w:styleId="TableGrid">
    <w:name w:val="Table Grid"/>
    <w:basedOn w:val="TableNormal"/>
    <w:uiPriority w:val="39"/>
    <w:rsid w:val="00631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315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CE03B5"/>
    <w:rPr>
      <w:color w:val="808080"/>
    </w:rPr>
  </w:style>
  <w:style w:type="paragraph" w:styleId="Title">
    <w:name w:val="Title"/>
    <w:basedOn w:val="Normal"/>
    <w:next w:val="Normal"/>
    <w:link w:val="TitleChar"/>
    <w:uiPriority w:val="10"/>
    <w:qFormat/>
    <w:rsid w:val="00127D78"/>
    <w:pPr>
      <w:spacing w:after="0" w:line="240" w:lineRule="auto"/>
    </w:pPr>
    <w:rPr>
      <w:rFonts w:asciiTheme="majorHAnsi" w:hAnsiTheme="majorHAnsi"/>
      <w:color w:val="264D2B" w:themeColor="accent1"/>
      <w:sz w:val="68"/>
    </w:rPr>
  </w:style>
  <w:style w:type="character" w:customStyle="1" w:styleId="TitleChar">
    <w:name w:val="Title Char"/>
    <w:basedOn w:val="DefaultParagraphFont"/>
    <w:link w:val="Title"/>
    <w:uiPriority w:val="10"/>
    <w:rsid w:val="005E14D5"/>
    <w:rPr>
      <w:rFonts w:asciiTheme="majorHAnsi" w:hAnsiTheme="majorHAnsi" w:cs="Times New Roman (Body CS)"/>
      <w:color w:val="264D2B" w:themeColor="accent1"/>
      <w:sz w:val="68"/>
    </w:rPr>
  </w:style>
  <w:style w:type="paragraph" w:styleId="Subtitle">
    <w:name w:val="Subtitle"/>
    <w:basedOn w:val="Normal"/>
    <w:next w:val="Normal"/>
    <w:link w:val="SubtitleChar"/>
    <w:uiPriority w:val="11"/>
    <w:qFormat/>
    <w:rsid w:val="007630F2"/>
    <w:pPr>
      <w:spacing w:after="0" w:line="240" w:lineRule="auto"/>
    </w:pPr>
    <w:rPr>
      <w:color w:val="7F7F7F" w:themeColor="text1" w:themeTint="80"/>
      <w:sz w:val="68"/>
    </w:rPr>
  </w:style>
  <w:style w:type="character" w:customStyle="1" w:styleId="SubtitleChar">
    <w:name w:val="Subtitle Char"/>
    <w:basedOn w:val="DefaultParagraphFont"/>
    <w:link w:val="Subtitle"/>
    <w:uiPriority w:val="11"/>
    <w:rsid w:val="005E14D5"/>
    <w:rPr>
      <w:rFonts w:cs="Times New Roman (Body CS)"/>
      <w:color w:val="7F7F7F" w:themeColor="text1" w:themeTint="80"/>
      <w:sz w:val="68"/>
    </w:rPr>
  </w:style>
  <w:style w:type="paragraph" w:customStyle="1" w:styleId="Bullets">
    <w:name w:val="Bullets"/>
    <w:basedOn w:val="Normal"/>
    <w:next w:val="Normal"/>
    <w:uiPriority w:val="12"/>
    <w:qFormat/>
    <w:rsid w:val="00123565"/>
    <w:pPr>
      <w:numPr>
        <w:numId w:val="5"/>
      </w:numPr>
      <w:pBdr>
        <w:top w:val="single" w:sz="12" w:space="6" w:color="60B966" w:themeColor="accent2"/>
        <w:bottom w:val="single" w:sz="12" w:space="6" w:color="60B966" w:themeColor="accent2"/>
      </w:pBdr>
    </w:pPr>
  </w:style>
  <w:style w:type="character" w:styleId="Strong">
    <w:name w:val="Strong"/>
    <w:basedOn w:val="DefaultParagraphFont"/>
    <w:uiPriority w:val="22"/>
    <w:qFormat/>
    <w:rsid w:val="005E6AAF"/>
    <w:rPr>
      <w:b/>
      <w:bCs/>
      <w:color w:val="264D2B" w:themeColor="accent1"/>
    </w:rPr>
  </w:style>
  <w:style w:type="paragraph" w:customStyle="1" w:styleId="Numbers">
    <w:name w:val="Numbers"/>
    <w:basedOn w:val="Normal"/>
    <w:next w:val="Normal"/>
    <w:uiPriority w:val="13"/>
    <w:qFormat/>
    <w:rsid w:val="00123565"/>
    <w:pPr>
      <w:numPr>
        <w:numId w:val="7"/>
      </w:numPr>
    </w:pPr>
  </w:style>
  <w:style w:type="paragraph" w:styleId="Quote">
    <w:name w:val="Quote"/>
    <w:basedOn w:val="Normal"/>
    <w:next w:val="Normal"/>
    <w:link w:val="QuoteChar"/>
    <w:uiPriority w:val="29"/>
    <w:semiHidden/>
    <w:qFormat/>
    <w:rsid w:val="00743D1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DF5141"/>
    <w:rPr>
      <w:rFonts w:cs="Times New Roman (Body CS)"/>
      <w:i/>
      <w:iCs/>
      <w:color w:val="404040" w:themeColor="text1" w:themeTint="BF"/>
    </w:rPr>
  </w:style>
  <w:style w:type="paragraph" w:customStyle="1" w:styleId="TableText">
    <w:name w:val="Table Text"/>
    <w:basedOn w:val="Normal"/>
    <w:next w:val="Normal"/>
    <w:link w:val="TableTextChar"/>
    <w:uiPriority w:val="17"/>
    <w:qFormat/>
    <w:rsid w:val="00CF7269"/>
    <w:pPr>
      <w:spacing w:after="0" w:line="240" w:lineRule="auto"/>
    </w:pPr>
    <w:rPr>
      <w:sz w:val="16"/>
    </w:rPr>
  </w:style>
  <w:style w:type="paragraph" w:customStyle="1" w:styleId="Graphheading1">
    <w:name w:val="Graph heading 1"/>
    <w:basedOn w:val="Normal"/>
    <w:uiPriority w:val="15"/>
    <w:qFormat/>
    <w:rsid w:val="007A3E5A"/>
    <w:pPr>
      <w:spacing w:before="120" w:after="60" w:line="240" w:lineRule="auto"/>
    </w:pPr>
    <w:rPr>
      <w:rFonts w:cstheme="minorBidi"/>
      <w:b/>
      <w:color w:val="264D2B" w:themeColor="accent1"/>
      <w:sz w:val="24"/>
    </w:rPr>
  </w:style>
  <w:style w:type="paragraph" w:customStyle="1" w:styleId="Graphbullet">
    <w:name w:val="Graph bullet"/>
    <w:basedOn w:val="Normal"/>
    <w:uiPriority w:val="16"/>
    <w:qFormat/>
    <w:rsid w:val="007A3E5A"/>
    <w:pPr>
      <w:numPr>
        <w:numId w:val="1"/>
      </w:numPr>
      <w:spacing w:after="0" w:line="216" w:lineRule="auto"/>
      <w:ind w:left="284" w:hanging="284"/>
    </w:pPr>
    <w:rPr>
      <w:rFonts w:cstheme="minorBidi"/>
      <w:color w:val="595959" w:themeColor="text1" w:themeTint="A6"/>
      <w:sz w:val="20"/>
    </w:rPr>
  </w:style>
  <w:style w:type="paragraph" w:customStyle="1" w:styleId="Graphheading2">
    <w:name w:val="Graph heading 2"/>
    <w:basedOn w:val="Normal"/>
    <w:uiPriority w:val="15"/>
    <w:qFormat/>
    <w:rsid w:val="007A3E5A"/>
    <w:pPr>
      <w:spacing w:before="120" w:after="60" w:line="240" w:lineRule="auto"/>
    </w:pPr>
    <w:rPr>
      <w:rFonts w:cstheme="minorBidi"/>
      <w:b/>
      <w:color w:val="60B966" w:themeColor="accent2"/>
      <w:sz w:val="24"/>
    </w:rPr>
  </w:style>
  <w:style w:type="paragraph" w:customStyle="1" w:styleId="Graphbullet2">
    <w:name w:val="Graph bullet 2"/>
    <w:basedOn w:val="Normal"/>
    <w:uiPriority w:val="16"/>
    <w:qFormat/>
    <w:rsid w:val="007A3E5A"/>
    <w:pPr>
      <w:numPr>
        <w:numId w:val="2"/>
      </w:numPr>
      <w:spacing w:after="0" w:line="216" w:lineRule="auto"/>
      <w:ind w:left="284" w:hanging="284"/>
    </w:pPr>
    <w:rPr>
      <w:rFonts w:cstheme="minorBidi"/>
      <w:color w:val="595959" w:themeColor="text1" w:themeTint="A6"/>
      <w:sz w:val="20"/>
    </w:rPr>
  </w:style>
  <w:style w:type="paragraph" w:customStyle="1" w:styleId="Graphheading3">
    <w:name w:val="Graph heading 3"/>
    <w:basedOn w:val="Normal"/>
    <w:uiPriority w:val="15"/>
    <w:qFormat/>
    <w:rsid w:val="007A3E5A"/>
    <w:pPr>
      <w:spacing w:before="120" w:after="60" w:line="240" w:lineRule="auto"/>
    </w:pPr>
    <w:rPr>
      <w:rFonts w:cstheme="minorBidi"/>
      <w:b/>
      <w:color w:val="A6A6A6" w:themeColor="background1" w:themeShade="A6"/>
      <w:sz w:val="24"/>
    </w:rPr>
  </w:style>
  <w:style w:type="paragraph" w:customStyle="1" w:styleId="Graphbullet3">
    <w:name w:val="Graph bullet 3"/>
    <w:basedOn w:val="Normal"/>
    <w:uiPriority w:val="16"/>
    <w:qFormat/>
    <w:rsid w:val="007A3E5A"/>
    <w:pPr>
      <w:numPr>
        <w:numId w:val="3"/>
      </w:numPr>
      <w:spacing w:after="0" w:line="216" w:lineRule="auto"/>
      <w:ind w:left="284" w:hanging="284"/>
    </w:pPr>
    <w:rPr>
      <w:rFonts w:cstheme="minorBidi"/>
      <w:color w:val="595959" w:themeColor="text1" w:themeTint="A6"/>
      <w:sz w:val="20"/>
    </w:rPr>
  </w:style>
  <w:style w:type="paragraph" w:customStyle="1" w:styleId="Graphheading4">
    <w:name w:val="Graph heading 4"/>
    <w:basedOn w:val="Normal"/>
    <w:uiPriority w:val="15"/>
    <w:qFormat/>
    <w:rsid w:val="007A3E5A"/>
    <w:pPr>
      <w:spacing w:before="120" w:after="60" w:line="240" w:lineRule="auto"/>
    </w:pPr>
    <w:rPr>
      <w:rFonts w:cstheme="minorBidi"/>
      <w:b/>
      <w:color w:val="5E5E5E" w:themeColor="text2"/>
      <w:sz w:val="24"/>
    </w:rPr>
  </w:style>
  <w:style w:type="paragraph" w:customStyle="1" w:styleId="Graphbullet4">
    <w:name w:val="Graph bullet 4"/>
    <w:basedOn w:val="Normal"/>
    <w:uiPriority w:val="16"/>
    <w:qFormat/>
    <w:rsid w:val="007A3E5A"/>
    <w:pPr>
      <w:numPr>
        <w:numId w:val="4"/>
      </w:numPr>
      <w:spacing w:after="0" w:line="240" w:lineRule="auto"/>
      <w:ind w:left="284" w:hanging="284"/>
    </w:pPr>
    <w:rPr>
      <w:rFonts w:cstheme="minorBidi"/>
      <w:color w:val="595959" w:themeColor="text1" w:themeTint="A6"/>
      <w:sz w:val="20"/>
    </w:rPr>
  </w:style>
  <w:style w:type="numbering" w:customStyle="1" w:styleId="BullettedList">
    <w:name w:val="BullettedList"/>
    <w:uiPriority w:val="99"/>
    <w:rsid w:val="00352790"/>
    <w:pPr>
      <w:numPr>
        <w:numId w:val="5"/>
      </w:numPr>
    </w:pPr>
  </w:style>
  <w:style w:type="numbering" w:customStyle="1" w:styleId="NumberedList">
    <w:name w:val="NumberedList"/>
    <w:uiPriority w:val="99"/>
    <w:rsid w:val="00DF21FF"/>
    <w:pPr>
      <w:numPr>
        <w:numId w:val="7"/>
      </w:numPr>
    </w:pPr>
  </w:style>
  <w:style w:type="paragraph" w:styleId="ListBullet2">
    <w:name w:val="List Bullet 2"/>
    <w:basedOn w:val="Normal"/>
    <w:uiPriority w:val="12"/>
    <w:qFormat/>
    <w:rsid w:val="00DF21FF"/>
    <w:pPr>
      <w:numPr>
        <w:ilvl w:val="1"/>
        <w:numId w:val="5"/>
      </w:numPr>
    </w:pPr>
  </w:style>
  <w:style w:type="character" w:customStyle="1" w:styleId="Heading2Char">
    <w:name w:val="Heading 2 Char"/>
    <w:basedOn w:val="DefaultParagraphFont"/>
    <w:link w:val="Heading2"/>
    <w:uiPriority w:val="9"/>
    <w:rsid w:val="00F01696"/>
    <w:rPr>
      <w:rFonts w:eastAsiaTheme="majorEastAsia" w:cstheme="majorBidi"/>
      <w:b/>
      <w:caps/>
      <w:color w:val="FFFFFF" w:themeColor="background1"/>
      <w:sz w:val="28"/>
      <w:szCs w:val="26"/>
    </w:rPr>
  </w:style>
  <w:style w:type="paragraph" w:styleId="ListNumber2">
    <w:name w:val="List Number 2"/>
    <w:basedOn w:val="Normal"/>
    <w:uiPriority w:val="14"/>
    <w:unhideWhenUsed/>
    <w:qFormat/>
    <w:rsid w:val="00DF21FF"/>
    <w:pPr>
      <w:numPr>
        <w:ilvl w:val="1"/>
        <w:numId w:val="7"/>
      </w:numPr>
    </w:pPr>
  </w:style>
  <w:style w:type="character" w:customStyle="1" w:styleId="Heading3Char">
    <w:name w:val="Heading 3 Char"/>
    <w:basedOn w:val="DefaultParagraphFont"/>
    <w:link w:val="Heading3"/>
    <w:uiPriority w:val="9"/>
    <w:rsid w:val="00F01696"/>
    <w:rPr>
      <w:rFonts w:eastAsiaTheme="majorEastAsia" w:cstheme="majorBidi"/>
      <w:b/>
      <w:caps/>
      <w:color w:val="132615" w:themeColor="accent1" w:themeShade="7F"/>
      <w:sz w:val="16"/>
      <w:szCs w:val="24"/>
    </w:rPr>
  </w:style>
  <w:style w:type="paragraph" w:customStyle="1" w:styleId="Tabletotal">
    <w:name w:val="Table total"/>
    <w:basedOn w:val="TableText"/>
    <w:link w:val="TabletotalChar"/>
    <w:uiPriority w:val="18"/>
    <w:qFormat/>
    <w:rsid w:val="00425C02"/>
    <w:rPr>
      <w:b/>
      <w:color w:val="FFFFFF" w:themeColor="background1"/>
    </w:rPr>
  </w:style>
  <w:style w:type="character" w:customStyle="1" w:styleId="TableTextChar">
    <w:name w:val="Table Text Char"/>
    <w:basedOn w:val="DefaultParagraphFont"/>
    <w:link w:val="TableText"/>
    <w:uiPriority w:val="17"/>
    <w:rsid w:val="005E14D5"/>
    <w:rPr>
      <w:rFonts w:cs="Times New Roman (Body CS)"/>
      <w:color w:val="000000" w:themeColor="text1"/>
      <w:sz w:val="16"/>
    </w:rPr>
  </w:style>
  <w:style w:type="character" w:customStyle="1" w:styleId="TabletotalChar">
    <w:name w:val="Table total Char"/>
    <w:basedOn w:val="TableTextChar"/>
    <w:link w:val="Tabletotal"/>
    <w:uiPriority w:val="18"/>
    <w:rsid w:val="005E14D5"/>
    <w:rPr>
      <w:rFonts w:cs="Times New Roman (Body CS)"/>
      <w:b/>
      <w:color w:val="FFFFFF" w:themeColor="background1"/>
      <w:sz w:val="16"/>
    </w:rPr>
  </w:style>
  <w:style w:type="paragraph" w:styleId="ListParagraph">
    <w:name w:val="List Paragraph"/>
    <w:basedOn w:val="Normal"/>
    <w:uiPriority w:val="34"/>
    <w:qFormat/>
    <w:rsid w:val="003F7117"/>
    <w:pPr>
      <w:ind w:left="720"/>
      <w:contextualSpacing/>
    </w:pPr>
  </w:style>
  <w:style w:type="character" w:styleId="Hyperlink">
    <w:name w:val="Hyperlink"/>
    <w:basedOn w:val="DefaultParagraphFont"/>
    <w:uiPriority w:val="99"/>
    <w:unhideWhenUsed/>
    <w:rsid w:val="00BA6AEB"/>
    <w:rPr>
      <w:color w:val="0000FF" w:themeColor="hyperlink"/>
      <w:u w:val="single"/>
    </w:rPr>
  </w:style>
  <w:style w:type="character" w:styleId="UnresolvedMention">
    <w:name w:val="Unresolved Mention"/>
    <w:basedOn w:val="DefaultParagraphFont"/>
    <w:uiPriority w:val="99"/>
    <w:semiHidden/>
    <w:unhideWhenUsed/>
    <w:rsid w:val="00BA6AEB"/>
    <w:rPr>
      <w:color w:val="605E5C"/>
      <w:shd w:val="clear" w:color="auto" w:fill="E1DFDD"/>
    </w:rPr>
  </w:style>
  <w:style w:type="character" w:styleId="FollowedHyperlink">
    <w:name w:val="FollowedHyperlink"/>
    <w:basedOn w:val="DefaultParagraphFont"/>
    <w:uiPriority w:val="99"/>
    <w:semiHidden/>
    <w:unhideWhenUsed/>
    <w:rsid w:val="005A7DF8"/>
    <w:rPr>
      <w:color w:val="FF00FF" w:themeColor="followedHyperlink"/>
      <w:u w:val="single"/>
    </w:rPr>
  </w:style>
  <w:style w:type="table" w:styleId="GridTable5Dark">
    <w:name w:val="Grid Table 5 Dark"/>
    <w:basedOn w:val="TableNormal"/>
    <w:uiPriority w:val="50"/>
    <w:rsid w:val="0018696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5221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cPr>
      <w:shd w:val="clear" w:color="auto" w:fill="FFFFFF" w:themeFill="background1"/>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1">
    <w:name w:val="List Table 3 Accent 1"/>
    <w:basedOn w:val="TableNormal"/>
    <w:uiPriority w:val="48"/>
    <w:rsid w:val="0052215F"/>
    <w:pPr>
      <w:spacing w:after="0" w:line="240" w:lineRule="auto"/>
    </w:pPr>
    <w:tblPr>
      <w:tblStyleRowBandSize w:val="1"/>
      <w:tblStyleColBandSize w:val="1"/>
      <w:tblBorders>
        <w:top w:val="single" w:sz="4" w:space="0" w:color="264D2B" w:themeColor="accent1"/>
        <w:left w:val="single" w:sz="4" w:space="0" w:color="264D2B" w:themeColor="accent1"/>
        <w:bottom w:val="single" w:sz="4" w:space="0" w:color="264D2B" w:themeColor="accent1"/>
        <w:right w:val="single" w:sz="4" w:space="0" w:color="264D2B" w:themeColor="accent1"/>
      </w:tblBorders>
    </w:tblPr>
    <w:tcPr>
      <w:shd w:val="clear" w:color="auto" w:fill="000000" w:themeFill="text1"/>
    </w:tcPr>
    <w:tblStylePr w:type="firstRow">
      <w:rPr>
        <w:b/>
        <w:bCs/>
        <w:color w:val="FFFFFF" w:themeColor="background1"/>
      </w:rPr>
      <w:tblPr/>
      <w:tcPr>
        <w:shd w:val="clear" w:color="auto" w:fill="264D2B" w:themeFill="accent1"/>
      </w:tcPr>
    </w:tblStylePr>
    <w:tblStylePr w:type="lastRow">
      <w:rPr>
        <w:b/>
        <w:bCs/>
      </w:rPr>
      <w:tblPr/>
      <w:tcPr>
        <w:tcBorders>
          <w:top w:val="double" w:sz="4" w:space="0" w:color="264D2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4D2B" w:themeColor="accent1"/>
          <w:right w:val="single" w:sz="4" w:space="0" w:color="264D2B" w:themeColor="accent1"/>
        </w:tcBorders>
      </w:tcPr>
    </w:tblStylePr>
    <w:tblStylePr w:type="band1Horz">
      <w:tblPr/>
      <w:tcPr>
        <w:tcBorders>
          <w:top w:val="single" w:sz="4" w:space="0" w:color="264D2B" w:themeColor="accent1"/>
          <w:bottom w:val="single" w:sz="4" w:space="0" w:color="264D2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4D2B" w:themeColor="accent1"/>
          <w:left w:val="nil"/>
        </w:tcBorders>
      </w:tcPr>
    </w:tblStylePr>
    <w:tblStylePr w:type="swCell">
      <w:tblPr/>
      <w:tcPr>
        <w:tcBorders>
          <w:top w:val="double" w:sz="4" w:space="0" w:color="264D2B" w:themeColor="accent1"/>
          <w:right w:val="nil"/>
        </w:tcBorders>
      </w:tcPr>
    </w:tblStylePr>
  </w:style>
  <w:style w:type="table" w:styleId="GridTable4-Accent1">
    <w:name w:val="Grid Table 4 Accent 1"/>
    <w:basedOn w:val="TableNormal"/>
    <w:uiPriority w:val="49"/>
    <w:rsid w:val="0052215F"/>
    <w:pPr>
      <w:spacing w:after="0" w:line="240" w:lineRule="auto"/>
    </w:pPr>
    <w:tblPr>
      <w:tblStyleRowBandSize w:val="1"/>
      <w:tblStyleColBandSize w:val="1"/>
      <w:tblBorders>
        <w:top w:val="single" w:sz="4" w:space="0" w:color="60B06A" w:themeColor="accent1" w:themeTint="99"/>
        <w:left w:val="single" w:sz="4" w:space="0" w:color="60B06A" w:themeColor="accent1" w:themeTint="99"/>
        <w:bottom w:val="single" w:sz="4" w:space="0" w:color="60B06A" w:themeColor="accent1" w:themeTint="99"/>
        <w:right w:val="single" w:sz="4" w:space="0" w:color="60B06A" w:themeColor="accent1" w:themeTint="99"/>
        <w:insideH w:val="single" w:sz="4" w:space="0" w:color="60B06A" w:themeColor="accent1" w:themeTint="99"/>
        <w:insideV w:val="single" w:sz="4" w:space="0" w:color="60B06A" w:themeColor="accent1" w:themeTint="99"/>
      </w:tblBorders>
    </w:tblPr>
    <w:tblStylePr w:type="firstRow">
      <w:rPr>
        <w:b/>
        <w:bCs/>
        <w:color w:val="FFFFFF" w:themeColor="background1"/>
      </w:rPr>
      <w:tblPr/>
      <w:tcPr>
        <w:tcBorders>
          <w:top w:val="single" w:sz="4" w:space="0" w:color="264D2B" w:themeColor="accent1"/>
          <w:left w:val="single" w:sz="4" w:space="0" w:color="264D2B" w:themeColor="accent1"/>
          <w:bottom w:val="single" w:sz="4" w:space="0" w:color="264D2B" w:themeColor="accent1"/>
          <w:right w:val="single" w:sz="4" w:space="0" w:color="264D2B" w:themeColor="accent1"/>
          <w:insideH w:val="nil"/>
          <w:insideV w:val="nil"/>
        </w:tcBorders>
        <w:shd w:val="clear" w:color="auto" w:fill="264D2B" w:themeFill="accent1"/>
      </w:tcPr>
    </w:tblStylePr>
    <w:tblStylePr w:type="lastRow">
      <w:rPr>
        <w:b/>
        <w:bCs/>
      </w:rPr>
      <w:tblPr/>
      <w:tcPr>
        <w:tcBorders>
          <w:top w:val="double" w:sz="4" w:space="0" w:color="264D2B" w:themeColor="accent1"/>
        </w:tcBorders>
      </w:tcPr>
    </w:tblStylePr>
    <w:tblStylePr w:type="firstCol">
      <w:rPr>
        <w:b/>
        <w:bCs/>
      </w:rPr>
    </w:tblStylePr>
    <w:tblStylePr w:type="lastCol">
      <w:rPr>
        <w:b/>
        <w:bCs/>
      </w:rPr>
    </w:tblStylePr>
    <w:tblStylePr w:type="band1Vert">
      <w:tblPr/>
      <w:tcPr>
        <w:shd w:val="clear" w:color="auto" w:fill="CAE5CD" w:themeFill="accent1" w:themeFillTint="33"/>
      </w:tcPr>
    </w:tblStylePr>
    <w:tblStylePr w:type="band1Horz">
      <w:tblPr/>
      <w:tcPr>
        <w:shd w:val="clear" w:color="auto" w:fill="CAE5CD" w:themeFill="accent1" w:themeFillTint="33"/>
      </w:tcPr>
    </w:tblStylePr>
  </w:style>
  <w:style w:type="paragraph" w:styleId="NormalWeb">
    <w:name w:val="Normal (Web)"/>
    <w:basedOn w:val="Normal"/>
    <w:uiPriority w:val="99"/>
    <w:semiHidden/>
    <w:unhideWhenUsed/>
    <w:rsid w:val="003C02FB"/>
    <w:pPr>
      <w:spacing w:before="100" w:beforeAutospacing="1" w:after="100" w:afterAutospacing="1" w:line="240" w:lineRule="auto"/>
    </w:pPr>
    <w:rPr>
      <w:rFonts w:ascii="Times New Roman" w:eastAsia="Times New Roman" w:hAnsi="Times New Roman" w:cs="Times New Roman"/>
      <w:color w:val="auto"/>
      <w:sz w:val="24"/>
      <w:szCs w:val="24"/>
      <w:lang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881847">
      <w:bodyDiv w:val="1"/>
      <w:marLeft w:val="0"/>
      <w:marRight w:val="0"/>
      <w:marTop w:val="0"/>
      <w:marBottom w:val="0"/>
      <w:divBdr>
        <w:top w:val="none" w:sz="0" w:space="0" w:color="auto"/>
        <w:left w:val="none" w:sz="0" w:space="0" w:color="auto"/>
        <w:bottom w:val="none" w:sz="0" w:space="0" w:color="auto"/>
        <w:right w:val="none" w:sz="0" w:space="0" w:color="auto"/>
      </w:divBdr>
    </w:div>
    <w:div w:id="1441685523">
      <w:bodyDiv w:val="1"/>
      <w:marLeft w:val="0"/>
      <w:marRight w:val="0"/>
      <w:marTop w:val="0"/>
      <w:marBottom w:val="0"/>
      <w:divBdr>
        <w:top w:val="none" w:sz="0" w:space="0" w:color="auto"/>
        <w:left w:val="none" w:sz="0" w:space="0" w:color="auto"/>
        <w:bottom w:val="none" w:sz="0" w:space="0" w:color="auto"/>
        <w:right w:val="none" w:sz="0" w:space="0" w:color="auto"/>
      </w:divBdr>
    </w:div>
    <w:div w:id="200592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150.statcan.gc.ca/n1/daily-quotidien/190917/dq190917b-fra.htm" TargetMode="External"/><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yperlink" Target="https://www.quebec.ca/habitation-et-logement/location/residences-privees-aines/"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publications.msss.gouv.qc.ca/msss/fichiers/ainee/aines-quebec-chiffres.pdf" TargetMode="External"/><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www.statcan.gc.ca/fra/sujets-debut/aines_et_vieillissement" TargetMode="External"/><Relationship Id="rId20" Type="http://schemas.openxmlformats.org/officeDocument/2006/relationships/hyperlink" Target="https://www.rbq.gouv.qc.ca/fileadmin/medias/pdf/Publications/francais/residences-privees-pour-aines-vos-obligations.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irectalert.ca/"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www.lifeline.ca/en/" TargetMode="Externa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s://www.msss.gouv.qc.ca/professionnels/aines/personnes-agees/residences-privees-pour-ain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www.lifeassure.com/"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233;lix\AppData\Local\Packages\Microsoft.Office.Desktop_8wekyb3d8bbwe\LocalCache\Roaming\Microsoft\Templates\Healthcare%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4F8EAD67CDA4A4EA8EB5A8BE8D92794"/>
        <w:category>
          <w:name w:val="Général"/>
          <w:gallery w:val="placeholder"/>
        </w:category>
        <w:types>
          <w:type w:val="bbPlcHdr"/>
        </w:types>
        <w:behaviors>
          <w:behavior w:val="content"/>
        </w:behaviors>
        <w:guid w:val="{4ACBFB49-DCB9-405B-898D-68CEBF8CB163}"/>
      </w:docPartPr>
      <w:docPartBody>
        <w:p w:rsidR="00AB387C" w:rsidRDefault="000D5C06">
          <w:pPr>
            <w:pStyle w:val="04F8EAD67CDA4A4EA8EB5A8BE8D92794"/>
          </w:pPr>
          <w:r w:rsidRPr="007237D4">
            <w:t>MARKETING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75B0"/>
    <w:multiLevelType w:val="hybridMultilevel"/>
    <w:tmpl w:val="08866F0C"/>
    <w:lvl w:ilvl="0" w:tplc="87869B7E">
      <w:start w:val="1"/>
      <w:numFmt w:val="bullet"/>
      <w:pStyle w:val="Graphbullet4"/>
      <w:lvlText w:val=""/>
      <w:lvlJc w:val="left"/>
      <w:pPr>
        <w:ind w:left="720" w:hanging="360"/>
      </w:pPr>
      <w:rPr>
        <w:rFonts w:ascii="Symbol" w:hAnsi="Symbol" w:hint="default"/>
        <w:color w:val="44546A" w:themeColor="tex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B0354"/>
    <w:multiLevelType w:val="hybridMultilevel"/>
    <w:tmpl w:val="A1281CDC"/>
    <w:lvl w:ilvl="0" w:tplc="AEA2F03A">
      <w:start w:val="1"/>
      <w:numFmt w:val="bullet"/>
      <w:pStyle w:val="Graphbullet3"/>
      <w:lvlText w:val=""/>
      <w:lvlJc w:val="left"/>
      <w:pPr>
        <w:ind w:left="720" w:hanging="360"/>
      </w:pPr>
      <w:rPr>
        <w:rFonts w:ascii="Symbol" w:hAnsi="Symbol" w:hint="default"/>
        <w:color w:val="A6A6A6" w:themeColor="background1" w:themeShade="A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57AF7"/>
    <w:multiLevelType w:val="multilevel"/>
    <w:tmpl w:val="929C0FC4"/>
    <w:styleLink w:val="BullettedList"/>
    <w:lvl w:ilvl="0">
      <w:start w:val="1"/>
      <w:numFmt w:val="bullet"/>
      <w:pStyle w:val="Bullets"/>
      <w:lvlText w:val=""/>
      <w:lvlJc w:val="left"/>
      <w:pPr>
        <w:ind w:left="530" w:hanging="360"/>
      </w:pPr>
      <w:rPr>
        <w:rFonts w:ascii="Symbol" w:hAnsi="Symbol" w:hint="default"/>
        <w:color w:val="ED7D31" w:themeColor="accent2"/>
      </w:rPr>
    </w:lvl>
    <w:lvl w:ilvl="1">
      <w:start w:val="1"/>
      <w:numFmt w:val="bullet"/>
      <w:pStyle w:val="ListBullet2"/>
      <w:lvlText w:val="o"/>
      <w:lvlJc w:val="left"/>
      <w:pPr>
        <w:ind w:left="1440" w:hanging="360"/>
      </w:pPr>
      <w:rPr>
        <w:rFonts w:ascii="Courier New" w:hAnsi="Courier New" w:hint="default"/>
        <w:color w:val="ED7D31"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A277AFC"/>
    <w:multiLevelType w:val="hybridMultilevel"/>
    <w:tmpl w:val="22A46128"/>
    <w:lvl w:ilvl="0" w:tplc="94AE65E6">
      <w:start w:val="1"/>
      <w:numFmt w:val="bullet"/>
      <w:pStyle w:val="Graphbullet"/>
      <w:lvlText w:val=""/>
      <w:lvlJc w:val="left"/>
      <w:pPr>
        <w:ind w:left="720" w:hanging="360"/>
      </w:pPr>
      <w:rPr>
        <w:rFonts w:ascii="Symbol" w:hAnsi="Symbol" w:hint="default"/>
        <w:color w:val="4472C4" w:themeColor="accent1"/>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9448EF"/>
    <w:multiLevelType w:val="hybridMultilevel"/>
    <w:tmpl w:val="20941740"/>
    <w:lvl w:ilvl="0" w:tplc="5F42D17E">
      <w:start w:val="1"/>
      <w:numFmt w:val="bullet"/>
      <w:pStyle w:val="Graphbullet2"/>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C6158E"/>
    <w:multiLevelType w:val="multilevel"/>
    <w:tmpl w:val="2430A412"/>
    <w:styleLink w:val="NumberedList"/>
    <w:lvl w:ilvl="0">
      <w:start w:val="1"/>
      <w:numFmt w:val="decimal"/>
      <w:pStyle w:val="Numbers"/>
      <w:lvlText w:val="%1."/>
      <w:lvlJc w:val="left"/>
      <w:pPr>
        <w:ind w:left="576" w:hanging="288"/>
      </w:pPr>
      <w:rPr>
        <w:rFonts w:hint="default"/>
      </w:rPr>
    </w:lvl>
    <w:lvl w:ilvl="1">
      <w:start w:val="1"/>
      <w:numFmt w:val="lowerLetter"/>
      <w:pStyle w:val="ListNumber2"/>
      <w:lvlText w:val="%2."/>
      <w:lvlJc w:val="left"/>
      <w:pPr>
        <w:ind w:left="1152" w:hanging="288"/>
      </w:pPr>
      <w:rPr>
        <w:rFonts w:hint="default"/>
      </w:rPr>
    </w:lvl>
    <w:lvl w:ilvl="2">
      <w:start w:val="1"/>
      <w:numFmt w:val="lowerRoman"/>
      <w:lvlText w:val="%3."/>
      <w:lvlJc w:val="right"/>
      <w:pPr>
        <w:ind w:left="1728" w:hanging="288"/>
      </w:pPr>
      <w:rPr>
        <w:rFonts w:hint="default"/>
      </w:rPr>
    </w:lvl>
    <w:lvl w:ilvl="3">
      <w:start w:val="1"/>
      <w:numFmt w:val="decimal"/>
      <w:lvlText w:val="%4."/>
      <w:lvlJc w:val="left"/>
      <w:pPr>
        <w:ind w:left="2304" w:hanging="288"/>
      </w:pPr>
      <w:rPr>
        <w:rFonts w:hint="default"/>
      </w:rPr>
    </w:lvl>
    <w:lvl w:ilvl="4">
      <w:start w:val="1"/>
      <w:numFmt w:val="lowerLetter"/>
      <w:lvlText w:val="%5."/>
      <w:lvlJc w:val="left"/>
      <w:pPr>
        <w:ind w:left="2880" w:hanging="288"/>
      </w:pPr>
      <w:rPr>
        <w:rFonts w:hint="default"/>
      </w:rPr>
    </w:lvl>
    <w:lvl w:ilvl="5">
      <w:start w:val="1"/>
      <w:numFmt w:val="lowerRoman"/>
      <w:lvlText w:val="%6."/>
      <w:lvlJc w:val="right"/>
      <w:pPr>
        <w:ind w:left="3456" w:hanging="288"/>
      </w:pPr>
      <w:rPr>
        <w:rFonts w:hint="default"/>
      </w:rPr>
    </w:lvl>
    <w:lvl w:ilvl="6">
      <w:start w:val="1"/>
      <w:numFmt w:val="decimal"/>
      <w:lvlText w:val="%7."/>
      <w:lvlJc w:val="left"/>
      <w:pPr>
        <w:ind w:left="4032" w:hanging="288"/>
      </w:pPr>
      <w:rPr>
        <w:rFonts w:hint="default"/>
      </w:rPr>
    </w:lvl>
    <w:lvl w:ilvl="7">
      <w:start w:val="1"/>
      <w:numFmt w:val="lowerLetter"/>
      <w:lvlText w:val="%8."/>
      <w:lvlJc w:val="left"/>
      <w:pPr>
        <w:ind w:left="4608" w:hanging="288"/>
      </w:pPr>
      <w:rPr>
        <w:rFonts w:hint="default"/>
      </w:rPr>
    </w:lvl>
    <w:lvl w:ilvl="8">
      <w:start w:val="1"/>
      <w:numFmt w:val="lowerRoman"/>
      <w:lvlText w:val="%9."/>
      <w:lvlJc w:val="right"/>
      <w:pPr>
        <w:ind w:left="5184" w:hanging="288"/>
      </w:pPr>
      <w:rPr>
        <w:rFonts w:hint="default"/>
      </w:rPr>
    </w:lvl>
  </w:abstractNum>
  <w:num w:numId="1">
    <w:abstractNumId w:val="2"/>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4"/>
  </w:num>
  <w:num w:numId="5">
    <w:abstractNumId w:val="1"/>
  </w:num>
  <w:num w:numId="6">
    <w:abstractNumId w:val="0"/>
  </w:num>
  <w:num w:numId="7">
    <w:abstractNumId w:val="5"/>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DD9"/>
    <w:rsid w:val="000D5C06"/>
    <w:rsid w:val="00377E2A"/>
    <w:rsid w:val="005E2CBA"/>
    <w:rsid w:val="007C5DD9"/>
    <w:rsid w:val="00A01B05"/>
    <w:rsid w:val="00AB387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2" w:unhideWhenUsed="1" w:qFormat="1"/>
    <w:lsdException w:name="List Bullet 3" w:semiHidden="1" w:unhideWhenUsed="1"/>
    <w:lsdException w:name="List Bullet 4" w:semiHidden="1" w:unhideWhenUsed="1"/>
    <w:lsdException w:name="List Bullet 5" w:semiHidden="1" w:unhideWhenUsed="1"/>
    <w:lsdException w:name="List Number 2" w:semiHidden="1" w:uiPriority="14"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115F96E55B4678AA441AD28A4977D1">
    <w:name w:val="AF115F96E55B4678AA441AD28A4977D1"/>
  </w:style>
  <w:style w:type="paragraph" w:customStyle="1" w:styleId="BEA830EE342A4AB2828E0BFD1AF8E43A">
    <w:name w:val="BEA830EE342A4AB2828E0BFD1AF8E43A"/>
  </w:style>
  <w:style w:type="paragraph" w:customStyle="1" w:styleId="D4BB48C8F82342F6BD1D486EBD244740">
    <w:name w:val="D4BB48C8F82342F6BD1D486EBD244740"/>
  </w:style>
  <w:style w:type="paragraph" w:customStyle="1" w:styleId="Bullets">
    <w:name w:val="Bullets"/>
    <w:basedOn w:val="Normal"/>
    <w:next w:val="Normal"/>
    <w:uiPriority w:val="12"/>
    <w:qFormat/>
    <w:pPr>
      <w:numPr>
        <w:numId w:val="1"/>
      </w:numPr>
      <w:pBdr>
        <w:top w:val="single" w:sz="12" w:space="6" w:color="ED7D31" w:themeColor="accent2"/>
        <w:bottom w:val="single" w:sz="12" w:space="6" w:color="ED7D31" w:themeColor="accent2"/>
      </w:pBdr>
      <w:spacing w:after="200" w:line="264" w:lineRule="auto"/>
    </w:pPr>
    <w:rPr>
      <w:rFonts w:eastAsiaTheme="minorHAnsi" w:cs="Times New Roman (Body CS)"/>
      <w:color w:val="000000" w:themeColor="text1"/>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12"/>
    <w:qFormat/>
    <w:pPr>
      <w:numPr>
        <w:ilvl w:val="1"/>
        <w:numId w:val="1"/>
      </w:numPr>
      <w:spacing w:after="200" w:line="264" w:lineRule="auto"/>
    </w:pPr>
    <w:rPr>
      <w:rFonts w:eastAsiaTheme="minorHAnsi" w:cs="Times New Roman (Body CS)"/>
      <w:color w:val="000000" w:themeColor="text1"/>
      <w:lang w:val="en-US" w:eastAsia="en-US"/>
    </w:rPr>
  </w:style>
  <w:style w:type="paragraph" w:customStyle="1" w:styleId="7F6095F81A2546A7B67416E1945C9E80">
    <w:name w:val="7F6095F81A2546A7B67416E1945C9E80"/>
  </w:style>
  <w:style w:type="paragraph" w:customStyle="1" w:styleId="626297BF28BF42F5BC4EBA943B918D9C">
    <w:name w:val="626297BF28BF42F5BC4EBA943B918D9C"/>
  </w:style>
  <w:style w:type="paragraph" w:customStyle="1" w:styleId="Numbers">
    <w:name w:val="Numbers"/>
    <w:basedOn w:val="Normal"/>
    <w:next w:val="Normal"/>
    <w:uiPriority w:val="13"/>
    <w:qFormat/>
    <w:pPr>
      <w:numPr>
        <w:numId w:val="2"/>
      </w:numPr>
      <w:spacing w:after="200" w:line="264" w:lineRule="auto"/>
    </w:pPr>
    <w:rPr>
      <w:rFonts w:eastAsiaTheme="minorHAnsi" w:cs="Times New Roman (Body CS)"/>
      <w:color w:val="000000" w:themeColor="text1"/>
      <w:lang w:val="en-US" w:eastAsia="en-US"/>
    </w:rPr>
  </w:style>
  <w:style w:type="numbering" w:customStyle="1" w:styleId="NumberedList">
    <w:name w:val="NumberedList"/>
    <w:uiPriority w:val="99"/>
    <w:pPr>
      <w:numPr>
        <w:numId w:val="7"/>
      </w:numPr>
    </w:pPr>
  </w:style>
  <w:style w:type="paragraph" w:styleId="ListNumber2">
    <w:name w:val="List Number 2"/>
    <w:basedOn w:val="Normal"/>
    <w:uiPriority w:val="14"/>
    <w:unhideWhenUsed/>
    <w:qFormat/>
    <w:pPr>
      <w:numPr>
        <w:ilvl w:val="1"/>
        <w:numId w:val="2"/>
      </w:numPr>
      <w:spacing w:after="200" w:line="264" w:lineRule="auto"/>
    </w:pPr>
    <w:rPr>
      <w:rFonts w:eastAsiaTheme="minorHAnsi" w:cs="Times New Roman (Body CS)"/>
      <w:color w:val="000000" w:themeColor="text1"/>
      <w:lang w:val="en-US" w:eastAsia="en-US"/>
    </w:rPr>
  </w:style>
  <w:style w:type="paragraph" w:customStyle="1" w:styleId="158821692EA7457A9105FA1C4ED4880B">
    <w:name w:val="158821692EA7457A9105FA1C4ED4880B"/>
  </w:style>
  <w:style w:type="paragraph" w:customStyle="1" w:styleId="A5900D45744F44CDACB88204795EB05D">
    <w:name w:val="A5900D45744F44CDACB88204795EB05D"/>
  </w:style>
  <w:style w:type="paragraph" w:customStyle="1" w:styleId="7FFF84A781224E618B5D6C9A79D97AA2">
    <w:name w:val="7FFF84A781224E618B5D6C9A79D97AA2"/>
  </w:style>
  <w:style w:type="character" w:styleId="Strong">
    <w:name w:val="Strong"/>
    <w:basedOn w:val="DefaultParagraphFont"/>
    <w:uiPriority w:val="22"/>
    <w:qFormat/>
    <w:rPr>
      <w:b/>
      <w:bCs/>
      <w:color w:val="4472C4" w:themeColor="accent1"/>
    </w:rPr>
  </w:style>
  <w:style w:type="paragraph" w:customStyle="1" w:styleId="F17FBA3152DD4E2680D7E842EB4D7C6E">
    <w:name w:val="F17FBA3152DD4E2680D7E842EB4D7C6E"/>
  </w:style>
  <w:style w:type="paragraph" w:customStyle="1" w:styleId="052B6B41FBD24D8BBCAEBFB75673F78A">
    <w:name w:val="052B6B41FBD24D8BBCAEBFB75673F78A"/>
  </w:style>
  <w:style w:type="paragraph" w:customStyle="1" w:styleId="A8F2F06DC027411E8CC655F1C3F77F3C">
    <w:name w:val="A8F2F06DC027411E8CC655F1C3F77F3C"/>
  </w:style>
  <w:style w:type="paragraph" w:customStyle="1" w:styleId="F6D984BFBBB348B39CB8423BE6DAD82B">
    <w:name w:val="F6D984BFBBB348B39CB8423BE6DAD82B"/>
  </w:style>
  <w:style w:type="paragraph" w:customStyle="1" w:styleId="DE742B7367E24BE8BB39CF384D6B100B">
    <w:name w:val="DE742B7367E24BE8BB39CF384D6B100B"/>
  </w:style>
  <w:style w:type="paragraph" w:customStyle="1" w:styleId="05D0C878DD4F4D5894597046AB7058D0">
    <w:name w:val="05D0C878DD4F4D5894597046AB7058D0"/>
  </w:style>
  <w:style w:type="paragraph" w:customStyle="1" w:styleId="DA320D238ACC41649BF3D5B5FD6CA7F0">
    <w:name w:val="DA320D238ACC41649BF3D5B5FD6CA7F0"/>
  </w:style>
  <w:style w:type="paragraph" w:customStyle="1" w:styleId="1D9E6E962EDF4EE69705753BAAEE5346">
    <w:name w:val="1D9E6E962EDF4EE69705753BAAEE5346"/>
  </w:style>
  <w:style w:type="paragraph" w:customStyle="1" w:styleId="B216BC87B8F3464EAC52A85D4F163026">
    <w:name w:val="B216BC87B8F3464EAC52A85D4F163026"/>
  </w:style>
  <w:style w:type="paragraph" w:customStyle="1" w:styleId="C27EF9A9BC3B493B9832289A83F6CC8C">
    <w:name w:val="C27EF9A9BC3B493B9832289A83F6CC8C"/>
  </w:style>
  <w:style w:type="paragraph" w:customStyle="1" w:styleId="ED20AAB8092D44CF8288E317957E8CDD">
    <w:name w:val="ED20AAB8092D44CF8288E317957E8CDD"/>
  </w:style>
  <w:style w:type="paragraph" w:customStyle="1" w:styleId="E8917E7F67734A36BD6EA2C491062019">
    <w:name w:val="E8917E7F67734A36BD6EA2C491062019"/>
  </w:style>
  <w:style w:type="paragraph" w:customStyle="1" w:styleId="335690BBD9D94EA6B9EB0C06E918C58A">
    <w:name w:val="335690BBD9D94EA6B9EB0C06E918C58A"/>
  </w:style>
  <w:style w:type="paragraph" w:customStyle="1" w:styleId="BE36BE586CB34CCC975436AC730D1C93">
    <w:name w:val="BE36BE586CB34CCC975436AC730D1C93"/>
  </w:style>
  <w:style w:type="paragraph" w:customStyle="1" w:styleId="2DD49348E0AD47F89257DEB101140CC3">
    <w:name w:val="2DD49348E0AD47F89257DEB101140CC3"/>
  </w:style>
  <w:style w:type="paragraph" w:customStyle="1" w:styleId="542C8FDF1B524212A87626DC7DBB0F4B">
    <w:name w:val="542C8FDF1B524212A87626DC7DBB0F4B"/>
  </w:style>
  <w:style w:type="paragraph" w:customStyle="1" w:styleId="AC43A3BE577A4BA184568331AA985D1F">
    <w:name w:val="AC43A3BE577A4BA184568331AA985D1F"/>
  </w:style>
  <w:style w:type="paragraph" w:customStyle="1" w:styleId="1BD7287AB4AC41CC971D8D8CF9913434">
    <w:name w:val="1BD7287AB4AC41CC971D8D8CF9913434"/>
  </w:style>
  <w:style w:type="paragraph" w:customStyle="1" w:styleId="3BC2DE99859440409D3BC1465948B87E">
    <w:name w:val="3BC2DE99859440409D3BC1465948B87E"/>
  </w:style>
  <w:style w:type="paragraph" w:customStyle="1" w:styleId="3967C0479C9E41FB8EFF982C455ABE08">
    <w:name w:val="3967C0479C9E41FB8EFF982C455ABE08"/>
  </w:style>
  <w:style w:type="paragraph" w:customStyle="1" w:styleId="9BC23A2CA349471698F592DE9F232C32">
    <w:name w:val="9BC23A2CA349471698F592DE9F232C32"/>
  </w:style>
  <w:style w:type="paragraph" w:customStyle="1" w:styleId="43FD97375A524E6CA14ED274C68C7C3E">
    <w:name w:val="43FD97375A524E6CA14ED274C68C7C3E"/>
  </w:style>
  <w:style w:type="paragraph" w:customStyle="1" w:styleId="0671CAB731924D7EA0AA8222B70DD714">
    <w:name w:val="0671CAB731924D7EA0AA8222B70DD714"/>
  </w:style>
  <w:style w:type="paragraph" w:customStyle="1" w:styleId="D933D4D9EBA64036B4FF83FDE8CFF956">
    <w:name w:val="D933D4D9EBA64036B4FF83FDE8CFF956"/>
  </w:style>
  <w:style w:type="paragraph" w:customStyle="1" w:styleId="337BA5DC62904DFB9892C8BAB56BBE5B">
    <w:name w:val="337BA5DC62904DFB9892C8BAB56BBE5B"/>
  </w:style>
  <w:style w:type="paragraph" w:customStyle="1" w:styleId="15D74CB2603A48A7BF5E49043D10C0F7">
    <w:name w:val="15D74CB2603A48A7BF5E49043D10C0F7"/>
  </w:style>
  <w:style w:type="paragraph" w:customStyle="1" w:styleId="0AA91679C611407D878D2D7D4E9CDE67">
    <w:name w:val="0AA91679C611407D878D2D7D4E9CDE67"/>
  </w:style>
  <w:style w:type="paragraph" w:customStyle="1" w:styleId="94137A78AFA247ED89775B7AF8247C7C">
    <w:name w:val="94137A78AFA247ED89775B7AF8247C7C"/>
  </w:style>
  <w:style w:type="paragraph" w:customStyle="1" w:styleId="7CC75DBFA4C542448231A55055589231">
    <w:name w:val="7CC75DBFA4C542448231A55055589231"/>
  </w:style>
  <w:style w:type="paragraph" w:customStyle="1" w:styleId="B9148D907A984E7FA890BB64CC052424">
    <w:name w:val="B9148D907A984E7FA890BB64CC052424"/>
  </w:style>
  <w:style w:type="paragraph" w:customStyle="1" w:styleId="567F9C138859464EBD448D43263FB80D">
    <w:name w:val="567F9C138859464EBD448D43263FB80D"/>
  </w:style>
  <w:style w:type="paragraph" w:customStyle="1" w:styleId="37C86B77E9B543F6AB13C02289F8B5CC">
    <w:name w:val="37C86B77E9B543F6AB13C02289F8B5CC"/>
  </w:style>
  <w:style w:type="paragraph" w:customStyle="1" w:styleId="DF0D67CD3CAD4095A10694E4E7CCE053">
    <w:name w:val="DF0D67CD3CAD4095A10694E4E7CCE053"/>
  </w:style>
  <w:style w:type="paragraph" w:customStyle="1" w:styleId="1F6E6312AC6741C58048D789C358F2BD">
    <w:name w:val="1F6E6312AC6741C58048D789C358F2BD"/>
  </w:style>
  <w:style w:type="paragraph" w:customStyle="1" w:styleId="7AA08B70C991410F834C8B842C83EE9C">
    <w:name w:val="7AA08B70C991410F834C8B842C83EE9C"/>
  </w:style>
  <w:style w:type="paragraph" w:customStyle="1" w:styleId="04ADC3B2B8A449DB8649DF37725C4795">
    <w:name w:val="04ADC3B2B8A449DB8649DF37725C4795"/>
  </w:style>
  <w:style w:type="paragraph" w:customStyle="1" w:styleId="CF3110F7EE94438ABC89650001F484C8">
    <w:name w:val="CF3110F7EE94438ABC89650001F484C8"/>
  </w:style>
  <w:style w:type="paragraph" w:customStyle="1" w:styleId="C8E8A05F5E9E4F978BFCBB0CF771415C">
    <w:name w:val="C8E8A05F5E9E4F978BFCBB0CF771415C"/>
  </w:style>
  <w:style w:type="paragraph" w:customStyle="1" w:styleId="89EBAAEF13794612BFD484C95D8BEAA9">
    <w:name w:val="89EBAAEF13794612BFD484C95D8BEAA9"/>
  </w:style>
  <w:style w:type="paragraph" w:customStyle="1" w:styleId="4438D5FCB5924DDF9A482D92C816F441">
    <w:name w:val="4438D5FCB5924DDF9A482D92C816F441"/>
  </w:style>
  <w:style w:type="paragraph" w:customStyle="1" w:styleId="8D2DCE17778041DAB48E215E8866A16E">
    <w:name w:val="8D2DCE17778041DAB48E215E8866A16E"/>
  </w:style>
  <w:style w:type="paragraph" w:customStyle="1" w:styleId="1EAF5312FE584363B876A5C1F9FBE7AC">
    <w:name w:val="1EAF5312FE584363B876A5C1F9FBE7AC"/>
  </w:style>
  <w:style w:type="paragraph" w:customStyle="1" w:styleId="31613ED4A35D4FD7BFF3ABAE8158755E">
    <w:name w:val="31613ED4A35D4FD7BFF3ABAE8158755E"/>
  </w:style>
  <w:style w:type="paragraph" w:customStyle="1" w:styleId="EB64F471D388494CB402213864B59ADB">
    <w:name w:val="EB64F471D388494CB402213864B59ADB"/>
  </w:style>
  <w:style w:type="paragraph" w:customStyle="1" w:styleId="ABC273381FA44806A2A7125480062BCF">
    <w:name w:val="ABC273381FA44806A2A7125480062BCF"/>
  </w:style>
  <w:style w:type="paragraph" w:customStyle="1" w:styleId="1732FCB63A17427784BAA0B539F3D582">
    <w:name w:val="1732FCB63A17427784BAA0B539F3D582"/>
  </w:style>
  <w:style w:type="paragraph" w:customStyle="1" w:styleId="CAC648F56C7D430AA3055D3E4E2BFE02">
    <w:name w:val="CAC648F56C7D430AA3055D3E4E2BFE02"/>
  </w:style>
  <w:style w:type="paragraph" w:customStyle="1" w:styleId="540843EFB3C541B7A21DE025B1DEBFA2">
    <w:name w:val="540843EFB3C541B7A21DE025B1DEBFA2"/>
  </w:style>
  <w:style w:type="paragraph" w:customStyle="1" w:styleId="A55FF76A6BFF4434B52B63D768FE08AC">
    <w:name w:val="A55FF76A6BFF4434B52B63D768FE08AC"/>
  </w:style>
  <w:style w:type="paragraph" w:customStyle="1" w:styleId="CEC4E278D3A54F9FAF85176E8E0E1527">
    <w:name w:val="CEC4E278D3A54F9FAF85176E8E0E1527"/>
  </w:style>
  <w:style w:type="paragraph" w:customStyle="1" w:styleId="30FF1CAA5CCA42758E318FDAB8DF0DE1">
    <w:name w:val="30FF1CAA5CCA42758E318FDAB8DF0DE1"/>
  </w:style>
  <w:style w:type="paragraph" w:customStyle="1" w:styleId="93D9BF69C9AF48DEA2B4C8C140D4597A">
    <w:name w:val="93D9BF69C9AF48DEA2B4C8C140D4597A"/>
  </w:style>
  <w:style w:type="paragraph" w:customStyle="1" w:styleId="Graphbullet">
    <w:name w:val="Graph bullet"/>
    <w:basedOn w:val="Normal"/>
    <w:uiPriority w:val="16"/>
    <w:qFormat/>
    <w:pPr>
      <w:numPr>
        <w:numId w:val="3"/>
      </w:numPr>
      <w:spacing w:after="0" w:line="216" w:lineRule="auto"/>
      <w:ind w:left="284" w:hanging="284"/>
    </w:pPr>
    <w:rPr>
      <w:rFonts w:eastAsiaTheme="minorHAnsi"/>
      <w:color w:val="595959" w:themeColor="text1" w:themeTint="A6"/>
      <w:sz w:val="20"/>
      <w:lang w:val="en-US" w:eastAsia="en-US"/>
    </w:rPr>
  </w:style>
  <w:style w:type="paragraph" w:customStyle="1" w:styleId="F3BA2248E89C4518AB5C5F0CBAFF6540">
    <w:name w:val="F3BA2248E89C4518AB5C5F0CBAFF6540"/>
  </w:style>
  <w:style w:type="paragraph" w:customStyle="1" w:styleId="57BCA99C62084B79A7ABFD5D0827537A">
    <w:name w:val="57BCA99C62084B79A7ABFD5D0827537A"/>
  </w:style>
  <w:style w:type="paragraph" w:customStyle="1" w:styleId="Graphbullet2">
    <w:name w:val="Graph bullet 2"/>
    <w:basedOn w:val="Normal"/>
    <w:uiPriority w:val="16"/>
    <w:qFormat/>
    <w:pPr>
      <w:numPr>
        <w:numId w:val="4"/>
      </w:numPr>
      <w:spacing w:after="0" w:line="216" w:lineRule="auto"/>
      <w:ind w:left="284" w:hanging="284"/>
    </w:pPr>
    <w:rPr>
      <w:rFonts w:eastAsiaTheme="minorHAnsi"/>
      <w:color w:val="595959" w:themeColor="text1" w:themeTint="A6"/>
      <w:sz w:val="20"/>
      <w:lang w:val="en-US" w:eastAsia="en-US"/>
    </w:rPr>
  </w:style>
  <w:style w:type="paragraph" w:customStyle="1" w:styleId="354FAD06002044BE9185D07C611CF699">
    <w:name w:val="354FAD06002044BE9185D07C611CF699"/>
  </w:style>
  <w:style w:type="paragraph" w:customStyle="1" w:styleId="549EC97042434242AD4E57FB128556F2">
    <w:name w:val="549EC97042434242AD4E57FB128556F2"/>
  </w:style>
  <w:style w:type="paragraph" w:customStyle="1" w:styleId="Graphbullet3">
    <w:name w:val="Graph bullet 3"/>
    <w:basedOn w:val="Normal"/>
    <w:uiPriority w:val="16"/>
    <w:qFormat/>
    <w:pPr>
      <w:numPr>
        <w:numId w:val="5"/>
      </w:numPr>
      <w:spacing w:after="0" w:line="216" w:lineRule="auto"/>
      <w:ind w:left="284" w:hanging="284"/>
    </w:pPr>
    <w:rPr>
      <w:rFonts w:eastAsiaTheme="minorHAnsi"/>
      <w:color w:val="595959" w:themeColor="text1" w:themeTint="A6"/>
      <w:sz w:val="20"/>
      <w:lang w:val="en-US" w:eastAsia="en-US"/>
    </w:rPr>
  </w:style>
  <w:style w:type="paragraph" w:customStyle="1" w:styleId="863FC08C548244EA9060675D79A25828">
    <w:name w:val="863FC08C548244EA9060675D79A25828"/>
  </w:style>
  <w:style w:type="paragraph" w:customStyle="1" w:styleId="7645573FE83443DD8B7CBB09ECAC56DB">
    <w:name w:val="7645573FE83443DD8B7CBB09ECAC56DB"/>
  </w:style>
  <w:style w:type="paragraph" w:customStyle="1" w:styleId="Graphbullet4">
    <w:name w:val="Graph bullet 4"/>
    <w:basedOn w:val="Normal"/>
    <w:uiPriority w:val="16"/>
    <w:qFormat/>
    <w:pPr>
      <w:numPr>
        <w:numId w:val="6"/>
      </w:numPr>
      <w:spacing w:after="0" w:line="240" w:lineRule="auto"/>
      <w:ind w:left="284" w:hanging="284"/>
    </w:pPr>
    <w:rPr>
      <w:rFonts w:eastAsiaTheme="minorHAnsi"/>
      <w:color w:val="595959" w:themeColor="text1" w:themeTint="A6"/>
      <w:sz w:val="20"/>
      <w:lang w:val="en-US" w:eastAsia="en-US"/>
    </w:rPr>
  </w:style>
  <w:style w:type="paragraph" w:customStyle="1" w:styleId="2B6FD45927AE410F9E12282A305EF92E">
    <w:name w:val="2B6FD45927AE410F9E12282A305EF92E"/>
  </w:style>
  <w:style w:type="paragraph" w:customStyle="1" w:styleId="4E526E4A1E574F2ABE2B2CB624F99163">
    <w:name w:val="4E526E4A1E574F2ABE2B2CB624F99163"/>
  </w:style>
  <w:style w:type="paragraph" w:customStyle="1" w:styleId="5D965ACE554143DEB78E2EFE66F182AC">
    <w:name w:val="5D965ACE554143DEB78E2EFE66F182AC"/>
  </w:style>
  <w:style w:type="paragraph" w:customStyle="1" w:styleId="8A65524B157B40FFAD939518F0D920C1">
    <w:name w:val="8A65524B157B40FFAD939518F0D920C1"/>
  </w:style>
  <w:style w:type="paragraph" w:customStyle="1" w:styleId="32FDC855273748D3AFC8937A08B3BEA7">
    <w:name w:val="32FDC855273748D3AFC8937A08B3BEA7"/>
  </w:style>
  <w:style w:type="paragraph" w:customStyle="1" w:styleId="D50C26E03667474C952CA23C69F63FC5">
    <w:name w:val="D50C26E03667474C952CA23C69F63FC5"/>
  </w:style>
  <w:style w:type="paragraph" w:customStyle="1" w:styleId="BB110672B3154E5FB910F0D1653BB3FD">
    <w:name w:val="BB110672B3154E5FB910F0D1653BB3FD"/>
  </w:style>
  <w:style w:type="paragraph" w:customStyle="1" w:styleId="C90E4ED63AC249E389DD2BF6BE172030">
    <w:name w:val="C90E4ED63AC249E389DD2BF6BE172030"/>
  </w:style>
  <w:style w:type="paragraph" w:customStyle="1" w:styleId="E2803B2D7B61410BB7FB934436CCF5F7">
    <w:name w:val="E2803B2D7B61410BB7FB934436CCF5F7"/>
  </w:style>
  <w:style w:type="paragraph" w:customStyle="1" w:styleId="F1092AE849A147EFAE69AEA1F702164C">
    <w:name w:val="F1092AE849A147EFAE69AEA1F702164C"/>
  </w:style>
  <w:style w:type="paragraph" w:customStyle="1" w:styleId="53332A3775514E16AE45BA1C53EA80BC">
    <w:name w:val="53332A3775514E16AE45BA1C53EA80BC"/>
  </w:style>
  <w:style w:type="paragraph" w:customStyle="1" w:styleId="1044AD75D1E54AF295BBB463E11F3675">
    <w:name w:val="1044AD75D1E54AF295BBB463E11F3675"/>
  </w:style>
  <w:style w:type="paragraph" w:customStyle="1" w:styleId="FAA5B7AAAE0F4E6E88A1B3390FC9504F">
    <w:name w:val="FAA5B7AAAE0F4E6E88A1B3390FC9504F"/>
  </w:style>
  <w:style w:type="paragraph" w:customStyle="1" w:styleId="3204EE8A6C134435B2C8614D791FB4F5">
    <w:name w:val="3204EE8A6C134435B2C8614D791FB4F5"/>
  </w:style>
  <w:style w:type="paragraph" w:customStyle="1" w:styleId="1CAF6367121B46E8A44BC223C0449536">
    <w:name w:val="1CAF6367121B46E8A44BC223C0449536"/>
  </w:style>
  <w:style w:type="paragraph" w:customStyle="1" w:styleId="B58F224F53C345509561A1C64B799D21">
    <w:name w:val="B58F224F53C345509561A1C64B799D21"/>
  </w:style>
  <w:style w:type="paragraph" w:customStyle="1" w:styleId="97C25BEC7F22415BABEF5C042BD2C5F6">
    <w:name w:val="97C25BEC7F22415BABEF5C042BD2C5F6"/>
  </w:style>
  <w:style w:type="paragraph" w:customStyle="1" w:styleId="11A859DC11A14755AB709029E939D921">
    <w:name w:val="11A859DC11A14755AB709029E939D921"/>
  </w:style>
  <w:style w:type="paragraph" w:customStyle="1" w:styleId="4670EC8DFB364FA39B60AD7CF0908867">
    <w:name w:val="4670EC8DFB364FA39B60AD7CF0908867"/>
  </w:style>
  <w:style w:type="paragraph" w:customStyle="1" w:styleId="3E3A64B118D34FCD8AE7E310497FF357">
    <w:name w:val="3E3A64B118D34FCD8AE7E310497FF357"/>
  </w:style>
  <w:style w:type="paragraph" w:customStyle="1" w:styleId="67F9B866FF2B407A9B4EF83CBB178900">
    <w:name w:val="67F9B866FF2B407A9B4EF83CBB178900"/>
  </w:style>
  <w:style w:type="paragraph" w:customStyle="1" w:styleId="632BA9A6652B461990A8DE9480CA95D9">
    <w:name w:val="632BA9A6652B461990A8DE9480CA95D9"/>
  </w:style>
  <w:style w:type="paragraph" w:customStyle="1" w:styleId="FE62B87FC8ED4F698F8E3D88B40D3674">
    <w:name w:val="FE62B87FC8ED4F698F8E3D88B40D3674"/>
  </w:style>
  <w:style w:type="paragraph" w:customStyle="1" w:styleId="5EEC07E23AE04EB2BAD5C222B73C67BC">
    <w:name w:val="5EEC07E23AE04EB2BAD5C222B73C67BC"/>
  </w:style>
  <w:style w:type="paragraph" w:customStyle="1" w:styleId="A804D33DEF9548BAB0126AA106618C3E">
    <w:name w:val="A804D33DEF9548BAB0126AA106618C3E"/>
  </w:style>
  <w:style w:type="paragraph" w:customStyle="1" w:styleId="9A7F71989D7748488F7ACE35D60AF5F7">
    <w:name w:val="9A7F71989D7748488F7ACE35D60AF5F7"/>
  </w:style>
  <w:style w:type="paragraph" w:customStyle="1" w:styleId="DC2DE7F5B3134E7FBFF7FAEE1444C65D">
    <w:name w:val="DC2DE7F5B3134E7FBFF7FAEE1444C65D"/>
  </w:style>
  <w:style w:type="paragraph" w:customStyle="1" w:styleId="9A85280DC4884921B4697077E9846A19">
    <w:name w:val="9A85280DC4884921B4697077E9846A19"/>
  </w:style>
  <w:style w:type="paragraph" w:customStyle="1" w:styleId="C9027EF0D0F34C859B2A44E85482CC4D">
    <w:name w:val="C9027EF0D0F34C859B2A44E85482CC4D"/>
  </w:style>
  <w:style w:type="paragraph" w:customStyle="1" w:styleId="0B0AAC5F24E342F892A4C43F9B5BC9C1">
    <w:name w:val="0B0AAC5F24E342F892A4C43F9B5BC9C1"/>
  </w:style>
  <w:style w:type="paragraph" w:customStyle="1" w:styleId="FBA86FF56CEC43BA8A77232F90BD98E1">
    <w:name w:val="FBA86FF56CEC43BA8A77232F90BD98E1"/>
  </w:style>
  <w:style w:type="paragraph" w:customStyle="1" w:styleId="A4839A0842FB4C4BAC7E7DB5A561A354">
    <w:name w:val="A4839A0842FB4C4BAC7E7DB5A561A354"/>
  </w:style>
  <w:style w:type="paragraph" w:customStyle="1" w:styleId="A01B3D94D7A4437DA0DC59FDECB0D00A">
    <w:name w:val="A01B3D94D7A4437DA0DC59FDECB0D00A"/>
  </w:style>
  <w:style w:type="paragraph" w:customStyle="1" w:styleId="8DE4D38E81A7469C90E71F4258433179">
    <w:name w:val="8DE4D38E81A7469C90E71F4258433179"/>
  </w:style>
  <w:style w:type="paragraph" w:customStyle="1" w:styleId="8587039FB54E4D18B44B9AF1E3705D5A">
    <w:name w:val="8587039FB54E4D18B44B9AF1E3705D5A"/>
  </w:style>
  <w:style w:type="paragraph" w:customStyle="1" w:styleId="AC8EB496DDF348BA9894011357240863">
    <w:name w:val="AC8EB496DDF348BA9894011357240863"/>
  </w:style>
  <w:style w:type="paragraph" w:customStyle="1" w:styleId="A6A71A3494364BDFAE3750AE3C39177E">
    <w:name w:val="A6A71A3494364BDFAE3750AE3C39177E"/>
  </w:style>
  <w:style w:type="paragraph" w:customStyle="1" w:styleId="A8F849773F664AEAA56E5E66F189D43E">
    <w:name w:val="A8F849773F664AEAA56E5E66F189D43E"/>
  </w:style>
  <w:style w:type="paragraph" w:customStyle="1" w:styleId="10617F67B7B343E2A97A579B273C1DA3">
    <w:name w:val="10617F67B7B343E2A97A579B273C1DA3"/>
  </w:style>
  <w:style w:type="paragraph" w:customStyle="1" w:styleId="DC8A729CDE754C808F2DD443D5CC9A7E">
    <w:name w:val="DC8A729CDE754C808F2DD443D5CC9A7E"/>
  </w:style>
  <w:style w:type="paragraph" w:customStyle="1" w:styleId="BAB1A06261F14716AAFA6DB1E5189423">
    <w:name w:val="BAB1A06261F14716AAFA6DB1E5189423"/>
  </w:style>
  <w:style w:type="paragraph" w:customStyle="1" w:styleId="231A5FABE470421B90DCA9175B08D04A">
    <w:name w:val="231A5FABE470421B90DCA9175B08D04A"/>
  </w:style>
  <w:style w:type="paragraph" w:customStyle="1" w:styleId="FDD152C021874D958C99C8550C48F4FD">
    <w:name w:val="FDD152C021874D958C99C8550C48F4FD"/>
  </w:style>
  <w:style w:type="paragraph" w:customStyle="1" w:styleId="E788555B745046D0A37F06A9C6750C4D">
    <w:name w:val="E788555B745046D0A37F06A9C6750C4D"/>
  </w:style>
  <w:style w:type="paragraph" w:customStyle="1" w:styleId="1EE5A5612EFE42F79FEF02B659EAFF8C">
    <w:name w:val="1EE5A5612EFE42F79FEF02B659EAFF8C"/>
  </w:style>
  <w:style w:type="paragraph" w:customStyle="1" w:styleId="3F30C62AD255411EA03A430D5F653CCD">
    <w:name w:val="3F30C62AD255411EA03A430D5F653CCD"/>
  </w:style>
  <w:style w:type="paragraph" w:customStyle="1" w:styleId="1EB6DB72B4234AB091DEEA66FD11FA58">
    <w:name w:val="1EB6DB72B4234AB091DEEA66FD11FA58"/>
  </w:style>
  <w:style w:type="paragraph" w:customStyle="1" w:styleId="D5F9B5B7365F487CA38E9F123A356D17">
    <w:name w:val="D5F9B5B7365F487CA38E9F123A356D17"/>
  </w:style>
  <w:style w:type="paragraph" w:customStyle="1" w:styleId="8A705ED8859B49A09C56F960A17BF099">
    <w:name w:val="8A705ED8859B49A09C56F960A17BF099"/>
  </w:style>
  <w:style w:type="paragraph" w:customStyle="1" w:styleId="2CC58F860CD24BE0AA69637DB4509E8F">
    <w:name w:val="2CC58F860CD24BE0AA69637DB4509E8F"/>
  </w:style>
  <w:style w:type="paragraph" w:customStyle="1" w:styleId="B7D109EBCD1B4BC9863EA5DB091B2DA6">
    <w:name w:val="B7D109EBCD1B4BC9863EA5DB091B2DA6"/>
  </w:style>
  <w:style w:type="paragraph" w:customStyle="1" w:styleId="1DE2963BD0154F5184A33CAD9E2E309C">
    <w:name w:val="1DE2963BD0154F5184A33CAD9E2E309C"/>
  </w:style>
  <w:style w:type="paragraph" w:customStyle="1" w:styleId="89EE180C2501477399EDE915C06D5077">
    <w:name w:val="89EE180C2501477399EDE915C06D5077"/>
  </w:style>
  <w:style w:type="paragraph" w:customStyle="1" w:styleId="F390642A705A4195B521DD3D687508A8">
    <w:name w:val="F390642A705A4195B521DD3D687508A8"/>
  </w:style>
  <w:style w:type="paragraph" w:customStyle="1" w:styleId="93AC3CDA8D384ADC8777FE4FD37D336A">
    <w:name w:val="93AC3CDA8D384ADC8777FE4FD37D336A"/>
  </w:style>
  <w:style w:type="paragraph" w:customStyle="1" w:styleId="E0AA0D1A6EFE4337855DB1EAC1B0B4DA">
    <w:name w:val="E0AA0D1A6EFE4337855DB1EAC1B0B4DA"/>
  </w:style>
  <w:style w:type="paragraph" w:customStyle="1" w:styleId="7690F5839A0B4C21A8FEC8F4508F55C7">
    <w:name w:val="7690F5839A0B4C21A8FEC8F4508F55C7"/>
  </w:style>
  <w:style w:type="paragraph" w:customStyle="1" w:styleId="CD175CB332D147E2B9CEC1E582FC6CFE">
    <w:name w:val="CD175CB332D147E2B9CEC1E582FC6CFE"/>
  </w:style>
  <w:style w:type="paragraph" w:customStyle="1" w:styleId="DDA4BF8A44BC4D3795B9DE4CD5132483">
    <w:name w:val="DDA4BF8A44BC4D3795B9DE4CD5132483"/>
  </w:style>
  <w:style w:type="paragraph" w:customStyle="1" w:styleId="2D0B6A8E6E194397942090338B9B9355">
    <w:name w:val="2D0B6A8E6E194397942090338B9B9355"/>
  </w:style>
  <w:style w:type="paragraph" w:customStyle="1" w:styleId="53F3A1BD527743359062BDA797BECF50">
    <w:name w:val="53F3A1BD527743359062BDA797BECF50"/>
  </w:style>
  <w:style w:type="paragraph" w:customStyle="1" w:styleId="BBEDE9B24E8D43918616C404C0EA346E">
    <w:name w:val="BBEDE9B24E8D43918616C404C0EA346E"/>
  </w:style>
  <w:style w:type="paragraph" w:customStyle="1" w:styleId="9584AD516FE443DAA036943470C2D960">
    <w:name w:val="9584AD516FE443DAA036943470C2D960"/>
  </w:style>
  <w:style w:type="paragraph" w:customStyle="1" w:styleId="78F598FEBB8D45EBA6777DBF10B38AC5">
    <w:name w:val="78F598FEBB8D45EBA6777DBF10B38AC5"/>
  </w:style>
  <w:style w:type="paragraph" w:customStyle="1" w:styleId="7488223617E34B6A9CB6F1D2701EB60B">
    <w:name w:val="7488223617E34B6A9CB6F1D2701EB60B"/>
  </w:style>
  <w:style w:type="paragraph" w:customStyle="1" w:styleId="D609939B5ECE42FA9268AA71F532F171">
    <w:name w:val="D609939B5ECE42FA9268AA71F532F171"/>
  </w:style>
  <w:style w:type="paragraph" w:customStyle="1" w:styleId="06EFB623C6C547C5B40BEAD8310134AF">
    <w:name w:val="06EFB623C6C547C5B40BEAD8310134AF"/>
  </w:style>
  <w:style w:type="paragraph" w:customStyle="1" w:styleId="6481313C46BE49A3BD706357EA062341">
    <w:name w:val="6481313C46BE49A3BD706357EA062341"/>
  </w:style>
  <w:style w:type="paragraph" w:customStyle="1" w:styleId="DA8907B3DDE549D3A8516449086B2D30">
    <w:name w:val="DA8907B3DDE549D3A8516449086B2D30"/>
  </w:style>
  <w:style w:type="paragraph" w:customStyle="1" w:styleId="06478B6528C142638769636E9276BA68">
    <w:name w:val="06478B6528C142638769636E9276BA68"/>
  </w:style>
  <w:style w:type="paragraph" w:customStyle="1" w:styleId="AA6B554566B24525A1DF4432DEF92190">
    <w:name w:val="AA6B554566B24525A1DF4432DEF92190"/>
  </w:style>
  <w:style w:type="paragraph" w:customStyle="1" w:styleId="438E53B2C5EA480BA18C11F6E9D60F71">
    <w:name w:val="438E53B2C5EA480BA18C11F6E9D60F71"/>
  </w:style>
  <w:style w:type="paragraph" w:customStyle="1" w:styleId="BA09A2F33CCB4031B20A846CB114D7E7">
    <w:name w:val="BA09A2F33CCB4031B20A846CB114D7E7"/>
  </w:style>
  <w:style w:type="paragraph" w:customStyle="1" w:styleId="96323B71AF464A59B16F48C2C5C2728F">
    <w:name w:val="96323B71AF464A59B16F48C2C5C2728F"/>
  </w:style>
  <w:style w:type="paragraph" w:customStyle="1" w:styleId="2C3A333488C24EA0A8DFF4DAB77412BE">
    <w:name w:val="2C3A333488C24EA0A8DFF4DAB77412BE"/>
  </w:style>
  <w:style w:type="paragraph" w:customStyle="1" w:styleId="55A5D4590493474C91C776658DA5E46E">
    <w:name w:val="55A5D4590493474C91C776658DA5E46E"/>
  </w:style>
  <w:style w:type="paragraph" w:customStyle="1" w:styleId="1708FC2AC56F41D18133951F35ECB008">
    <w:name w:val="1708FC2AC56F41D18133951F35ECB008"/>
  </w:style>
  <w:style w:type="paragraph" w:customStyle="1" w:styleId="22B38327EA8C4D04AD72EE0AFFFB3E41">
    <w:name w:val="22B38327EA8C4D04AD72EE0AFFFB3E41"/>
  </w:style>
  <w:style w:type="paragraph" w:customStyle="1" w:styleId="F1FDFC655C8543CA84A25D632EF30B9C">
    <w:name w:val="F1FDFC655C8543CA84A25D632EF30B9C"/>
  </w:style>
  <w:style w:type="paragraph" w:customStyle="1" w:styleId="16D567D739374EA08E625071B1411BFF">
    <w:name w:val="16D567D739374EA08E625071B1411BFF"/>
  </w:style>
  <w:style w:type="paragraph" w:customStyle="1" w:styleId="3DB3BB9E0D4B4B1E8C58E39C6BB113F9">
    <w:name w:val="3DB3BB9E0D4B4B1E8C58E39C6BB113F9"/>
  </w:style>
  <w:style w:type="paragraph" w:customStyle="1" w:styleId="B01C929340A2467A84E95065FA4D92EB">
    <w:name w:val="B01C929340A2467A84E95065FA4D92EB"/>
  </w:style>
  <w:style w:type="paragraph" w:customStyle="1" w:styleId="0166B013A9B340B683E57EBA9E8D03F8">
    <w:name w:val="0166B013A9B340B683E57EBA9E8D03F8"/>
  </w:style>
  <w:style w:type="paragraph" w:customStyle="1" w:styleId="3347A0170C3A4531AE1AE360F69EB6BF">
    <w:name w:val="3347A0170C3A4531AE1AE360F69EB6BF"/>
  </w:style>
  <w:style w:type="paragraph" w:customStyle="1" w:styleId="D812715E08714B26B1C55F4440EC598C">
    <w:name w:val="D812715E08714B26B1C55F4440EC598C"/>
  </w:style>
  <w:style w:type="paragraph" w:customStyle="1" w:styleId="AE1D614F1A704A29A758AF40C0EDEB74">
    <w:name w:val="AE1D614F1A704A29A758AF40C0EDEB74"/>
  </w:style>
  <w:style w:type="paragraph" w:customStyle="1" w:styleId="EDDAAB173AB348DCA94747DDEA53C169">
    <w:name w:val="EDDAAB173AB348DCA94747DDEA53C169"/>
  </w:style>
  <w:style w:type="paragraph" w:customStyle="1" w:styleId="157AA8FA941C43D4BB49D9368DE0D746">
    <w:name w:val="157AA8FA941C43D4BB49D9368DE0D746"/>
  </w:style>
  <w:style w:type="paragraph" w:customStyle="1" w:styleId="8BEF63C427E744FC903065E25C0B169D">
    <w:name w:val="8BEF63C427E744FC903065E25C0B169D"/>
  </w:style>
  <w:style w:type="paragraph" w:customStyle="1" w:styleId="863E46C207844E1C9280FB16B084F230">
    <w:name w:val="863E46C207844E1C9280FB16B084F230"/>
  </w:style>
  <w:style w:type="paragraph" w:customStyle="1" w:styleId="487170B655DF46BB947B3EC3A3525260">
    <w:name w:val="487170B655DF46BB947B3EC3A3525260"/>
  </w:style>
  <w:style w:type="paragraph" w:customStyle="1" w:styleId="DE5F418C40514F34BB21D24CB8EC7652">
    <w:name w:val="DE5F418C40514F34BB21D24CB8EC7652"/>
  </w:style>
  <w:style w:type="paragraph" w:customStyle="1" w:styleId="3C66152920A743A3AD8849D9DC484074">
    <w:name w:val="3C66152920A743A3AD8849D9DC484074"/>
  </w:style>
  <w:style w:type="paragraph" w:customStyle="1" w:styleId="82B10150DF7447F7B7B8EB66FEF95D73">
    <w:name w:val="82B10150DF7447F7B7B8EB66FEF95D73"/>
  </w:style>
  <w:style w:type="paragraph" w:customStyle="1" w:styleId="9ACFB67EC72043B1803E2BBA932558C2">
    <w:name w:val="9ACFB67EC72043B1803E2BBA932558C2"/>
  </w:style>
  <w:style w:type="paragraph" w:customStyle="1" w:styleId="3AEEA995E93243F6B0AFF201AB6D35F6">
    <w:name w:val="3AEEA995E93243F6B0AFF201AB6D35F6"/>
  </w:style>
  <w:style w:type="paragraph" w:customStyle="1" w:styleId="CF45205358144A5CAEAC02BFF228842D">
    <w:name w:val="CF45205358144A5CAEAC02BFF228842D"/>
  </w:style>
  <w:style w:type="paragraph" w:customStyle="1" w:styleId="796FE82A173F4F58BB0BCE1E29FEB6E5">
    <w:name w:val="796FE82A173F4F58BB0BCE1E29FEB6E5"/>
  </w:style>
  <w:style w:type="paragraph" w:customStyle="1" w:styleId="D5193C6152A44440819624127CFAB044">
    <w:name w:val="D5193C6152A44440819624127CFAB044"/>
  </w:style>
  <w:style w:type="paragraph" w:customStyle="1" w:styleId="FE64973889BA433C90AD8A5F69E6680C">
    <w:name w:val="FE64973889BA433C90AD8A5F69E6680C"/>
  </w:style>
  <w:style w:type="paragraph" w:customStyle="1" w:styleId="0AFB4121A0CB4903A92502208C8F102C">
    <w:name w:val="0AFB4121A0CB4903A92502208C8F102C"/>
  </w:style>
  <w:style w:type="paragraph" w:customStyle="1" w:styleId="0FE91E7738904F7DA236C772C103F3D4">
    <w:name w:val="0FE91E7738904F7DA236C772C103F3D4"/>
  </w:style>
  <w:style w:type="paragraph" w:customStyle="1" w:styleId="EB13D6C581F5464180E1E256C3CC7807">
    <w:name w:val="EB13D6C581F5464180E1E256C3CC7807"/>
  </w:style>
  <w:style w:type="paragraph" w:customStyle="1" w:styleId="87505780FDC0426CAFCF81D5B11175EE">
    <w:name w:val="87505780FDC0426CAFCF81D5B11175EE"/>
  </w:style>
  <w:style w:type="paragraph" w:customStyle="1" w:styleId="F17324A6A28944669A1933EA80094D27">
    <w:name w:val="F17324A6A28944669A1933EA80094D27"/>
  </w:style>
  <w:style w:type="paragraph" w:customStyle="1" w:styleId="94F51D172B0B4B088B86DD58FC309906">
    <w:name w:val="94F51D172B0B4B088B86DD58FC309906"/>
  </w:style>
  <w:style w:type="paragraph" w:customStyle="1" w:styleId="4B44543F27E84EE5B7877195FEDD02A8">
    <w:name w:val="4B44543F27E84EE5B7877195FEDD02A8"/>
  </w:style>
  <w:style w:type="paragraph" w:customStyle="1" w:styleId="E7A6D3E227E54EDB9CC6B4218C3BD915">
    <w:name w:val="E7A6D3E227E54EDB9CC6B4218C3BD915"/>
  </w:style>
  <w:style w:type="paragraph" w:customStyle="1" w:styleId="0C4116AC48D240A9AAFE92DA214B820E">
    <w:name w:val="0C4116AC48D240A9AAFE92DA214B820E"/>
  </w:style>
  <w:style w:type="paragraph" w:customStyle="1" w:styleId="F5C71911DA394E59B2B7927589EFB73D">
    <w:name w:val="F5C71911DA394E59B2B7927589EFB73D"/>
  </w:style>
  <w:style w:type="paragraph" w:customStyle="1" w:styleId="C24FC9AFD9E04C20BBF0AE7FB631B2D2">
    <w:name w:val="C24FC9AFD9E04C20BBF0AE7FB631B2D2"/>
  </w:style>
  <w:style w:type="paragraph" w:customStyle="1" w:styleId="0CDA4038447A4815AF23430F70FADCE7">
    <w:name w:val="0CDA4038447A4815AF23430F70FADCE7"/>
  </w:style>
  <w:style w:type="paragraph" w:customStyle="1" w:styleId="9DD37C9BDDC14DCA9288305F97011795">
    <w:name w:val="9DD37C9BDDC14DCA9288305F97011795"/>
  </w:style>
  <w:style w:type="paragraph" w:customStyle="1" w:styleId="F0149289F25049579DF7817124730898">
    <w:name w:val="F0149289F25049579DF7817124730898"/>
  </w:style>
  <w:style w:type="paragraph" w:customStyle="1" w:styleId="2AACF500E969460E91C0D9410F61FA18">
    <w:name w:val="2AACF500E969460E91C0D9410F61FA18"/>
  </w:style>
  <w:style w:type="paragraph" w:customStyle="1" w:styleId="E2BDEE72D49A42718788AD34C30A1BA4">
    <w:name w:val="E2BDEE72D49A42718788AD34C30A1BA4"/>
  </w:style>
  <w:style w:type="paragraph" w:customStyle="1" w:styleId="0CECF188812246E49C806F2252E2960F">
    <w:name w:val="0CECF188812246E49C806F2252E2960F"/>
  </w:style>
  <w:style w:type="paragraph" w:customStyle="1" w:styleId="6A21430090744EA1B13F1E553A166D23">
    <w:name w:val="6A21430090744EA1B13F1E553A166D23"/>
  </w:style>
  <w:style w:type="paragraph" w:customStyle="1" w:styleId="62410AE1463845EEA957DBEF9ABABE89">
    <w:name w:val="62410AE1463845EEA957DBEF9ABABE89"/>
  </w:style>
  <w:style w:type="paragraph" w:customStyle="1" w:styleId="D4410E86CC954978B51169726C6BA76D">
    <w:name w:val="D4410E86CC954978B51169726C6BA76D"/>
  </w:style>
  <w:style w:type="paragraph" w:customStyle="1" w:styleId="E77178C0A7F24C3E88FD5BFB2141A488">
    <w:name w:val="E77178C0A7F24C3E88FD5BFB2141A488"/>
  </w:style>
  <w:style w:type="paragraph" w:customStyle="1" w:styleId="3BE2BC92B29E4788AD7DAA839D9F8BD5">
    <w:name w:val="3BE2BC92B29E4788AD7DAA839D9F8BD5"/>
  </w:style>
  <w:style w:type="paragraph" w:customStyle="1" w:styleId="2E5AD91D59174CDE8EEA099AE15C9F6B">
    <w:name w:val="2E5AD91D59174CDE8EEA099AE15C9F6B"/>
  </w:style>
  <w:style w:type="paragraph" w:customStyle="1" w:styleId="87AAB56231A54DA0BBB5964C97825DA4">
    <w:name w:val="87AAB56231A54DA0BBB5964C97825DA4"/>
  </w:style>
  <w:style w:type="paragraph" w:customStyle="1" w:styleId="4048280FDF0F4799BF5D23E0EA0FCA6B">
    <w:name w:val="4048280FDF0F4799BF5D23E0EA0FCA6B"/>
  </w:style>
  <w:style w:type="paragraph" w:customStyle="1" w:styleId="D6B40C3F719748E78C907F39976D0E77">
    <w:name w:val="D6B40C3F719748E78C907F39976D0E77"/>
  </w:style>
  <w:style w:type="paragraph" w:customStyle="1" w:styleId="09A810B1BF244C3484D8299BFF0D441C">
    <w:name w:val="09A810B1BF244C3484D8299BFF0D441C"/>
  </w:style>
  <w:style w:type="paragraph" w:customStyle="1" w:styleId="1491A2F278DF4B5AB2DC5E050BAE4F35">
    <w:name w:val="1491A2F278DF4B5AB2DC5E050BAE4F35"/>
  </w:style>
  <w:style w:type="paragraph" w:customStyle="1" w:styleId="07BB6C43E2764FC085D5F041C762281A">
    <w:name w:val="07BB6C43E2764FC085D5F041C762281A"/>
  </w:style>
  <w:style w:type="paragraph" w:customStyle="1" w:styleId="D6E09B67EC3746EC9D2A2274D8829043">
    <w:name w:val="D6E09B67EC3746EC9D2A2274D8829043"/>
  </w:style>
  <w:style w:type="paragraph" w:customStyle="1" w:styleId="04CEE4054E01422BA56AD68ABB6071E7">
    <w:name w:val="04CEE4054E01422BA56AD68ABB6071E7"/>
  </w:style>
  <w:style w:type="paragraph" w:customStyle="1" w:styleId="2DB8B2D883954B7E966F46A94BFED72E">
    <w:name w:val="2DB8B2D883954B7E966F46A94BFED72E"/>
  </w:style>
  <w:style w:type="paragraph" w:customStyle="1" w:styleId="831808A09778421582468C7528082FB2">
    <w:name w:val="831808A09778421582468C7528082FB2"/>
  </w:style>
  <w:style w:type="paragraph" w:customStyle="1" w:styleId="48CBD793BB6A4BD7BA567FB4CC3E99CF">
    <w:name w:val="48CBD793BB6A4BD7BA567FB4CC3E99CF"/>
  </w:style>
  <w:style w:type="paragraph" w:customStyle="1" w:styleId="CC46DC8B7A9C419699922B4A6A453472">
    <w:name w:val="CC46DC8B7A9C419699922B4A6A453472"/>
  </w:style>
  <w:style w:type="paragraph" w:customStyle="1" w:styleId="1815C88A05E241A899C5BABFB83E49FC">
    <w:name w:val="1815C88A05E241A899C5BABFB83E49FC"/>
  </w:style>
  <w:style w:type="paragraph" w:customStyle="1" w:styleId="9F5DD21B72954E95875E2E7569F899A9">
    <w:name w:val="9F5DD21B72954E95875E2E7569F899A9"/>
  </w:style>
  <w:style w:type="paragraph" w:customStyle="1" w:styleId="FF9D17B2CA7D48CB8B0F0F6B2118646E">
    <w:name w:val="FF9D17B2CA7D48CB8B0F0F6B2118646E"/>
  </w:style>
  <w:style w:type="paragraph" w:customStyle="1" w:styleId="643FD7DF06214021B26C09441A720B02">
    <w:name w:val="643FD7DF06214021B26C09441A720B02"/>
  </w:style>
  <w:style w:type="paragraph" w:customStyle="1" w:styleId="4059A14140624C8AB9D511973EC7D7B3">
    <w:name w:val="4059A14140624C8AB9D511973EC7D7B3"/>
  </w:style>
  <w:style w:type="paragraph" w:customStyle="1" w:styleId="A5494CC77145488790C6A8CDBE9F4E00">
    <w:name w:val="A5494CC77145488790C6A8CDBE9F4E00"/>
  </w:style>
  <w:style w:type="paragraph" w:customStyle="1" w:styleId="934BF27216AA4E0FB29DCA9D4723189A">
    <w:name w:val="934BF27216AA4E0FB29DCA9D4723189A"/>
  </w:style>
  <w:style w:type="paragraph" w:customStyle="1" w:styleId="5C3E177FFD4041CE86869ED33F767986">
    <w:name w:val="5C3E177FFD4041CE86869ED33F767986"/>
  </w:style>
  <w:style w:type="paragraph" w:customStyle="1" w:styleId="A3850311A7BB42819E2237DB9B2B36DC">
    <w:name w:val="A3850311A7BB42819E2237DB9B2B36DC"/>
  </w:style>
  <w:style w:type="paragraph" w:customStyle="1" w:styleId="2CE1713D31794A0EBFDE0454F0152A63">
    <w:name w:val="2CE1713D31794A0EBFDE0454F0152A63"/>
  </w:style>
  <w:style w:type="paragraph" w:customStyle="1" w:styleId="0DB45402BD3F44C98698AEC7FB93E3BD">
    <w:name w:val="0DB45402BD3F44C98698AEC7FB93E3BD"/>
  </w:style>
  <w:style w:type="paragraph" w:customStyle="1" w:styleId="84A8021124B2436FA7D1121474297ABF">
    <w:name w:val="84A8021124B2436FA7D1121474297ABF"/>
  </w:style>
  <w:style w:type="paragraph" w:customStyle="1" w:styleId="2A479E8E193648C8A72F4EE4239F4411">
    <w:name w:val="2A479E8E193648C8A72F4EE4239F4411"/>
  </w:style>
  <w:style w:type="paragraph" w:customStyle="1" w:styleId="89CD3450C8C1497D854664FE4686F4B8">
    <w:name w:val="89CD3450C8C1497D854664FE4686F4B8"/>
  </w:style>
  <w:style w:type="paragraph" w:customStyle="1" w:styleId="590A503A9112457991F42CB68DBF6AD0">
    <w:name w:val="590A503A9112457991F42CB68DBF6AD0"/>
  </w:style>
  <w:style w:type="paragraph" w:customStyle="1" w:styleId="F924130DEDD94196BB3131F0BDA298FE">
    <w:name w:val="F924130DEDD94196BB3131F0BDA298FE"/>
  </w:style>
  <w:style w:type="paragraph" w:customStyle="1" w:styleId="38D2BABE7B184428973BD36CCAD9232C">
    <w:name w:val="38D2BABE7B184428973BD36CCAD9232C"/>
  </w:style>
  <w:style w:type="paragraph" w:customStyle="1" w:styleId="13CB73DA3AB74125865164A9E004AEE6">
    <w:name w:val="13CB73DA3AB74125865164A9E004AEE6"/>
  </w:style>
  <w:style w:type="paragraph" w:customStyle="1" w:styleId="98FF675EB6EC4777A7A599DC670A39FB">
    <w:name w:val="98FF675EB6EC4777A7A599DC670A39FB"/>
  </w:style>
  <w:style w:type="paragraph" w:customStyle="1" w:styleId="10EDF376F17443F48D3552205537810E">
    <w:name w:val="10EDF376F17443F48D3552205537810E"/>
  </w:style>
  <w:style w:type="paragraph" w:customStyle="1" w:styleId="598E7BE6E0CA4A3FB7DDDC999529E619">
    <w:name w:val="598E7BE6E0CA4A3FB7DDDC999529E619"/>
  </w:style>
  <w:style w:type="paragraph" w:customStyle="1" w:styleId="ECF96EED5C7E413D9E641D69363AED56">
    <w:name w:val="ECF96EED5C7E413D9E641D69363AED56"/>
  </w:style>
  <w:style w:type="paragraph" w:customStyle="1" w:styleId="64BD8153F7974E8798F3B92E0A8AC725">
    <w:name w:val="64BD8153F7974E8798F3B92E0A8AC725"/>
  </w:style>
  <w:style w:type="paragraph" w:customStyle="1" w:styleId="4B75BCE82C99485A904334D9FE7C1372">
    <w:name w:val="4B75BCE82C99485A904334D9FE7C1372"/>
  </w:style>
  <w:style w:type="paragraph" w:customStyle="1" w:styleId="7D9D7C74C0824392BE8899A58E1B5075">
    <w:name w:val="7D9D7C74C0824392BE8899A58E1B5075"/>
  </w:style>
  <w:style w:type="paragraph" w:customStyle="1" w:styleId="A08179829EB243ABB375076E97AAE571">
    <w:name w:val="A08179829EB243ABB375076E97AAE571"/>
  </w:style>
  <w:style w:type="paragraph" w:customStyle="1" w:styleId="5BE5EDF47E284CEDBE58637DA3C899FC">
    <w:name w:val="5BE5EDF47E284CEDBE58637DA3C899FC"/>
  </w:style>
  <w:style w:type="paragraph" w:customStyle="1" w:styleId="C7D333A40BFB4075AC2A0B3B25DA2C30">
    <w:name w:val="C7D333A40BFB4075AC2A0B3B25DA2C30"/>
  </w:style>
  <w:style w:type="paragraph" w:customStyle="1" w:styleId="38416843D2DE42A7B8B6D901376462A1">
    <w:name w:val="38416843D2DE42A7B8B6D901376462A1"/>
  </w:style>
  <w:style w:type="paragraph" w:customStyle="1" w:styleId="975FA33FA992419A82E7A710F0FAA88B">
    <w:name w:val="975FA33FA992419A82E7A710F0FAA88B"/>
  </w:style>
  <w:style w:type="paragraph" w:customStyle="1" w:styleId="A8E120CFD6E84BF3AD5B03C52C01B2E2">
    <w:name w:val="A8E120CFD6E84BF3AD5B03C52C01B2E2"/>
  </w:style>
  <w:style w:type="paragraph" w:customStyle="1" w:styleId="C43407B359954CD888E2327AF0026460">
    <w:name w:val="C43407B359954CD888E2327AF0026460"/>
  </w:style>
  <w:style w:type="paragraph" w:customStyle="1" w:styleId="886B64ADF6E64DB1AA4E54ADE6838F4F">
    <w:name w:val="886B64ADF6E64DB1AA4E54ADE6838F4F"/>
  </w:style>
  <w:style w:type="paragraph" w:customStyle="1" w:styleId="2FA89B4051BD4ABB91DD7248B229F0AD">
    <w:name w:val="2FA89B4051BD4ABB91DD7248B229F0AD"/>
  </w:style>
  <w:style w:type="paragraph" w:customStyle="1" w:styleId="8314017126E541B78D855498C1CAD55C">
    <w:name w:val="8314017126E541B78D855498C1CAD55C"/>
  </w:style>
  <w:style w:type="paragraph" w:customStyle="1" w:styleId="5034F8CE164B4B5E9C08848F95E04E5B">
    <w:name w:val="5034F8CE164B4B5E9C08848F95E04E5B"/>
  </w:style>
  <w:style w:type="paragraph" w:customStyle="1" w:styleId="DB12C405AC5343169214A7920CC9B699">
    <w:name w:val="DB12C405AC5343169214A7920CC9B699"/>
  </w:style>
  <w:style w:type="paragraph" w:customStyle="1" w:styleId="96F92B0F8E164B049BBAF6549F51F5E8">
    <w:name w:val="96F92B0F8E164B049BBAF6549F51F5E8"/>
  </w:style>
  <w:style w:type="paragraph" w:customStyle="1" w:styleId="8FF9F7E275B64DD8B8B6ABC4EB2D97A4">
    <w:name w:val="8FF9F7E275B64DD8B8B6ABC4EB2D97A4"/>
  </w:style>
  <w:style w:type="paragraph" w:customStyle="1" w:styleId="BF410BDCD20E478EA70F43F53C3B25B0">
    <w:name w:val="BF410BDCD20E478EA70F43F53C3B25B0"/>
  </w:style>
  <w:style w:type="paragraph" w:customStyle="1" w:styleId="DA3B24E401F94DCEA2D569B570AB17CA">
    <w:name w:val="DA3B24E401F94DCEA2D569B570AB17CA"/>
  </w:style>
  <w:style w:type="paragraph" w:customStyle="1" w:styleId="F4A126D71B364490B63F55B628349D1F">
    <w:name w:val="F4A126D71B364490B63F55B628349D1F"/>
  </w:style>
  <w:style w:type="paragraph" w:customStyle="1" w:styleId="B0B00F5243744285BD8CA66C49A939A5">
    <w:name w:val="B0B00F5243744285BD8CA66C49A939A5"/>
  </w:style>
  <w:style w:type="paragraph" w:customStyle="1" w:styleId="2DC8ED6E8BB04D38972376F79AD4F918">
    <w:name w:val="2DC8ED6E8BB04D38972376F79AD4F918"/>
  </w:style>
  <w:style w:type="paragraph" w:customStyle="1" w:styleId="EF41C2BB0AA34B86976DFED2E9B562DD">
    <w:name w:val="EF41C2BB0AA34B86976DFED2E9B562DD"/>
  </w:style>
  <w:style w:type="paragraph" w:customStyle="1" w:styleId="54FD38EF3DF2428EBC0D8426A30CC5F6">
    <w:name w:val="54FD38EF3DF2428EBC0D8426A30CC5F6"/>
  </w:style>
  <w:style w:type="paragraph" w:customStyle="1" w:styleId="B57BDC5EB6CB4DBE93EC45840F3F27CA">
    <w:name w:val="B57BDC5EB6CB4DBE93EC45840F3F27CA"/>
  </w:style>
  <w:style w:type="paragraph" w:customStyle="1" w:styleId="5DFC3572218244D0B5EEBB86DFE274E1">
    <w:name w:val="5DFC3572218244D0B5EEBB86DFE274E1"/>
  </w:style>
  <w:style w:type="paragraph" w:customStyle="1" w:styleId="62A9361CC76E49C3B8480550D512757D">
    <w:name w:val="62A9361CC76E49C3B8480550D512757D"/>
  </w:style>
  <w:style w:type="paragraph" w:customStyle="1" w:styleId="60DCB96CC3BA4753AB4905DC3F0F25F4">
    <w:name w:val="60DCB96CC3BA4753AB4905DC3F0F25F4"/>
  </w:style>
  <w:style w:type="paragraph" w:customStyle="1" w:styleId="14B7EC69EC764C9EAF2165C03E9AA0D6">
    <w:name w:val="14B7EC69EC764C9EAF2165C03E9AA0D6"/>
  </w:style>
  <w:style w:type="paragraph" w:customStyle="1" w:styleId="2B0C6520072B4DF29BC986DBA3A8A80F">
    <w:name w:val="2B0C6520072B4DF29BC986DBA3A8A80F"/>
  </w:style>
  <w:style w:type="paragraph" w:customStyle="1" w:styleId="71B9880DC86449F3A8F2FA270B2F9FDC">
    <w:name w:val="71B9880DC86449F3A8F2FA270B2F9FDC"/>
  </w:style>
  <w:style w:type="paragraph" w:customStyle="1" w:styleId="87E8606225E24276808130850845C662">
    <w:name w:val="87E8606225E24276808130850845C662"/>
  </w:style>
  <w:style w:type="paragraph" w:customStyle="1" w:styleId="A0734BFD3FF4431386CE8BA5CDF886B6">
    <w:name w:val="A0734BFD3FF4431386CE8BA5CDF886B6"/>
  </w:style>
  <w:style w:type="paragraph" w:customStyle="1" w:styleId="EE97D34C0FBB42E6BACBE08413B5192D">
    <w:name w:val="EE97D34C0FBB42E6BACBE08413B5192D"/>
  </w:style>
  <w:style w:type="paragraph" w:customStyle="1" w:styleId="23494DB6206B4FB9A0BF23B6DEEC1BF1">
    <w:name w:val="23494DB6206B4FB9A0BF23B6DEEC1BF1"/>
  </w:style>
  <w:style w:type="paragraph" w:customStyle="1" w:styleId="552B3180217047968360A6D5637605AB">
    <w:name w:val="552B3180217047968360A6D5637605AB"/>
  </w:style>
  <w:style w:type="paragraph" w:customStyle="1" w:styleId="9A742A5CD0AC4316B63FE3ED0BD9BDB5">
    <w:name w:val="9A742A5CD0AC4316B63FE3ED0BD9BDB5"/>
  </w:style>
  <w:style w:type="paragraph" w:customStyle="1" w:styleId="FB51D010FD7A48A2A5B46E8D094D32E1">
    <w:name w:val="FB51D010FD7A48A2A5B46E8D094D32E1"/>
  </w:style>
  <w:style w:type="paragraph" w:customStyle="1" w:styleId="B40956EA5873436694E62C955F7CD5C9">
    <w:name w:val="B40956EA5873436694E62C955F7CD5C9"/>
  </w:style>
  <w:style w:type="paragraph" w:customStyle="1" w:styleId="FC5397D66E5E48FCA1F735346A6F79CD">
    <w:name w:val="FC5397D66E5E48FCA1F735346A6F79CD"/>
  </w:style>
  <w:style w:type="paragraph" w:customStyle="1" w:styleId="530F51A64DF7497982E68F86A9896093">
    <w:name w:val="530F51A64DF7497982E68F86A9896093"/>
  </w:style>
  <w:style w:type="paragraph" w:customStyle="1" w:styleId="CA22BEEDFC5142389497A5D23EEBBC39">
    <w:name w:val="CA22BEEDFC5142389497A5D23EEBBC39"/>
  </w:style>
  <w:style w:type="paragraph" w:customStyle="1" w:styleId="524988E36CF74F709D9D1CC1A091FE53">
    <w:name w:val="524988E36CF74F709D9D1CC1A091FE53"/>
  </w:style>
  <w:style w:type="paragraph" w:customStyle="1" w:styleId="800381147C3C4BC9AA79384CA1E8BF6C">
    <w:name w:val="800381147C3C4BC9AA79384CA1E8BF6C"/>
  </w:style>
  <w:style w:type="paragraph" w:customStyle="1" w:styleId="697F9C095E6F49969EDA7B04FE33B2E1">
    <w:name w:val="697F9C095E6F49969EDA7B04FE33B2E1"/>
  </w:style>
  <w:style w:type="paragraph" w:customStyle="1" w:styleId="E6A86D6C8A9547BBBE7D7DCE2D27EA7F">
    <w:name w:val="E6A86D6C8A9547BBBE7D7DCE2D27EA7F"/>
  </w:style>
  <w:style w:type="paragraph" w:customStyle="1" w:styleId="5C13EA09B4734DC4B8FA6A438C675F95">
    <w:name w:val="5C13EA09B4734DC4B8FA6A438C675F95"/>
  </w:style>
  <w:style w:type="paragraph" w:customStyle="1" w:styleId="754B1A6AE77A4F3B943E77CF8E5B01FA">
    <w:name w:val="754B1A6AE77A4F3B943E77CF8E5B01FA"/>
  </w:style>
  <w:style w:type="paragraph" w:customStyle="1" w:styleId="B90EE9D6DEE7401CB62CEC52AC16CF66">
    <w:name w:val="B90EE9D6DEE7401CB62CEC52AC16CF66"/>
  </w:style>
  <w:style w:type="paragraph" w:customStyle="1" w:styleId="A59ECDCD19244D2380EEC14E661DB373">
    <w:name w:val="A59ECDCD19244D2380EEC14E661DB373"/>
  </w:style>
  <w:style w:type="paragraph" w:customStyle="1" w:styleId="D262DF297FFB404982D6C1149E45BB39">
    <w:name w:val="D262DF297FFB404982D6C1149E45BB39"/>
  </w:style>
  <w:style w:type="paragraph" w:customStyle="1" w:styleId="812EEBCA5787435197C79BD9A8998E0D">
    <w:name w:val="812EEBCA5787435197C79BD9A8998E0D"/>
  </w:style>
  <w:style w:type="paragraph" w:customStyle="1" w:styleId="06A034ECF83942D1AAF29BD492EFCFE7">
    <w:name w:val="06A034ECF83942D1AAF29BD492EFCFE7"/>
  </w:style>
  <w:style w:type="paragraph" w:customStyle="1" w:styleId="90F0513412F144C0826720143A9A703E">
    <w:name w:val="90F0513412F144C0826720143A9A703E"/>
  </w:style>
  <w:style w:type="paragraph" w:customStyle="1" w:styleId="CE738A97158A4C78A35BF47E33D53ABE">
    <w:name w:val="CE738A97158A4C78A35BF47E33D53ABE"/>
  </w:style>
  <w:style w:type="paragraph" w:customStyle="1" w:styleId="F88CDB909FBA47C884FE74DEBE71D94B">
    <w:name w:val="F88CDB909FBA47C884FE74DEBE71D94B"/>
  </w:style>
  <w:style w:type="paragraph" w:customStyle="1" w:styleId="B99063577B164F6B86DB6A9FD012536D">
    <w:name w:val="B99063577B164F6B86DB6A9FD012536D"/>
  </w:style>
  <w:style w:type="paragraph" w:customStyle="1" w:styleId="737C1920EA944E64B8E38D32DE0E141D">
    <w:name w:val="737C1920EA944E64B8E38D32DE0E141D"/>
  </w:style>
  <w:style w:type="paragraph" w:customStyle="1" w:styleId="05A3E1BDE8B24C889C9D52EBE12943A4">
    <w:name w:val="05A3E1BDE8B24C889C9D52EBE12943A4"/>
  </w:style>
  <w:style w:type="paragraph" w:customStyle="1" w:styleId="6A1715CE29004594BB2A8C58AAB2FA33">
    <w:name w:val="6A1715CE29004594BB2A8C58AAB2FA33"/>
  </w:style>
  <w:style w:type="paragraph" w:customStyle="1" w:styleId="805E4C11F90448408063A900E3C76869">
    <w:name w:val="805E4C11F90448408063A900E3C76869"/>
  </w:style>
  <w:style w:type="paragraph" w:customStyle="1" w:styleId="F99D8C5D5CAD413E8D48BDB9E260CBCB">
    <w:name w:val="F99D8C5D5CAD413E8D48BDB9E260CBCB"/>
  </w:style>
  <w:style w:type="paragraph" w:customStyle="1" w:styleId="E6F1CE454B914AA196D83CB032AD0092">
    <w:name w:val="E6F1CE454B914AA196D83CB032AD0092"/>
  </w:style>
  <w:style w:type="paragraph" w:customStyle="1" w:styleId="9355DD8D30B94EEEB0E85150E32F1A3D">
    <w:name w:val="9355DD8D30B94EEEB0E85150E32F1A3D"/>
  </w:style>
  <w:style w:type="paragraph" w:customStyle="1" w:styleId="D109A50B50144BCA92A84EA650B3D00A">
    <w:name w:val="D109A50B50144BCA92A84EA650B3D00A"/>
  </w:style>
  <w:style w:type="paragraph" w:customStyle="1" w:styleId="85ADC0A5F035466990ADF768964CF499">
    <w:name w:val="85ADC0A5F035466990ADF768964CF499"/>
  </w:style>
  <w:style w:type="paragraph" w:customStyle="1" w:styleId="155DF40B388E4ED9B5D416BEA23C1741">
    <w:name w:val="155DF40B388E4ED9B5D416BEA23C1741"/>
  </w:style>
  <w:style w:type="paragraph" w:customStyle="1" w:styleId="4AAA08570B344AA9ABB1A625A3F4D236">
    <w:name w:val="4AAA08570B344AA9ABB1A625A3F4D236"/>
  </w:style>
  <w:style w:type="paragraph" w:customStyle="1" w:styleId="A99E71BBD9694B25A51B23A2E8E1C142">
    <w:name w:val="A99E71BBD9694B25A51B23A2E8E1C142"/>
  </w:style>
  <w:style w:type="paragraph" w:customStyle="1" w:styleId="22F50BE3FE7346FE87EB6E69CA7840A0">
    <w:name w:val="22F50BE3FE7346FE87EB6E69CA7840A0"/>
  </w:style>
  <w:style w:type="paragraph" w:customStyle="1" w:styleId="9294A0CA7C0F4159A1A24C149EB79BB5">
    <w:name w:val="9294A0CA7C0F4159A1A24C149EB79BB5"/>
  </w:style>
  <w:style w:type="paragraph" w:customStyle="1" w:styleId="FA69C3434A504E1A8B2D3468278D04C7">
    <w:name w:val="FA69C3434A504E1A8B2D3468278D04C7"/>
  </w:style>
  <w:style w:type="paragraph" w:customStyle="1" w:styleId="6CF09D11056F43E990D9E43B5782F1E1">
    <w:name w:val="6CF09D11056F43E990D9E43B5782F1E1"/>
  </w:style>
  <w:style w:type="paragraph" w:customStyle="1" w:styleId="970FAC4DAA7744418A8799FAACC24118">
    <w:name w:val="970FAC4DAA7744418A8799FAACC24118"/>
  </w:style>
  <w:style w:type="paragraph" w:customStyle="1" w:styleId="49335EBA9E244B478E9FE1BEBBB544AF">
    <w:name w:val="49335EBA9E244B478E9FE1BEBBB544AF"/>
  </w:style>
  <w:style w:type="paragraph" w:customStyle="1" w:styleId="D085F85C3A6847D8A96CED3F1D2B20BC">
    <w:name w:val="D085F85C3A6847D8A96CED3F1D2B20BC"/>
  </w:style>
  <w:style w:type="paragraph" w:customStyle="1" w:styleId="ADC9A18F85AD45FFB5A25018CB815208">
    <w:name w:val="ADC9A18F85AD45FFB5A25018CB815208"/>
  </w:style>
  <w:style w:type="paragraph" w:customStyle="1" w:styleId="A28392333480456A8ADE9FB87DB39801">
    <w:name w:val="A28392333480456A8ADE9FB87DB39801"/>
  </w:style>
  <w:style w:type="paragraph" w:customStyle="1" w:styleId="1DDE7C918D434986895754193AB71C72">
    <w:name w:val="1DDE7C918D434986895754193AB71C72"/>
  </w:style>
  <w:style w:type="paragraph" w:customStyle="1" w:styleId="CC04FF909B714E7DA2AFD3604A3E140C">
    <w:name w:val="CC04FF909B714E7DA2AFD3604A3E140C"/>
  </w:style>
  <w:style w:type="paragraph" w:customStyle="1" w:styleId="82D7830E2CEF462794023BEAF2A0D894">
    <w:name w:val="82D7830E2CEF462794023BEAF2A0D894"/>
  </w:style>
  <w:style w:type="paragraph" w:customStyle="1" w:styleId="1871ED09E3704E4A8E6DDF8623A115FC">
    <w:name w:val="1871ED09E3704E4A8E6DDF8623A115FC"/>
  </w:style>
  <w:style w:type="paragraph" w:customStyle="1" w:styleId="B41669526728432085EE7F8FE63BBB00">
    <w:name w:val="B41669526728432085EE7F8FE63BBB00"/>
  </w:style>
  <w:style w:type="paragraph" w:customStyle="1" w:styleId="8036B51FEAD34BCAB640120FF0B4FC50">
    <w:name w:val="8036B51FEAD34BCAB640120FF0B4FC50"/>
  </w:style>
  <w:style w:type="paragraph" w:customStyle="1" w:styleId="9871C48281AE41FF9CA1EA98A8DDAC9B">
    <w:name w:val="9871C48281AE41FF9CA1EA98A8DDAC9B"/>
  </w:style>
  <w:style w:type="paragraph" w:customStyle="1" w:styleId="02B948FD0B6A4FB781A335A67C3F321C">
    <w:name w:val="02B948FD0B6A4FB781A335A67C3F321C"/>
  </w:style>
  <w:style w:type="paragraph" w:customStyle="1" w:styleId="5A447FB5789141CAA6EC760D7949CE4A">
    <w:name w:val="5A447FB5789141CAA6EC760D7949CE4A"/>
  </w:style>
  <w:style w:type="paragraph" w:customStyle="1" w:styleId="A49138BF0C0F486995D017800572C9D7">
    <w:name w:val="A49138BF0C0F486995D017800572C9D7"/>
  </w:style>
  <w:style w:type="paragraph" w:customStyle="1" w:styleId="F678FECF82074F0296B6DDF871A174C0">
    <w:name w:val="F678FECF82074F0296B6DDF871A174C0"/>
  </w:style>
  <w:style w:type="paragraph" w:customStyle="1" w:styleId="46E0A14F73E44FBFB69DC7ED913D4126">
    <w:name w:val="46E0A14F73E44FBFB69DC7ED913D4126"/>
  </w:style>
  <w:style w:type="paragraph" w:customStyle="1" w:styleId="1682BC04B1DC499EB71358926372F661">
    <w:name w:val="1682BC04B1DC499EB71358926372F661"/>
  </w:style>
  <w:style w:type="paragraph" w:customStyle="1" w:styleId="2841EE77ADB14B0ABB8E95AD6EF0238E">
    <w:name w:val="2841EE77ADB14B0ABB8E95AD6EF0238E"/>
  </w:style>
  <w:style w:type="paragraph" w:customStyle="1" w:styleId="B6517BEC6A024DA0A9289A4BAB51FF01">
    <w:name w:val="B6517BEC6A024DA0A9289A4BAB51FF01"/>
  </w:style>
  <w:style w:type="paragraph" w:customStyle="1" w:styleId="17A095E786264EFF8E855C3924147E34">
    <w:name w:val="17A095E786264EFF8E855C3924147E34"/>
  </w:style>
  <w:style w:type="paragraph" w:customStyle="1" w:styleId="C99037AC62E94ED2A881A84DC4C9275C">
    <w:name w:val="C99037AC62E94ED2A881A84DC4C9275C"/>
  </w:style>
  <w:style w:type="paragraph" w:customStyle="1" w:styleId="3B0B85DE865A4067B7CCCE369281C508">
    <w:name w:val="3B0B85DE865A4067B7CCCE369281C508"/>
  </w:style>
  <w:style w:type="paragraph" w:customStyle="1" w:styleId="20F84DB8EF154ABAB72DE4E6DF6B1BA1">
    <w:name w:val="20F84DB8EF154ABAB72DE4E6DF6B1BA1"/>
  </w:style>
  <w:style w:type="paragraph" w:customStyle="1" w:styleId="87CDBF2ECE0C461BACAA038AFDF70AC3">
    <w:name w:val="87CDBF2ECE0C461BACAA038AFDF70AC3"/>
  </w:style>
  <w:style w:type="paragraph" w:customStyle="1" w:styleId="D742AC6AB52F466A95D07C980922D301">
    <w:name w:val="D742AC6AB52F466A95D07C980922D301"/>
  </w:style>
  <w:style w:type="paragraph" w:customStyle="1" w:styleId="F0A86E3EE1E74930A3D6B4F9374F9BB1">
    <w:name w:val="F0A86E3EE1E74930A3D6B4F9374F9BB1"/>
  </w:style>
  <w:style w:type="paragraph" w:customStyle="1" w:styleId="EE54B73248F44A89B38890A6BB656DCF">
    <w:name w:val="EE54B73248F44A89B38890A6BB656DCF"/>
  </w:style>
  <w:style w:type="paragraph" w:customStyle="1" w:styleId="00765D9973BB41FBBB1A40CA6E216FCA">
    <w:name w:val="00765D9973BB41FBBB1A40CA6E216FCA"/>
  </w:style>
  <w:style w:type="paragraph" w:customStyle="1" w:styleId="7A559BB26680479296783A166640E07B">
    <w:name w:val="7A559BB26680479296783A166640E07B"/>
  </w:style>
  <w:style w:type="paragraph" w:customStyle="1" w:styleId="874AED8D7D6C46D28A95E27E10EDE2D3">
    <w:name w:val="874AED8D7D6C46D28A95E27E10EDE2D3"/>
  </w:style>
  <w:style w:type="paragraph" w:customStyle="1" w:styleId="90B29C1A81BD442CA43A39DCB3A23F02">
    <w:name w:val="90B29C1A81BD442CA43A39DCB3A23F02"/>
  </w:style>
  <w:style w:type="paragraph" w:customStyle="1" w:styleId="AE6BEF01740C4C5981B13BFF36E139E2">
    <w:name w:val="AE6BEF01740C4C5981B13BFF36E139E2"/>
  </w:style>
  <w:style w:type="paragraph" w:customStyle="1" w:styleId="EBEEE79C65E34C73829E05F0DA9619A4">
    <w:name w:val="EBEEE79C65E34C73829E05F0DA9619A4"/>
  </w:style>
  <w:style w:type="paragraph" w:customStyle="1" w:styleId="36D2C4E26C484E54ABB1BA1CAB6F847A">
    <w:name w:val="36D2C4E26C484E54ABB1BA1CAB6F847A"/>
  </w:style>
  <w:style w:type="paragraph" w:customStyle="1" w:styleId="B8C555C91A8042DA85CD65F80B2E13AA">
    <w:name w:val="B8C555C91A8042DA85CD65F80B2E13AA"/>
  </w:style>
  <w:style w:type="paragraph" w:customStyle="1" w:styleId="3F7C747F357544E4A016AC53788FB121">
    <w:name w:val="3F7C747F357544E4A016AC53788FB121"/>
  </w:style>
  <w:style w:type="paragraph" w:customStyle="1" w:styleId="168BE4763B2845E19D395A4164D9FFFB">
    <w:name w:val="168BE4763B2845E19D395A4164D9FFFB"/>
  </w:style>
  <w:style w:type="paragraph" w:customStyle="1" w:styleId="06B9A48BB31C401695F0054EF832CAB6">
    <w:name w:val="06B9A48BB31C401695F0054EF832CAB6"/>
  </w:style>
  <w:style w:type="paragraph" w:customStyle="1" w:styleId="D5B21AB9F2B24BA5B07C8614B15AE5E4">
    <w:name w:val="D5B21AB9F2B24BA5B07C8614B15AE5E4"/>
  </w:style>
  <w:style w:type="paragraph" w:customStyle="1" w:styleId="0F5471DC333C4390A63D97D5CEFB1629">
    <w:name w:val="0F5471DC333C4390A63D97D5CEFB1629"/>
  </w:style>
  <w:style w:type="paragraph" w:customStyle="1" w:styleId="BDB4ACEB31744BBC9132B61BF0E31969">
    <w:name w:val="BDB4ACEB31744BBC9132B61BF0E31969"/>
  </w:style>
  <w:style w:type="paragraph" w:customStyle="1" w:styleId="B2173298EC6A4D4E8BC8930565787D13">
    <w:name w:val="B2173298EC6A4D4E8BC8930565787D13"/>
  </w:style>
  <w:style w:type="paragraph" w:customStyle="1" w:styleId="0210F7812E9946C79CB2E88ED0F3EB56">
    <w:name w:val="0210F7812E9946C79CB2E88ED0F3EB56"/>
  </w:style>
  <w:style w:type="paragraph" w:customStyle="1" w:styleId="03963156465742229E8CDC43920D90B9">
    <w:name w:val="03963156465742229E8CDC43920D90B9"/>
  </w:style>
  <w:style w:type="paragraph" w:customStyle="1" w:styleId="43368C1D0AF84F239B1E28F8881773F9">
    <w:name w:val="43368C1D0AF84F239B1E28F8881773F9"/>
  </w:style>
  <w:style w:type="paragraph" w:customStyle="1" w:styleId="2750B054AE37489CBE63272B3CEB3D4B">
    <w:name w:val="2750B054AE37489CBE63272B3CEB3D4B"/>
  </w:style>
  <w:style w:type="paragraph" w:customStyle="1" w:styleId="623654D7573A4449BA4BC87E3EC2D83A">
    <w:name w:val="623654D7573A4449BA4BC87E3EC2D83A"/>
  </w:style>
  <w:style w:type="paragraph" w:customStyle="1" w:styleId="98AF09185B0B4FB5A5A1CB7C74EF0E17">
    <w:name w:val="98AF09185B0B4FB5A5A1CB7C74EF0E17"/>
  </w:style>
  <w:style w:type="paragraph" w:customStyle="1" w:styleId="08F61D91B94F4908B821A0C7B7A606CF">
    <w:name w:val="08F61D91B94F4908B821A0C7B7A606CF"/>
  </w:style>
  <w:style w:type="paragraph" w:customStyle="1" w:styleId="C9DA9FC49B78405EADC171B938F5854B">
    <w:name w:val="C9DA9FC49B78405EADC171B938F5854B"/>
  </w:style>
  <w:style w:type="paragraph" w:customStyle="1" w:styleId="9EC5BCD0965448C3AEB9174B93197494">
    <w:name w:val="9EC5BCD0965448C3AEB9174B93197494"/>
  </w:style>
  <w:style w:type="paragraph" w:customStyle="1" w:styleId="FEBD2C719321428A935B8486D1996CD6">
    <w:name w:val="FEBD2C719321428A935B8486D1996CD6"/>
  </w:style>
  <w:style w:type="paragraph" w:customStyle="1" w:styleId="DECC6B4CD29149C190F4F1DBB6BE29AD">
    <w:name w:val="DECC6B4CD29149C190F4F1DBB6BE29AD"/>
  </w:style>
  <w:style w:type="paragraph" w:customStyle="1" w:styleId="45D6183E4AF2473EB4DCF2F181277E71">
    <w:name w:val="45D6183E4AF2473EB4DCF2F181277E71"/>
  </w:style>
  <w:style w:type="paragraph" w:customStyle="1" w:styleId="8347005D3CF048408B2BB77883F7521E">
    <w:name w:val="8347005D3CF048408B2BB77883F7521E"/>
  </w:style>
  <w:style w:type="paragraph" w:customStyle="1" w:styleId="BE3860D1D245437E80C578A64E2ECA27">
    <w:name w:val="BE3860D1D245437E80C578A64E2ECA27"/>
  </w:style>
  <w:style w:type="paragraph" w:customStyle="1" w:styleId="E6F224F9D2CE44B39FFBB2E8E95AE6F9">
    <w:name w:val="E6F224F9D2CE44B39FFBB2E8E95AE6F9"/>
  </w:style>
  <w:style w:type="paragraph" w:customStyle="1" w:styleId="BBB8350FEEA84F6C8C3BF3A1FC910C22">
    <w:name w:val="BBB8350FEEA84F6C8C3BF3A1FC910C22"/>
  </w:style>
  <w:style w:type="paragraph" w:customStyle="1" w:styleId="CA51074E6A08425A97FA80438D78FD6A">
    <w:name w:val="CA51074E6A08425A97FA80438D78FD6A"/>
  </w:style>
  <w:style w:type="paragraph" w:customStyle="1" w:styleId="6D252C57CE6D4380A17177E2865DD7F6">
    <w:name w:val="6D252C57CE6D4380A17177E2865DD7F6"/>
  </w:style>
  <w:style w:type="paragraph" w:customStyle="1" w:styleId="C1F72432928744969EF76EF8534F60CD">
    <w:name w:val="C1F72432928744969EF76EF8534F60CD"/>
  </w:style>
  <w:style w:type="paragraph" w:customStyle="1" w:styleId="8F055D9152524C6ABCD0D6019721ADDF">
    <w:name w:val="8F055D9152524C6ABCD0D6019721ADDF"/>
  </w:style>
  <w:style w:type="paragraph" w:customStyle="1" w:styleId="78E5B0146F864F4D83F6691017338725">
    <w:name w:val="78E5B0146F864F4D83F6691017338725"/>
  </w:style>
  <w:style w:type="paragraph" w:customStyle="1" w:styleId="773B7FE82A0C4767AC952AE69321DEC7">
    <w:name w:val="773B7FE82A0C4767AC952AE69321DEC7"/>
  </w:style>
  <w:style w:type="paragraph" w:customStyle="1" w:styleId="A7D76F24B7284153BC9A6092998A77F0">
    <w:name w:val="A7D76F24B7284153BC9A6092998A77F0"/>
  </w:style>
  <w:style w:type="paragraph" w:customStyle="1" w:styleId="7CE6E3506658445E90CEC05956481CA8">
    <w:name w:val="7CE6E3506658445E90CEC05956481CA8"/>
  </w:style>
  <w:style w:type="paragraph" w:customStyle="1" w:styleId="BD1E0165E4094476AE625058FC0740C8">
    <w:name w:val="BD1E0165E4094476AE625058FC0740C8"/>
  </w:style>
  <w:style w:type="paragraph" w:customStyle="1" w:styleId="FD23FB0E8F3B418C8D4095633720BBC3">
    <w:name w:val="FD23FB0E8F3B418C8D4095633720BBC3"/>
  </w:style>
  <w:style w:type="paragraph" w:customStyle="1" w:styleId="F175ECC0F183496D81E9419244886D34">
    <w:name w:val="F175ECC0F183496D81E9419244886D34"/>
  </w:style>
  <w:style w:type="paragraph" w:customStyle="1" w:styleId="6691F92171814818A92B1B0F5E685D18">
    <w:name w:val="6691F92171814818A92B1B0F5E685D18"/>
  </w:style>
  <w:style w:type="paragraph" w:customStyle="1" w:styleId="3CD91FE8B5B14C35951F2B7834555795">
    <w:name w:val="3CD91FE8B5B14C35951F2B7834555795"/>
  </w:style>
  <w:style w:type="paragraph" w:customStyle="1" w:styleId="12970EA85F0A4AADADBCF9422017C611">
    <w:name w:val="12970EA85F0A4AADADBCF9422017C611"/>
  </w:style>
  <w:style w:type="paragraph" w:customStyle="1" w:styleId="E0C2598D83E5486690F49825FB37097D">
    <w:name w:val="E0C2598D83E5486690F49825FB37097D"/>
  </w:style>
  <w:style w:type="paragraph" w:customStyle="1" w:styleId="A8DF794C862F441A895D61958B12AA52">
    <w:name w:val="A8DF794C862F441A895D61958B12AA52"/>
  </w:style>
  <w:style w:type="paragraph" w:customStyle="1" w:styleId="DAACFC1282F04824B4EA8E9ADF210CB0">
    <w:name w:val="DAACFC1282F04824B4EA8E9ADF210CB0"/>
  </w:style>
  <w:style w:type="paragraph" w:customStyle="1" w:styleId="5B81FE8CBEBB48ADB0AE203E8BC4CC07">
    <w:name w:val="5B81FE8CBEBB48ADB0AE203E8BC4CC07"/>
  </w:style>
  <w:style w:type="paragraph" w:customStyle="1" w:styleId="ED9C7C60C42547F295D0294BBBC9E8CD">
    <w:name w:val="ED9C7C60C42547F295D0294BBBC9E8CD"/>
  </w:style>
  <w:style w:type="paragraph" w:customStyle="1" w:styleId="DDD1CBB9FD26434F80470D9A71ABCBCD">
    <w:name w:val="DDD1CBB9FD26434F80470D9A71ABCBCD"/>
  </w:style>
  <w:style w:type="paragraph" w:customStyle="1" w:styleId="4E3A5008ECF9449E94DE08BB25DC16F1">
    <w:name w:val="4E3A5008ECF9449E94DE08BB25DC16F1"/>
  </w:style>
  <w:style w:type="paragraph" w:customStyle="1" w:styleId="487A74EB88874F45BFFAF255AB5555BE">
    <w:name w:val="487A74EB88874F45BFFAF255AB5555BE"/>
  </w:style>
  <w:style w:type="paragraph" w:customStyle="1" w:styleId="12430E0F48FD44548221AF2132CB6B44">
    <w:name w:val="12430E0F48FD44548221AF2132CB6B44"/>
  </w:style>
  <w:style w:type="paragraph" w:customStyle="1" w:styleId="EB3D74762287433F976D44EEA84F1C10">
    <w:name w:val="EB3D74762287433F976D44EEA84F1C10"/>
  </w:style>
  <w:style w:type="paragraph" w:customStyle="1" w:styleId="2B7378AAF76C412597974784300F9B8D">
    <w:name w:val="2B7378AAF76C412597974784300F9B8D"/>
  </w:style>
  <w:style w:type="paragraph" w:customStyle="1" w:styleId="3E58CB34F98D49B396FF5ADC3CB91BFD">
    <w:name w:val="3E58CB34F98D49B396FF5ADC3CB91BFD"/>
  </w:style>
  <w:style w:type="paragraph" w:customStyle="1" w:styleId="BA80344570E0421E882FAD81186F0A28">
    <w:name w:val="BA80344570E0421E882FAD81186F0A28"/>
  </w:style>
  <w:style w:type="paragraph" w:customStyle="1" w:styleId="5233D80BB7A947228F01AEBD024D4E93">
    <w:name w:val="5233D80BB7A947228F01AEBD024D4E93"/>
  </w:style>
  <w:style w:type="paragraph" w:customStyle="1" w:styleId="A2C943D2F1AC41A68B404354AB105537">
    <w:name w:val="A2C943D2F1AC41A68B404354AB105537"/>
  </w:style>
  <w:style w:type="paragraph" w:customStyle="1" w:styleId="6294C94148554960AFB14DB1192B2A17">
    <w:name w:val="6294C94148554960AFB14DB1192B2A17"/>
  </w:style>
  <w:style w:type="paragraph" w:customStyle="1" w:styleId="8C56788475CE4F6AB473E49668F93E13">
    <w:name w:val="8C56788475CE4F6AB473E49668F93E13"/>
  </w:style>
  <w:style w:type="paragraph" w:customStyle="1" w:styleId="3D2CF60C6500473FBBD3A2CB14C005FC">
    <w:name w:val="3D2CF60C6500473FBBD3A2CB14C005FC"/>
  </w:style>
  <w:style w:type="paragraph" w:customStyle="1" w:styleId="D9668EE13F04494A90CAC08F22933953">
    <w:name w:val="D9668EE13F04494A90CAC08F22933953"/>
  </w:style>
  <w:style w:type="paragraph" w:customStyle="1" w:styleId="EEA4136A4E4C42719F870488DAA171A7">
    <w:name w:val="EEA4136A4E4C42719F870488DAA171A7"/>
  </w:style>
  <w:style w:type="paragraph" w:customStyle="1" w:styleId="0B96C141ADED4B71A3686659EA2B29C2">
    <w:name w:val="0B96C141ADED4B71A3686659EA2B29C2"/>
  </w:style>
  <w:style w:type="paragraph" w:customStyle="1" w:styleId="BA0BC9C3F8B54BC8A690BD6A54337E1C">
    <w:name w:val="BA0BC9C3F8B54BC8A690BD6A54337E1C"/>
  </w:style>
  <w:style w:type="paragraph" w:customStyle="1" w:styleId="325706D734BA4F17BEC45F99C9F6FC8A">
    <w:name w:val="325706D734BA4F17BEC45F99C9F6FC8A"/>
  </w:style>
  <w:style w:type="paragraph" w:customStyle="1" w:styleId="5BF83A46DDC64C29910E6B60AAF1CF8E">
    <w:name w:val="5BF83A46DDC64C29910E6B60AAF1CF8E"/>
  </w:style>
  <w:style w:type="paragraph" w:customStyle="1" w:styleId="F9567414E9C54F39B2D55783E74B4018">
    <w:name w:val="F9567414E9C54F39B2D55783E74B4018"/>
  </w:style>
  <w:style w:type="paragraph" w:customStyle="1" w:styleId="3AF50925774A4A6CACC9EA1D5AEB4C61">
    <w:name w:val="3AF50925774A4A6CACC9EA1D5AEB4C61"/>
  </w:style>
  <w:style w:type="paragraph" w:customStyle="1" w:styleId="1239B182FFAE4320A6CCA76CC270E1E6">
    <w:name w:val="1239B182FFAE4320A6CCA76CC270E1E6"/>
  </w:style>
  <w:style w:type="paragraph" w:customStyle="1" w:styleId="E75AA92BEF7348CFBEC35C0B77772B58">
    <w:name w:val="E75AA92BEF7348CFBEC35C0B77772B58"/>
  </w:style>
  <w:style w:type="paragraph" w:customStyle="1" w:styleId="465BED6B33CB4CD192522DCC6D6419C4">
    <w:name w:val="465BED6B33CB4CD192522DCC6D6419C4"/>
  </w:style>
  <w:style w:type="paragraph" w:customStyle="1" w:styleId="D8614BC0A54B4FF0A59A76631FC08CA2">
    <w:name w:val="D8614BC0A54B4FF0A59A76631FC08CA2"/>
  </w:style>
  <w:style w:type="paragraph" w:customStyle="1" w:styleId="F05326E132ED48949581A378C81DEF36">
    <w:name w:val="F05326E132ED48949581A378C81DEF36"/>
  </w:style>
  <w:style w:type="paragraph" w:customStyle="1" w:styleId="76A184EEA91942539194D8BB58BF1ADB">
    <w:name w:val="76A184EEA91942539194D8BB58BF1ADB"/>
  </w:style>
  <w:style w:type="paragraph" w:customStyle="1" w:styleId="3B4251807DB24B80AC71A5C1B4B73E4C">
    <w:name w:val="3B4251807DB24B80AC71A5C1B4B73E4C"/>
  </w:style>
  <w:style w:type="paragraph" w:customStyle="1" w:styleId="84A9384822734284ACB75FE286B04E3E">
    <w:name w:val="84A9384822734284ACB75FE286B04E3E"/>
  </w:style>
  <w:style w:type="paragraph" w:customStyle="1" w:styleId="594616CCC707477D8DA1FB1470910CCB">
    <w:name w:val="594616CCC707477D8DA1FB1470910CCB"/>
  </w:style>
  <w:style w:type="paragraph" w:customStyle="1" w:styleId="810C6590668D4FAEBED4D98C954ED6E6">
    <w:name w:val="810C6590668D4FAEBED4D98C954ED6E6"/>
  </w:style>
  <w:style w:type="paragraph" w:customStyle="1" w:styleId="2BF61E83B62449C987C7C2E426B984F7">
    <w:name w:val="2BF61E83B62449C987C7C2E426B984F7"/>
  </w:style>
  <w:style w:type="paragraph" w:customStyle="1" w:styleId="DDEDB4A415DC4CCF99D185C9B3411A74">
    <w:name w:val="DDEDB4A415DC4CCF99D185C9B3411A74"/>
  </w:style>
  <w:style w:type="paragraph" w:customStyle="1" w:styleId="E55DBB052E054A32B59FF2EC259FDCBF">
    <w:name w:val="E55DBB052E054A32B59FF2EC259FDCBF"/>
  </w:style>
  <w:style w:type="paragraph" w:customStyle="1" w:styleId="8A41534191A24BA3AC5953892AA24B99">
    <w:name w:val="8A41534191A24BA3AC5953892AA24B99"/>
  </w:style>
  <w:style w:type="paragraph" w:customStyle="1" w:styleId="A2C1083ABEA24951B6F1BA11360A7896">
    <w:name w:val="A2C1083ABEA24951B6F1BA11360A7896"/>
  </w:style>
  <w:style w:type="paragraph" w:customStyle="1" w:styleId="D67E3D08CEAC4F43B4E4E6B5A670668C">
    <w:name w:val="D67E3D08CEAC4F43B4E4E6B5A670668C"/>
  </w:style>
  <w:style w:type="paragraph" w:customStyle="1" w:styleId="B8285E2C29464EE381C1CCB7DECBC17F">
    <w:name w:val="B8285E2C29464EE381C1CCB7DECBC17F"/>
  </w:style>
  <w:style w:type="paragraph" w:customStyle="1" w:styleId="E8C718368B8E490DB6C77B68F50A808C">
    <w:name w:val="E8C718368B8E490DB6C77B68F50A808C"/>
  </w:style>
  <w:style w:type="paragraph" w:customStyle="1" w:styleId="32E9B2D6882049D3825F369F8E82283B">
    <w:name w:val="32E9B2D6882049D3825F369F8E82283B"/>
  </w:style>
  <w:style w:type="paragraph" w:customStyle="1" w:styleId="A9B25FA3D27D4C0F828783857246A691">
    <w:name w:val="A9B25FA3D27D4C0F828783857246A691"/>
  </w:style>
  <w:style w:type="paragraph" w:customStyle="1" w:styleId="F6B0EF7A6B814698801B52478E48B311">
    <w:name w:val="F6B0EF7A6B814698801B52478E48B311"/>
  </w:style>
  <w:style w:type="paragraph" w:customStyle="1" w:styleId="7594A08137E5497C8DC488CDCF194D2E">
    <w:name w:val="7594A08137E5497C8DC488CDCF194D2E"/>
  </w:style>
  <w:style w:type="paragraph" w:customStyle="1" w:styleId="3AF8B5F35B8B42C3A22E511E9CB2DBE1">
    <w:name w:val="3AF8B5F35B8B42C3A22E511E9CB2DBE1"/>
  </w:style>
  <w:style w:type="paragraph" w:customStyle="1" w:styleId="FA15F50112E1433287F1503C23CD148A">
    <w:name w:val="FA15F50112E1433287F1503C23CD148A"/>
  </w:style>
  <w:style w:type="paragraph" w:customStyle="1" w:styleId="E7E0F845E48347C1B94FB3C055E64836">
    <w:name w:val="E7E0F845E48347C1B94FB3C055E64836"/>
  </w:style>
  <w:style w:type="paragraph" w:customStyle="1" w:styleId="0ECB99E5DD26401590114570AE0155EC">
    <w:name w:val="0ECB99E5DD26401590114570AE0155EC"/>
  </w:style>
  <w:style w:type="paragraph" w:customStyle="1" w:styleId="B0358772960347A09CC4A2E7004C373F">
    <w:name w:val="B0358772960347A09CC4A2E7004C373F"/>
  </w:style>
  <w:style w:type="paragraph" w:customStyle="1" w:styleId="BBCC3CA47BE64FA2ADD180C1894B908C">
    <w:name w:val="BBCC3CA47BE64FA2ADD180C1894B908C"/>
  </w:style>
  <w:style w:type="paragraph" w:customStyle="1" w:styleId="598C01AEF9764F08B5443F20E0E3729A">
    <w:name w:val="598C01AEF9764F08B5443F20E0E3729A"/>
  </w:style>
  <w:style w:type="paragraph" w:customStyle="1" w:styleId="B3B9AE300FB14265A67A5481136E5A94">
    <w:name w:val="B3B9AE300FB14265A67A5481136E5A94"/>
  </w:style>
  <w:style w:type="paragraph" w:customStyle="1" w:styleId="A34B521F5B444BCC9369AB1A4799141F">
    <w:name w:val="A34B521F5B444BCC9369AB1A4799141F"/>
  </w:style>
  <w:style w:type="paragraph" w:customStyle="1" w:styleId="9F9DC28713B6453F8B80E641AF8EC54F">
    <w:name w:val="9F9DC28713B6453F8B80E641AF8EC54F"/>
  </w:style>
  <w:style w:type="paragraph" w:customStyle="1" w:styleId="7679FD1BCECC49DCB94C336BC034565F">
    <w:name w:val="7679FD1BCECC49DCB94C336BC034565F"/>
  </w:style>
  <w:style w:type="paragraph" w:customStyle="1" w:styleId="99998E090D774215A0E5FFF595E8E523">
    <w:name w:val="99998E090D774215A0E5FFF595E8E523"/>
  </w:style>
  <w:style w:type="paragraph" w:customStyle="1" w:styleId="E22513553AB0411F977E2F003A9A46A0">
    <w:name w:val="E22513553AB0411F977E2F003A9A46A0"/>
  </w:style>
  <w:style w:type="paragraph" w:customStyle="1" w:styleId="1149D8B8F1754A59A7A93F7316A693D6">
    <w:name w:val="1149D8B8F1754A59A7A93F7316A693D6"/>
  </w:style>
  <w:style w:type="paragraph" w:customStyle="1" w:styleId="F84F49F48D81448F97A36B152856872A">
    <w:name w:val="F84F49F48D81448F97A36B152856872A"/>
  </w:style>
  <w:style w:type="paragraph" w:customStyle="1" w:styleId="475B1B879C334FD79FA5A5C0964F496E">
    <w:name w:val="475B1B879C334FD79FA5A5C0964F496E"/>
  </w:style>
  <w:style w:type="paragraph" w:customStyle="1" w:styleId="B735BA766F2E46D793BD273573F963A6">
    <w:name w:val="B735BA766F2E46D793BD273573F963A6"/>
  </w:style>
  <w:style w:type="paragraph" w:customStyle="1" w:styleId="DB3F49499A594422A2454123C4052BF2">
    <w:name w:val="DB3F49499A594422A2454123C4052BF2"/>
  </w:style>
  <w:style w:type="paragraph" w:customStyle="1" w:styleId="6FB0FC818BB04979AC8E897027043EBA">
    <w:name w:val="6FB0FC818BB04979AC8E897027043EBA"/>
  </w:style>
  <w:style w:type="paragraph" w:customStyle="1" w:styleId="1DB7DECF603C463EB21D133FFBA35F2C">
    <w:name w:val="1DB7DECF603C463EB21D133FFBA35F2C"/>
  </w:style>
  <w:style w:type="paragraph" w:customStyle="1" w:styleId="0D7D315822D5493F896E51CFF8944EF8">
    <w:name w:val="0D7D315822D5493F896E51CFF8944EF8"/>
  </w:style>
  <w:style w:type="paragraph" w:customStyle="1" w:styleId="90AFA0B069C54B5FABCA3331DAEC948B">
    <w:name w:val="90AFA0B069C54B5FABCA3331DAEC948B"/>
  </w:style>
  <w:style w:type="paragraph" w:customStyle="1" w:styleId="50F5DFBFE2CD42C79D21F2449DB5D19D">
    <w:name w:val="50F5DFBFE2CD42C79D21F2449DB5D19D"/>
  </w:style>
  <w:style w:type="paragraph" w:customStyle="1" w:styleId="0DC43BB75DC94687A54CC24F216AD183">
    <w:name w:val="0DC43BB75DC94687A54CC24F216AD183"/>
  </w:style>
  <w:style w:type="paragraph" w:customStyle="1" w:styleId="3F5AF1DA0B5A48608A2A9BB2EB844114">
    <w:name w:val="3F5AF1DA0B5A48608A2A9BB2EB844114"/>
  </w:style>
  <w:style w:type="paragraph" w:customStyle="1" w:styleId="3F77D614E34B4525A8E496953A90498D">
    <w:name w:val="3F77D614E34B4525A8E496953A90498D"/>
  </w:style>
  <w:style w:type="paragraph" w:customStyle="1" w:styleId="EC94C4C358F14FA6A97DD1BCA737A24C">
    <w:name w:val="EC94C4C358F14FA6A97DD1BCA737A24C"/>
  </w:style>
  <w:style w:type="paragraph" w:customStyle="1" w:styleId="FC8BDE8B46FC49549C1E7B0B623EF1A5">
    <w:name w:val="FC8BDE8B46FC49549C1E7B0B623EF1A5"/>
  </w:style>
  <w:style w:type="paragraph" w:customStyle="1" w:styleId="5AF64CC4169041DD99D8EE4D9CF49DBE">
    <w:name w:val="5AF64CC4169041DD99D8EE4D9CF49DBE"/>
  </w:style>
  <w:style w:type="paragraph" w:customStyle="1" w:styleId="42E01B15010E40D9A654D11E3CB69A74">
    <w:name w:val="42E01B15010E40D9A654D11E3CB69A74"/>
  </w:style>
  <w:style w:type="paragraph" w:customStyle="1" w:styleId="ADC6A4BE7B2544929D331C522E0CAAF3">
    <w:name w:val="ADC6A4BE7B2544929D331C522E0CAAF3"/>
  </w:style>
  <w:style w:type="paragraph" w:customStyle="1" w:styleId="434377FFB4514F2BAE4CD6423E2D66B4">
    <w:name w:val="434377FFB4514F2BAE4CD6423E2D66B4"/>
  </w:style>
  <w:style w:type="paragraph" w:customStyle="1" w:styleId="B0861B0B5865480FAC14FF8D670F7B0E">
    <w:name w:val="B0861B0B5865480FAC14FF8D670F7B0E"/>
  </w:style>
  <w:style w:type="paragraph" w:customStyle="1" w:styleId="D22D187D54FC484280481FC27B6D7B91">
    <w:name w:val="D22D187D54FC484280481FC27B6D7B91"/>
  </w:style>
  <w:style w:type="paragraph" w:customStyle="1" w:styleId="10A5EB7D3CE2466FB93D85C3A13CDEDC">
    <w:name w:val="10A5EB7D3CE2466FB93D85C3A13CDEDC"/>
  </w:style>
  <w:style w:type="paragraph" w:customStyle="1" w:styleId="28D429CC05104D499131B2B5B47AF006">
    <w:name w:val="28D429CC05104D499131B2B5B47AF006"/>
  </w:style>
  <w:style w:type="paragraph" w:customStyle="1" w:styleId="F87465C9C17042DEAE7571B5DA14B297">
    <w:name w:val="F87465C9C17042DEAE7571B5DA14B297"/>
  </w:style>
  <w:style w:type="paragraph" w:customStyle="1" w:styleId="395FB817E6814C89B43FD1D5D671CEA7">
    <w:name w:val="395FB817E6814C89B43FD1D5D671CEA7"/>
  </w:style>
  <w:style w:type="paragraph" w:customStyle="1" w:styleId="CC2CB9F8C7474B08A134DA9BE1EA44CD">
    <w:name w:val="CC2CB9F8C7474B08A134DA9BE1EA44CD"/>
  </w:style>
  <w:style w:type="paragraph" w:customStyle="1" w:styleId="21834C0BA3BB473EB8363F9B819826BB">
    <w:name w:val="21834C0BA3BB473EB8363F9B819826BB"/>
  </w:style>
  <w:style w:type="paragraph" w:customStyle="1" w:styleId="14D37AFCBC974335A67FB96FD8C6B419">
    <w:name w:val="14D37AFCBC974335A67FB96FD8C6B419"/>
  </w:style>
  <w:style w:type="paragraph" w:customStyle="1" w:styleId="4102FA7185DD4F33B9F3430A4212134E">
    <w:name w:val="4102FA7185DD4F33B9F3430A4212134E"/>
  </w:style>
  <w:style w:type="paragraph" w:customStyle="1" w:styleId="BB02FF2763EE47B4B13F3BA213E2F4A7">
    <w:name w:val="BB02FF2763EE47B4B13F3BA213E2F4A7"/>
  </w:style>
  <w:style w:type="paragraph" w:customStyle="1" w:styleId="C4AEB955CB7D40F5BF9F8D02251EBB22">
    <w:name w:val="C4AEB955CB7D40F5BF9F8D02251EBB22"/>
  </w:style>
  <w:style w:type="paragraph" w:customStyle="1" w:styleId="C96967B443754B8395EB6995846FAFAB">
    <w:name w:val="C96967B443754B8395EB6995846FAFAB"/>
  </w:style>
  <w:style w:type="paragraph" w:customStyle="1" w:styleId="07C7B67CE3154637BFBF43E67FF8685D">
    <w:name w:val="07C7B67CE3154637BFBF43E67FF8685D"/>
  </w:style>
  <w:style w:type="paragraph" w:customStyle="1" w:styleId="295455DBBB2B476B9FD58BFB93D28B9B">
    <w:name w:val="295455DBBB2B476B9FD58BFB93D28B9B"/>
  </w:style>
  <w:style w:type="paragraph" w:customStyle="1" w:styleId="D8B7016BFEC54757A6ED2AA4765216E9">
    <w:name w:val="D8B7016BFEC54757A6ED2AA4765216E9"/>
  </w:style>
  <w:style w:type="paragraph" w:customStyle="1" w:styleId="FAEBBD0E8EE0435D812415F78EB4C378">
    <w:name w:val="FAEBBD0E8EE0435D812415F78EB4C378"/>
  </w:style>
  <w:style w:type="paragraph" w:customStyle="1" w:styleId="8BDD8355369A4DFFB4925389DC6B2A30">
    <w:name w:val="8BDD8355369A4DFFB4925389DC6B2A30"/>
  </w:style>
  <w:style w:type="paragraph" w:customStyle="1" w:styleId="C5C77A604D824FF3AEE170C2A06F146B">
    <w:name w:val="C5C77A604D824FF3AEE170C2A06F146B"/>
  </w:style>
  <w:style w:type="paragraph" w:customStyle="1" w:styleId="899984946FF7488081F7D750203F136B">
    <w:name w:val="899984946FF7488081F7D750203F136B"/>
  </w:style>
  <w:style w:type="paragraph" w:customStyle="1" w:styleId="562414B8BB9648E580D00285FC69B0F4">
    <w:name w:val="562414B8BB9648E580D00285FC69B0F4"/>
  </w:style>
  <w:style w:type="paragraph" w:customStyle="1" w:styleId="0D6F4FB408DF4994AB8F468331FD35EA">
    <w:name w:val="0D6F4FB408DF4994AB8F468331FD35EA"/>
  </w:style>
  <w:style w:type="paragraph" w:customStyle="1" w:styleId="054B6DC65C1C40108B79A9B2D6010425">
    <w:name w:val="054B6DC65C1C40108B79A9B2D6010425"/>
  </w:style>
  <w:style w:type="paragraph" w:customStyle="1" w:styleId="DFD8F71E580341398B68EE2D143DCF8A">
    <w:name w:val="DFD8F71E580341398B68EE2D143DCF8A"/>
  </w:style>
  <w:style w:type="paragraph" w:customStyle="1" w:styleId="8BC16AA0D43B445499D6773C64C06ED1">
    <w:name w:val="8BC16AA0D43B445499D6773C64C06ED1"/>
  </w:style>
  <w:style w:type="paragraph" w:customStyle="1" w:styleId="2EE07D0F81B54FF4B32F89901F4304DF">
    <w:name w:val="2EE07D0F81B54FF4B32F89901F4304DF"/>
  </w:style>
  <w:style w:type="paragraph" w:customStyle="1" w:styleId="00BD82F3361942E889DE0F3356359CBB">
    <w:name w:val="00BD82F3361942E889DE0F3356359CBB"/>
  </w:style>
  <w:style w:type="paragraph" w:customStyle="1" w:styleId="21DA07BAB9724404AE035F801F47192C">
    <w:name w:val="21DA07BAB9724404AE035F801F47192C"/>
  </w:style>
  <w:style w:type="paragraph" w:customStyle="1" w:styleId="88739A9139014B9D9EEC52D29B5B9A29">
    <w:name w:val="88739A9139014B9D9EEC52D29B5B9A29"/>
  </w:style>
  <w:style w:type="paragraph" w:customStyle="1" w:styleId="93E33D19AE3E4A1AB837E65C2CD114CC">
    <w:name w:val="93E33D19AE3E4A1AB837E65C2CD114CC"/>
  </w:style>
  <w:style w:type="paragraph" w:customStyle="1" w:styleId="F0B3DBA5AB1E4B87B2F944E32EF26699">
    <w:name w:val="F0B3DBA5AB1E4B87B2F944E32EF26699"/>
  </w:style>
  <w:style w:type="paragraph" w:customStyle="1" w:styleId="3DEC651D991B417DBEAC574B121E687A">
    <w:name w:val="3DEC651D991B417DBEAC574B121E687A"/>
  </w:style>
  <w:style w:type="paragraph" w:customStyle="1" w:styleId="D08522AF00194F70AEBA4537F4F5B2FE">
    <w:name w:val="D08522AF00194F70AEBA4537F4F5B2FE"/>
  </w:style>
  <w:style w:type="paragraph" w:customStyle="1" w:styleId="9FDD89F35FE64C3C9F5253B9A5865237">
    <w:name w:val="9FDD89F35FE64C3C9F5253B9A5865237"/>
  </w:style>
  <w:style w:type="paragraph" w:customStyle="1" w:styleId="8D6FEDB1AF114180B68351A31CFD50B5">
    <w:name w:val="8D6FEDB1AF114180B68351A31CFD50B5"/>
  </w:style>
  <w:style w:type="paragraph" w:customStyle="1" w:styleId="4BAA0A93C8304136955101F668C1D341">
    <w:name w:val="4BAA0A93C8304136955101F668C1D341"/>
  </w:style>
  <w:style w:type="paragraph" w:customStyle="1" w:styleId="502B2281B70F4385927CB3B5E137F3B8">
    <w:name w:val="502B2281B70F4385927CB3B5E137F3B8"/>
  </w:style>
  <w:style w:type="paragraph" w:customStyle="1" w:styleId="83E0A601D31F41B6894CEC9FCE3D6B48">
    <w:name w:val="83E0A601D31F41B6894CEC9FCE3D6B48"/>
  </w:style>
  <w:style w:type="paragraph" w:customStyle="1" w:styleId="25D6F9CB2584418E93A5292AE1EC1E38">
    <w:name w:val="25D6F9CB2584418E93A5292AE1EC1E38"/>
  </w:style>
  <w:style w:type="paragraph" w:customStyle="1" w:styleId="A063AE9C92434D80B4ACEC9C556CBA66">
    <w:name w:val="A063AE9C92434D80B4ACEC9C556CBA66"/>
  </w:style>
  <w:style w:type="paragraph" w:customStyle="1" w:styleId="0AB643B7CCED4AB398D2ADCE9DB70CA1">
    <w:name w:val="0AB643B7CCED4AB398D2ADCE9DB70CA1"/>
  </w:style>
  <w:style w:type="paragraph" w:customStyle="1" w:styleId="0E8AEC4A0D5E4006991CEAB16BAAEF92">
    <w:name w:val="0E8AEC4A0D5E4006991CEAB16BAAEF92"/>
  </w:style>
  <w:style w:type="paragraph" w:customStyle="1" w:styleId="8AA89B646DEE4A618BC7054124B96959">
    <w:name w:val="8AA89B646DEE4A618BC7054124B96959"/>
  </w:style>
  <w:style w:type="paragraph" w:customStyle="1" w:styleId="7C082F7B0D8345CEB3F865B363B6A40F">
    <w:name w:val="7C082F7B0D8345CEB3F865B363B6A40F"/>
  </w:style>
  <w:style w:type="paragraph" w:customStyle="1" w:styleId="DA5393AE32FA4547A6217E69CE1ACC66">
    <w:name w:val="DA5393AE32FA4547A6217E69CE1ACC66"/>
  </w:style>
  <w:style w:type="paragraph" w:customStyle="1" w:styleId="8A53F9F0228E42E8BEBDAADBB5306F96">
    <w:name w:val="8A53F9F0228E42E8BEBDAADBB5306F96"/>
  </w:style>
  <w:style w:type="paragraph" w:customStyle="1" w:styleId="72C0956F846444C5A4EACCC7F0EEC81A">
    <w:name w:val="72C0956F846444C5A4EACCC7F0EEC81A"/>
  </w:style>
  <w:style w:type="paragraph" w:customStyle="1" w:styleId="5CF3C37A6CE14432AED780F739B41EEB">
    <w:name w:val="5CF3C37A6CE14432AED780F739B41EEB"/>
  </w:style>
  <w:style w:type="paragraph" w:customStyle="1" w:styleId="632D6F2E274A400CBA7563D73D493BBD">
    <w:name w:val="632D6F2E274A400CBA7563D73D493BBD"/>
  </w:style>
  <w:style w:type="paragraph" w:customStyle="1" w:styleId="2DEE6E2D166A4FECAC81E8604EEB71C7">
    <w:name w:val="2DEE6E2D166A4FECAC81E8604EEB71C7"/>
  </w:style>
  <w:style w:type="paragraph" w:customStyle="1" w:styleId="D00BC82995A44C8BBFA10561E9381CC0">
    <w:name w:val="D00BC82995A44C8BBFA10561E9381CC0"/>
  </w:style>
  <w:style w:type="paragraph" w:customStyle="1" w:styleId="E53C27FF00E04BAC9805AF200511A2E5">
    <w:name w:val="E53C27FF00E04BAC9805AF200511A2E5"/>
  </w:style>
  <w:style w:type="paragraph" w:customStyle="1" w:styleId="CD961B7BB8204346A664B010A32BAD9C">
    <w:name w:val="CD961B7BB8204346A664B010A32BAD9C"/>
  </w:style>
  <w:style w:type="paragraph" w:customStyle="1" w:styleId="47B24FE81C1B42A18DFDCB5538BEF814">
    <w:name w:val="47B24FE81C1B42A18DFDCB5538BEF814"/>
  </w:style>
  <w:style w:type="paragraph" w:customStyle="1" w:styleId="79590AE107654F32B40614F58DFC20A4">
    <w:name w:val="79590AE107654F32B40614F58DFC20A4"/>
  </w:style>
  <w:style w:type="paragraph" w:customStyle="1" w:styleId="0AAF3C104D58409DBCBDA6D5239856FC">
    <w:name w:val="0AAF3C104D58409DBCBDA6D5239856FC"/>
  </w:style>
  <w:style w:type="paragraph" w:customStyle="1" w:styleId="E59A0E329FAC40599CDE1AA2120A6F3F">
    <w:name w:val="E59A0E329FAC40599CDE1AA2120A6F3F"/>
  </w:style>
  <w:style w:type="paragraph" w:customStyle="1" w:styleId="C4378A8EE733420189092FEF1F136AB1">
    <w:name w:val="C4378A8EE733420189092FEF1F136AB1"/>
  </w:style>
  <w:style w:type="paragraph" w:customStyle="1" w:styleId="34E71A6D469B4ED8A061D4C8E4751434">
    <w:name w:val="34E71A6D469B4ED8A061D4C8E4751434"/>
  </w:style>
  <w:style w:type="paragraph" w:customStyle="1" w:styleId="6BFA3CD641A64648BD402093B625502D">
    <w:name w:val="6BFA3CD641A64648BD402093B625502D"/>
  </w:style>
  <w:style w:type="paragraph" w:customStyle="1" w:styleId="2973B5E813184FC1890CDB034B40EE80">
    <w:name w:val="2973B5E813184FC1890CDB034B40EE80"/>
  </w:style>
  <w:style w:type="paragraph" w:customStyle="1" w:styleId="B47E198F5D37453A94D2E5DD6A00E08D">
    <w:name w:val="B47E198F5D37453A94D2E5DD6A00E08D"/>
  </w:style>
  <w:style w:type="paragraph" w:customStyle="1" w:styleId="35C3277AB929431FA7D4C8B12DC87B5F">
    <w:name w:val="35C3277AB929431FA7D4C8B12DC87B5F"/>
  </w:style>
  <w:style w:type="paragraph" w:customStyle="1" w:styleId="DFEAC824732D4B1FBB86BF221FE58A54">
    <w:name w:val="DFEAC824732D4B1FBB86BF221FE58A54"/>
  </w:style>
  <w:style w:type="paragraph" w:customStyle="1" w:styleId="38FA6F50284D40ECAD1F3F845F5CC390">
    <w:name w:val="38FA6F50284D40ECAD1F3F845F5CC390"/>
  </w:style>
  <w:style w:type="paragraph" w:customStyle="1" w:styleId="814B711695A640B1837B9512B91545ED">
    <w:name w:val="814B711695A640B1837B9512B91545ED"/>
  </w:style>
  <w:style w:type="paragraph" w:customStyle="1" w:styleId="BC82A0E1401345F0A6610A26792E5C39">
    <w:name w:val="BC82A0E1401345F0A6610A26792E5C39"/>
  </w:style>
  <w:style w:type="paragraph" w:customStyle="1" w:styleId="BBB90A53CF9445F795C0C9F74CAACBB6">
    <w:name w:val="BBB90A53CF9445F795C0C9F74CAACBB6"/>
  </w:style>
  <w:style w:type="paragraph" w:customStyle="1" w:styleId="DF3FAE28935744D9B727F623CC88E97A">
    <w:name w:val="DF3FAE28935744D9B727F623CC88E97A"/>
  </w:style>
  <w:style w:type="paragraph" w:customStyle="1" w:styleId="A9EC22A2F3E54F6B8A1BB1E593D655C7">
    <w:name w:val="A9EC22A2F3E54F6B8A1BB1E593D655C7"/>
  </w:style>
  <w:style w:type="paragraph" w:customStyle="1" w:styleId="145733109E6A4AE2B39CA0FACB6F2399">
    <w:name w:val="145733109E6A4AE2B39CA0FACB6F2399"/>
  </w:style>
  <w:style w:type="paragraph" w:customStyle="1" w:styleId="3BE33DC3D4354D35942525C4E18F45AB">
    <w:name w:val="3BE33DC3D4354D35942525C4E18F45AB"/>
  </w:style>
  <w:style w:type="paragraph" w:customStyle="1" w:styleId="7A13E557D2AC4BE29F0A830EF0FF1C5B">
    <w:name w:val="7A13E557D2AC4BE29F0A830EF0FF1C5B"/>
  </w:style>
  <w:style w:type="paragraph" w:customStyle="1" w:styleId="A7C4C6200F374970BAE4036D4F63267B">
    <w:name w:val="A7C4C6200F374970BAE4036D4F63267B"/>
  </w:style>
  <w:style w:type="paragraph" w:customStyle="1" w:styleId="0E1CA0496BE44FB8AC5257AB7FF340B6">
    <w:name w:val="0E1CA0496BE44FB8AC5257AB7FF340B6"/>
  </w:style>
  <w:style w:type="paragraph" w:customStyle="1" w:styleId="4DCCCA7A52A2488DBA981955DABF479E">
    <w:name w:val="4DCCCA7A52A2488DBA981955DABF479E"/>
  </w:style>
  <w:style w:type="paragraph" w:customStyle="1" w:styleId="ACD83BE1F40A4D059F56FDCFBFFCBCB7">
    <w:name w:val="ACD83BE1F40A4D059F56FDCFBFFCBCB7"/>
  </w:style>
  <w:style w:type="paragraph" w:customStyle="1" w:styleId="5AD32139C38A47F5A91C7DA3D0A9BC10">
    <w:name w:val="5AD32139C38A47F5A91C7DA3D0A9BC10"/>
  </w:style>
  <w:style w:type="paragraph" w:customStyle="1" w:styleId="B5D84A0C8D2D45819F6B69861EBA7F85">
    <w:name w:val="B5D84A0C8D2D45819F6B69861EBA7F85"/>
  </w:style>
  <w:style w:type="paragraph" w:customStyle="1" w:styleId="E419332B776046D9A71D0BEC08D34306">
    <w:name w:val="E419332B776046D9A71D0BEC08D34306"/>
  </w:style>
  <w:style w:type="paragraph" w:customStyle="1" w:styleId="6E63744BB37E4F8F9C0706DA8FCC3920">
    <w:name w:val="6E63744BB37E4F8F9C0706DA8FCC3920"/>
  </w:style>
  <w:style w:type="paragraph" w:customStyle="1" w:styleId="4002E2F419D34B5DB6AA60C3AAF133BA">
    <w:name w:val="4002E2F419D34B5DB6AA60C3AAF133BA"/>
  </w:style>
  <w:style w:type="paragraph" w:customStyle="1" w:styleId="AC6829E7F9DA44748F91A43C6AA10F4F">
    <w:name w:val="AC6829E7F9DA44748F91A43C6AA10F4F"/>
  </w:style>
  <w:style w:type="paragraph" w:customStyle="1" w:styleId="DCF5E4F062474D9B80012A36086E2823">
    <w:name w:val="DCF5E4F062474D9B80012A36086E2823"/>
  </w:style>
  <w:style w:type="paragraph" w:customStyle="1" w:styleId="8E38CA36D9244637B8B0DEA55EFF297B">
    <w:name w:val="8E38CA36D9244637B8B0DEA55EFF297B"/>
  </w:style>
  <w:style w:type="paragraph" w:customStyle="1" w:styleId="EC8264CBA1964DD0884283ECE7254559">
    <w:name w:val="EC8264CBA1964DD0884283ECE7254559"/>
  </w:style>
  <w:style w:type="paragraph" w:customStyle="1" w:styleId="E947D2C8141345D690634EEF03D207BB">
    <w:name w:val="E947D2C8141345D690634EEF03D207BB"/>
  </w:style>
  <w:style w:type="paragraph" w:customStyle="1" w:styleId="2A414D3EDA164295A5783C54A6057093">
    <w:name w:val="2A414D3EDA164295A5783C54A6057093"/>
  </w:style>
  <w:style w:type="paragraph" w:customStyle="1" w:styleId="BC57665DEC2F4B86B478987EA9681EEB">
    <w:name w:val="BC57665DEC2F4B86B478987EA9681EEB"/>
  </w:style>
  <w:style w:type="paragraph" w:customStyle="1" w:styleId="BDA2E2B641A148F9890817B6393D0FB2">
    <w:name w:val="BDA2E2B641A148F9890817B6393D0FB2"/>
  </w:style>
  <w:style w:type="paragraph" w:customStyle="1" w:styleId="354877490B9E45EFBE3B9D06269A2044">
    <w:name w:val="354877490B9E45EFBE3B9D06269A2044"/>
  </w:style>
  <w:style w:type="paragraph" w:customStyle="1" w:styleId="CA3C08A55E2F4C1C9FA361BA04DD8833">
    <w:name w:val="CA3C08A55E2F4C1C9FA361BA04DD8833"/>
  </w:style>
  <w:style w:type="paragraph" w:customStyle="1" w:styleId="3D54EB2DE294449CB59E62481A032A0A">
    <w:name w:val="3D54EB2DE294449CB59E62481A032A0A"/>
  </w:style>
  <w:style w:type="paragraph" w:customStyle="1" w:styleId="24A995C3D40243E7AEFECCF9418956A9">
    <w:name w:val="24A995C3D40243E7AEFECCF9418956A9"/>
  </w:style>
  <w:style w:type="paragraph" w:customStyle="1" w:styleId="1D9A5D66DEAA4860BFB5E246E80A2FC7">
    <w:name w:val="1D9A5D66DEAA4860BFB5E246E80A2FC7"/>
  </w:style>
  <w:style w:type="paragraph" w:customStyle="1" w:styleId="CAE43DD275004342826C0C493C419459">
    <w:name w:val="CAE43DD275004342826C0C493C419459"/>
  </w:style>
  <w:style w:type="paragraph" w:customStyle="1" w:styleId="E953DD8928984BA5B70338F56AD8CE22">
    <w:name w:val="E953DD8928984BA5B70338F56AD8CE22"/>
  </w:style>
  <w:style w:type="paragraph" w:customStyle="1" w:styleId="AFE7F6E165684A88927719B343A68370">
    <w:name w:val="AFE7F6E165684A88927719B343A68370"/>
  </w:style>
  <w:style w:type="paragraph" w:customStyle="1" w:styleId="7AEE22D0C4C64065AC834E33A76B3DBB">
    <w:name w:val="7AEE22D0C4C64065AC834E33A76B3DBB"/>
  </w:style>
  <w:style w:type="paragraph" w:customStyle="1" w:styleId="1A3EFF4D5AF74564833F87EE44976EBE">
    <w:name w:val="1A3EFF4D5AF74564833F87EE44976EBE"/>
  </w:style>
  <w:style w:type="paragraph" w:customStyle="1" w:styleId="7ED4778B81C74275935FA2194D90335C">
    <w:name w:val="7ED4778B81C74275935FA2194D90335C"/>
  </w:style>
  <w:style w:type="paragraph" w:customStyle="1" w:styleId="1DAF1118BA184B1F8323D6B625D068B6">
    <w:name w:val="1DAF1118BA184B1F8323D6B625D068B6"/>
  </w:style>
  <w:style w:type="paragraph" w:customStyle="1" w:styleId="CEB3761F3401434FBD9B69AB511E4BEA">
    <w:name w:val="CEB3761F3401434FBD9B69AB511E4BEA"/>
  </w:style>
  <w:style w:type="paragraph" w:customStyle="1" w:styleId="EF2805EE85CA462592F92E2E64E0516F">
    <w:name w:val="EF2805EE85CA462592F92E2E64E0516F"/>
  </w:style>
  <w:style w:type="paragraph" w:customStyle="1" w:styleId="6551D6B02AC04C4DB4E3245859D7DF35">
    <w:name w:val="6551D6B02AC04C4DB4E3245859D7DF35"/>
  </w:style>
  <w:style w:type="paragraph" w:customStyle="1" w:styleId="2BB5706360F74918996428DC1B5D103B">
    <w:name w:val="2BB5706360F74918996428DC1B5D103B"/>
  </w:style>
  <w:style w:type="paragraph" w:customStyle="1" w:styleId="95AC6535E9E549AEB953056C1C395D00">
    <w:name w:val="95AC6535E9E549AEB953056C1C395D00"/>
  </w:style>
  <w:style w:type="paragraph" w:customStyle="1" w:styleId="915A3CA51B1440E0BC31F32E10723942">
    <w:name w:val="915A3CA51B1440E0BC31F32E10723942"/>
  </w:style>
  <w:style w:type="paragraph" w:customStyle="1" w:styleId="3F6F47AA280F44AF91F1F9E037FBF668">
    <w:name w:val="3F6F47AA280F44AF91F1F9E037FBF668"/>
  </w:style>
  <w:style w:type="paragraph" w:customStyle="1" w:styleId="ECB741BCF85C4C18950AB5459B589693">
    <w:name w:val="ECB741BCF85C4C18950AB5459B589693"/>
  </w:style>
  <w:style w:type="paragraph" w:customStyle="1" w:styleId="9746A0F6A9D14C41B91FAA2B6B24FE2F">
    <w:name w:val="9746A0F6A9D14C41B91FAA2B6B24FE2F"/>
  </w:style>
  <w:style w:type="paragraph" w:customStyle="1" w:styleId="76D9A20006914AA196C2EA137330C3CA">
    <w:name w:val="76D9A20006914AA196C2EA137330C3CA"/>
  </w:style>
  <w:style w:type="paragraph" w:customStyle="1" w:styleId="544894A7EE99495E9F11F3E140F18879">
    <w:name w:val="544894A7EE99495E9F11F3E140F18879"/>
  </w:style>
  <w:style w:type="paragraph" w:customStyle="1" w:styleId="9733A745D431451294E7B9F0E0A96479">
    <w:name w:val="9733A745D431451294E7B9F0E0A96479"/>
  </w:style>
  <w:style w:type="paragraph" w:customStyle="1" w:styleId="D5EAB12EEC2C4A06AE51F63022457F57">
    <w:name w:val="D5EAB12EEC2C4A06AE51F63022457F57"/>
  </w:style>
  <w:style w:type="paragraph" w:customStyle="1" w:styleId="5A48B57876CC497E8BCB58BBA32C5987">
    <w:name w:val="5A48B57876CC497E8BCB58BBA32C5987"/>
  </w:style>
  <w:style w:type="paragraph" w:customStyle="1" w:styleId="E660D839DC51464A9918ED3DD69D9C47">
    <w:name w:val="E660D839DC51464A9918ED3DD69D9C47"/>
    <w:rsid w:val="00A01B05"/>
  </w:style>
  <w:style w:type="paragraph" w:customStyle="1" w:styleId="418902314C884B77A420AFAC34A788A6">
    <w:name w:val="418902314C884B77A420AFAC34A788A6"/>
    <w:rsid w:val="00A01B05"/>
  </w:style>
  <w:style w:type="paragraph" w:customStyle="1" w:styleId="47622EADCCA8449CA171D74F844970AB">
    <w:name w:val="47622EADCCA8449CA171D74F844970AB"/>
    <w:rsid w:val="00A01B05"/>
  </w:style>
  <w:style w:type="paragraph" w:customStyle="1" w:styleId="AED9425439A342259B1B5DA9EB2CCA38">
    <w:name w:val="AED9425439A342259B1B5DA9EB2CCA38"/>
    <w:rsid w:val="00A01B05"/>
  </w:style>
  <w:style w:type="paragraph" w:customStyle="1" w:styleId="B4133EC441604B92B069857B44E62BDA">
    <w:name w:val="B4133EC441604B92B069857B44E62BDA"/>
    <w:rsid w:val="00A01B05"/>
  </w:style>
  <w:style w:type="paragraph" w:customStyle="1" w:styleId="D85F1DFA0B874E8E820E4E8A3B21BFFB">
    <w:name w:val="D85F1DFA0B874E8E820E4E8A3B21BFFB"/>
    <w:rsid w:val="00A01B05"/>
  </w:style>
  <w:style w:type="paragraph" w:customStyle="1" w:styleId="69D363804D90426F82D96C199E3708A3">
    <w:name w:val="69D363804D90426F82D96C199E3708A3"/>
    <w:rsid w:val="00A01B05"/>
  </w:style>
  <w:style w:type="paragraph" w:customStyle="1" w:styleId="836CD1AC639C4A25B3947B026651FA80">
    <w:name w:val="836CD1AC639C4A25B3947B026651FA80"/>
    <w:rsid w:val="00A01B05"/>
  </w:style>
  <w:style w:type="paragraph" w:customStyle="1" w:styleId="9439865B803B40F7B43340D7180529BD">
    <w:name w:val="9439865B803B40F7B43340D7180529BD"/>
    <w:rsid w:val="00A01B05"/>
  </w:style>
  <w:style w:type="paragraph" w:customStyle="1" w:styleId="CD4F154AEF8640199DA851002B7DDB7E">
    <w:name w:val="CD4F154AEF8640199DA851002B7DDB7E"/>
    <w:rsid w:val="00A01B05"/>
  </w:style>
  <w:style w:type="paragraph" w:customStyle="1" w:styleId="349C31E7F0BC47A8923E30FB8DD392E9">
    <w:name w:val="349C31E7F0BC47A8923E30FB8DD392E9"/>
    <w:rsid w:val="00A01B05"/>
  </w:style>
  <w:style w:type="paragraph" w:customStyle="1" w:styleId="F747FD0924FE49AEAC1BEAC19A6AB96C">
    <w:name w:val="F747FD0924FE49AEAC1BEAC19A6AB96C"/>
    <w:rsid w:val="00A01B05"/>
  </w:style>
  <w:style w:type="paragraph" w:customStyle="1" w:styleId="10E487ED295B4F78B8B7D17988EA6728">
    <w:name w:val="10E487ED295B4F78B8B7D17988EA6728"/>
    <w:rsid w:val="00A01B05"/>
  </w:style>
  <w:style w:type="paragraph" w:customStyle="1" w:styleId="76688E24459444F2990AC199CEBFBAE0">
    <w:name w:val="76688E24459444F2990AC199CEBFBAE0"/>
  </w:style>
  <w:style w:type="paragraph" w:customStyle="1" w:styleId="AB33EF5E38194F898A2F9F397B3C2BB5">
    <w:name w:val="AB33EF5E38194F898A2F9F397B3C2BB5"/>
  </w:style>
  <w:style w:type="paragraph" w:customStyle="1" w:styleId="4FB254EAF43A4D73A6A5D79393F59731">
    <w:name w:val="4FB254EAF43A4D73A6A5D79393F59731"/>
  </w:style>
  <w:style w:type="paragraph" w:customStyle="1" w:styleId="93DD672DF7AE41B480DEAA1478B2D731">
    <w:name w:val="93DD672DF7AE41B480DEAA1478B2D731"/>
  </w:style>
  <w:style w:type="paragraph" w:customStyle="1" w:styleId="1DDAA0FFE464470982E4259016D9D9B4">
    <w:name w:val="1DDAA0FFE464470982E4259016D9D9B4"/>
  </w:style>
  <w:style w:type="paragraph" w:customStyle="1" w:styleId="3F79973679F340C49E02075CF83DB37B">
    <w:name w:val="3F79973679F340C49E02075CF83DB37B"/>
  </w:style>
  <w:style w:type="paragraph" w:customStyle="1" w:styleId="A099D0D8A153487FA8371E92C8086D25">
    <w:name w:val="A099D0D8A153487FA8371E92C8086D25"/>
  </w:style>
  <w:style w:type="paragraph" w:customStyle="1" w:styleId="E87691B25C644C12A65C195C28F6BD6F">
    <w:name w:val="E87691B25C644C12A65C195C28F6BD6F"/>
  </w:style>
  <w:style w:type="paragraph" w:customStyle="1" w:styleId="077576D3C9034A338D429737E4F36C80">
    <w:name w:val="077576D3C9034A338D429737E4F36C80"/>
  </w:style>
  <w:style w:type="paragraph" w:customStyle="1" w:styleId="BB911276DF5C431B8F6ECFF7DCB7E583">
    <w:name w:val="BB911276DF5C431B8F6ECFF7DCB7E583"/>
  </w:style>
  <w:style w:type="paragraph" w:customStyle="1" w:styleId="553657E6670D4620819CDF64E00E3E58">
    <w:name w:val="553657E6670D4620819CDF64E00E3E58"/>
  </w:style>
  <w:style w:type="paragraph" w:customStyle="1" w:styleId="A3D954F5554543A4AB87ABB54D4FF704">
    <w:name w:val="A3D954F5554543A4AB87ABB54D4FF704"/>
  </w:style>
  <w:style w:type="paragraph" w:customStyle="1" w:styleId="ADE5ECCEC9044DC7877EA4804BD338C6">
    <w:name w:val="ADE5ECCEC9044DC7877EA4804BD338C6"/>
  </w:style>
  <w:style w:type="paragraph" w:customStyle="1" w:styleId="D304AF1601D54BD69CE3754019705E9C">
    <w:name w:val="D304AF1601D54BD69CE3754019705E9C"/>
  </w:style>
  <w:style w:type="paragraph" w:customStyle="1" w:styleId="8C5A3A3E9AC3418A8A69C3DE615F3584">
    <w:name w:val="8C5A3A3E9AC3418A8A69C3DE615F3584"/>
  </w:style>
  <w:style w:type="paragraph" w:customStyle="1" w:styleId="0596658935A446778AB68DFE1AAF58B2">
    <w:name w:val="0596658935A446778AB68DFE1AAF58B2"/>
  </w:style>
  <w:style w:type="paragraph" w:customStyle="1" w:styleId="58CE6092B479476BB1DEDA2084A8974D">
    <w:name w:val="58CE6092B479476BB1DEDA2084A8974D"/>
  </w:style>
  <w:style w:type="paragraph" w:customStyle="1" w:styleId="22FA9C9A853845C0A4904978F7117D53">
    <w:name w:val="22FA9C9A853845C0A4904978F7117D53"/>
  </w:style>
  <w:style w:type="paragraph" w:customStyle="1" w:styleId="3B9F42633F3F474FA40861C0058B0561">
    <w:name w:val="3B9F42633F3F474FA40861C0058B0561"/>
  </w:style>
  <w:style w:type="paragraph" w:customStyle="1" w:styleId="12949C41D66D457596C12731DA8B2B34">
    <w:name w:val="12949C41D66D457596C12731DA8B2B34"/>
  </w:style>
  <w:style w:type="paragraph" w:customStyle="1" w:styleId="D5C65EA9A63E4D5C9431F6C6AB36F9DF">
    <w:name w:val="D5C65EA9A63E4D5C9431F6C6AB36F9DF"/>
  </w:style>
  <w:style w:type="paragraph" w:customStyle="1" w:styleId="1D48B9D8B0994CE6823D2C68CAAE7631">
    <w:name w:val="1D48B9D8B0994CE6823D2C68CAAE7631"/>
  </w:style>
  <w:style w:type="paragraph" w:customStyle="1" w:styleId="5D8EAE2D46804004B2E33A36693EDA88">
    <w:name w:val="5D8EAE2D46804004B2E33A36693EDA88"/>
  </w:style>
  <w:style w:type="paragraph" w:customStyle="1" w:styleId="11F3CCD4CC7640678C378EE903D65A70">
    <w:name w:val="11F3CCD4CC7640678C378EE903D65A70"/>
  </w:style>
  <w:style w:type="paragraph" w:customStyle="1" w:styleId="1E8CEC14E6AD470D8D5F3EAE56581AF9">
    <w:name w:val="1E8CEC14E6AD470D8D5F3EAE56581AF9"/>
  </w:style>
  <w:style w:type="paragraph" w:customStyle="1" w:styleId="DE4286D507014D278428B0A902B48ED5">
    <w:name w:val="DE4286D507014D278428B0A902B48ED5"/>
  </w:style>
  <w:style w:type="paragraph" w:customStyle="1" w:styleId="9538572351244BDD8AD9BD4E0DA73AFF">
    <w:name w:val="9538572351244BDD8AD9BD4E0DA73AFF"/>
  </w:style>
  <w:style w:type="paragraph" w:customStyle="1" w:styleId="04F8EAD67CDA4A4EA8EB5A8BE8D92794">
    <w:name w:val="04F8EAD67CDA4A4EA8EB5A8BE8D92794"/>
  </w:style>
  <w:style w:type="paragraph" w:customStyle="1" w:styleId="5659F1C7E0B746108B269351B3939B65">
    <w:name w:val="5659F1C7E0B746108B269351B3939B65"/>
  </w:style>
  <w:style w:type="paragraph" w:customStyle="1" w:styleId="E1DBE95C93EB4199A23CB2A96760FDD8">
    <w:name w:val="E1DBE95C93EB4199A23CB2A96760FDD8"/>
  </w:style>
  <w:style w:type="paragraph" w:customStyle="1" w:styleId="328C4F97BEFD4711B5C3E676362ADBE3">
    <w:name w:val="328C4F97BEFD4711B5C3E676362ADBE3"/>
  </w:style>
  <w:style w:type="paragraph" w:customStyle="1" w:styleId="A4B7E15ACCF84A8EA4616C9EEE30857B">
    <w:name w:val="A4B7E15ACCF84A8EA4616C9EEE30857B"/>
  </w:style>
  <w:style w:type="paragraph" w:customStyle="1" w:styleId="3BC9F5EA9CC8428DB331D3825EAADF24">
    <w:name w:val="3BC9F5EA9CC8428DB331D3825EAADF24"/>
  </w:style>
  <w:style w:type="paragraph" w:customStyle="1" w:styleId="D2EE9ED47A9A463D92B5B311DFE824E6">
    <w:name w:val="D2EE9ED47A9A463D92B5B311DFE824E6"/>
  </w:style>
  <w:style w:type="paragraph" w:customStyle="1" w:styleId="230A72FA90C746D3B88EFDB01C529C2A">
    <w:name w:val="230A72FA90C746D3B88EFDB01C529C2A"/>
  </w:style>
  <w:style w:type="paragraph" w:customStyle="1" w:styleId="FED2BAA0CD1045D0BB916CE0DA6FECC7">
    <w:name w:val="FED2BAA0CD1045D0BB916CE0DA6FECC7"/>
  </w:style>
  <w:style w:type="paragraph" w:customStyle="1" w:styleId="233EBF6979024955866C3FE0671F0576">
    <w:name w:val="233EBF6979024955866C3FE0671F0576"/>
  </w:style>
  <w:style w:type="paragraph" w:customStyle="1" w:styleId="19C01C6F4F27418E8CC23A47F6D015C2">
    <w:name w:val="19C01C6F4F27418E8CC23A47F6D015C2"/>
  </w:style>
  <w:style w:type="paragraph" w:customStyle="1" w:styleId="3C8DC3A679494BC3996B0D72E01A0437">
    <w:name w:val="3C8DC3A679494BC3996B0D72E01A0437"/>
  </w:style>
  <w:style w:type="paragraph" w:customStyle="1" w:styleId="76334131A6334F08A8E34369E2F532E3">
    <w:name w:val="76334131A6334F08A8E34369E2F532E3"/>
  </w:style>
  <w:style w:type="paragraph" w:customStyle="1" w:styleId="6F6EC8798AC048F28CD5069568C4728F">
    <w:name w:val="6F6EC8798AC048F28CD5069568C4728F"/>
  </w:style>
  <w:style w:type="paragraph" w:customStyle="1" w:styleId="8039C3BC3049456A9204F9AFAD298D77">
    <w:name w:val="8039C3BC3049456A9204F9AFAD298D77"/>
  </w:style>
  <w:style w:type="paragraph" w:customStyle="1" w:styleId="16FD7E81F6A74F00BCC85AFA7DEFC0EC">
    <w:name w:val="16FD7E81F6A74F00BCC85AFA7DEFC0EC"/>
  </w:style>
  <w:style w:type="paragraph" w:customStyle="1" w:styleId="19A8BB12D41A4BE7B1F679777676310E">
    <w:name w:val="19A8BB12D41A4BE7B1F679777676310E"/>
  </w:style>
  <w:style w:type="paragraph" w:customStyle="1" w:styleId="4552F26F664F42989DF040F50EAF63AF">
    <w:name w:val="4552F26F664F42989DF040F50EAF63AF"/>
  </w:style>
  <w:style w:type="paragraph" w:customStyle="1" w:styleId="6961C5B2B02C46E9A55C1717179BC12A">
    <w:name w:val="6961C5B2B02C46E9A55C1717179BC12A"/>
  </w:style>
  <w:style w:type="paragraph" w:customStyle="1" w:styleId="B335A49AE365407681BB8A8C427D1B4E">
    <w:name w:val="B335A49AE365407681BB8A8C427D1B4E"/>
  </w:style>
  <w:style w:type="paragraph" w:customStyle="1" w:styleId="A21753A70C9242F6B768B44FEA6457D2">
    <w:name w:val="A21753A70C9242F6B768B44FEA6457D2"/>
  </w:style>
  <w:style w:type="paragraph" w:customStyle="1" w:styleId="DABC10C427E54E219A5CC6647FBAD557">
    <w:name w:val="DABC10C427E54E219A5CC6647FBAD557"/>
  </w:style>
  <w:style w:type="paragraph" w:customStyle="1" w:styleId="346688EEB16640A3A36CF2C203E23748">
    <w:name w:val="346688EEB16640A3A36CF2C203E23748"/>
  </w:style>
  <w:style w:type="paragraph" w:customStyle="1" w:styleId="518E07AC83A2493B93864F31239EA486">
    <w:name w:val="518E07AC83A2493B93864F31239EA486"/>
  </w:style>
  <w:style w:type="paragraph" w:customStyle="1" w:styleId="9934299CC82446FBBEA07EBFCFF37719">
    <w:name w:val="9934299CC82446FBBEA07EBFCFF37719"/>
  </w:style>
  <w:style w:type="paragraph" w:customStyle="1" w:styleId="0358521B5826496D84E0C40103C15A4C">
    <w:name w:val="0358521B5826496D84E0C40103C15A4C"/>
  </w:style>
  <w:style w:type="paragraph" w:customStyle="1" w:styleId="5FD9D1AA7D184AD49319898471BB87CD">
    <w:name w:val="5FD9D1AA7D184AD49319898471BB87CD"/>
  </w:style>
  <w:style w:type="paragraph" w:customStyle="1" w:styleId="E1D7CEE3F2984E83B3A9BB62F2A28C16">
    <w:name w:val="E1D7CEE3F2984E83B3A9BB62F2A28C16"/>
  </w:style>
  <w:style w:type="paragraph" w:customStyle="1" w:styleId="9BC1EFFB16A2404ABAF41D66D2F43BC6">
    <w:name w:val="9BC1EFFB16A2404ABAF41D66D2F43BC6"/>
  </w:style>
  <w:style w:type="paragraph" w:customStyle="1" w:styleId="EC2FA2FAE2D14220BF805BF24AD72561">
    <w:name w:val="EC2FA2FAE2D14220BF805BF24AD72561"/>
  </w:style>
  <w:style w:type="paragraph" w:customStyle="1" w:styleId="10CCF73D24D44C98BB69D5592954FD49">
    <w:name w:val="10CCF73D24D44C98BB69D5592954FD49"/>
  </w:style>
  <w:style w:type="paragraph" w:customStyle="1" w:styleId="9B9FDED1A27941FA8008ECD396B978FF">
    <w:name w:val="9B9FDED1A27941FA8008ECD396B978FF"/>
  </w:style>
  <w:style w:type="paragraph" w:customStyle="1" w:styleId="80E907F7DCAB48FC91CD6B4D471AB4CA">
    <w:name w:val="80E907F7DCAB48FC91CD6B4D471AB4CA"/>
  </w:style>
  <w:style w:type="paragraph" w:customStyle="1" w:styleId="D101B8D846A741B19901CFF7528C144A">
    <w:name w:val="D101B8D846A741B19901CFF7528C144A"/>
  </w:style>
  <w:style w:type="paragraph" w:customStyle="1" w:styleId="D3451530BB724F5FAC5EB6E741683E81">
    <w:name w:val="D3451530BB724F5FAC5EB6E741683E81"/>
  </w:style>
  <w:style w:type="paragraph" w:customStyle="1" w:styleId="72F58166AA8149EC89737AB1846C98A6">
    <w:name w:val="72F58166AA8149EC89737AB1846C98A6"/>
  </w:style>
  <w:style w:type="paragraph" w:customStyle="1" w:styleId="5D5340944BA04D0690C05A50F1537D70">
    <w:name w:val="5D5340944BA04D0690C05A50F1537D70"/>
  </w:style>
  <w:style w:type="paragraph" w:customStyle="1" w:styleId="853665E2A4184BE7BE12A01A3C33546C">
    <w:name w:val="853665E2A4184BE7BE12A01A3C33546C"/>
  </w:style>
  <w:style w:type="paragraph" w:customStyle="1" w:styleId="D5DE1AC4F11A4C4AAC02FED8764179E7">
    <w:name w:val="D5DE1AC4F11A4C4AAC02FED8764179E7"/>
  </w:style>
  <w:style w:type="paragraph" w:customStyle="1" w:styleId="D17281AA28894C75BF8CF4C69FC05E47">
    <w:name w:val="D17281AA28894C75BF8CF4C69FC05E47"/>
  </w:style>
  <w:style w:type="paragraph" w:customStyle="1" w:styleId="55B0B9589F974FB5B6FF0D174274A83B">
    <w:name w:val="55B0B9589F974FB5B6FF0D174274A83B"/>
  </w:style>
  <w:style w:type="paragraph" w:customStyle="1" w:styleId="F7202CCD20684D17869807F1E2851254">
    <w:name w:val="F7202CCD20684D17869807F1E2851254"/>
  </w:style>
  <w:style w:type="paragraph" w:customStyle="1" w:styleId="B7CC98D9D36240E9AE9F6DFB113E85A8">
    <w:name w:val="B7CC98D9D36240E9AE9F6DFB113E85A8"/>
  </w:style>
  <w:style w:type="paragraph" w:customStyle="1" w:styleId="9CB39CB502D5447C800C172D0C54E893">
    <w:name w:val="9CB39CB502D5447C800C172D0C54E893"/>
  </w:style>
  <w:style w:type="paragraph" w:customStyle="1" w:styleId="71BA39ECA1274260A34FD0A079299335">
    <w:name w:val="71BA39ECA1274260A34FD0A079299335"/>
  </w:style>
  <w:style w:type="paragraph" w:customStyle="1" w:styleId="4BDF63AD8DB148438F9B849D96726F5C">
    <w:name w:val="4BDF63AD8DB148438F9B849D96726F5C"/>
  </w:style>
  <w:style w:type="paragraph" w:customStyle="1" w:styleId="ED819457D0394D009122BB262202AD20">
    <w:name w:val="ED819457D0394D009122BB262202AD20"/>
  </w:style>
  <w:style w:type="paragraph" w:customStyle="1" w:styleId="090E380792F744708F42647999A630C8">
    <w:name w:val="090E380792F744708F42647999A630C8"/>
  </w:style>
  <w:style w:type="paragraph" w:customStyle="1" w:styleId="D045802940AE4BB5BE5C2737E70CAD22">
    <w:name w:val="D045802940AE4BB5BE5C2737E70CAD22"/>
  </w:style>
  <w:style w:type="paragraph" w:customStyle="1" w:styleId="A95B63128C4B4E0CAF65A8CFE9527EE8">
    <w:name w:val="A95B63128C4B4E0CAF65A8CFE9527EE8"/>
  </w:style>
  <w:style w:type="paragraph" w:customStyle="1" w:styleId="F8ECF890A8024C5AA03CB7E247B74251">
    <w:name w:val="F8ECF890A8024C5AA03CB7E247B74251"/>
  </w:style>
  <w:style w:type="paragraph" w:customStyle="1" w:styleId="7B9383C8071646D7B3DC03A9AC19B9D0">
    <w:name w:val="7B9383C8071646D7B3DC03A9AC19B9D0"/>
  </w:style>
  <w:style w:type="paragraph" w:customStyle="1" w:styleId="AE2FBEE5CD224DCFACAB5579A29E87B0">
    <w:name w:val="AE2FBEE5CD224DCFACAB5579A29E87B0"/>
  </w:style>
  <w:style w:type="paragraph" w:customStyle="1" w:styleId="B8BE55625765484B8B9B37B318BC7FD8">
    <w:name w:val="B8BE55625765484B8B9B37B318BC7FD8"/>
  </w:style>
  <w:style w:type="paragraph" w:customStyle="1" w:styleId="087E5FE4C1D946B2AA5563C58ECB4C35">
    <w:name w:val="087E5FE4C1D946B2AA5563C58ECB4C35"/>
  </w:style>
  <w:style w:type="paragraph" w:customStyle="1" w:styleId="64116A2AF5EE450287A67A2A77D8BEE3">
    <w:name w:val="64116A2AF5EE450287A67A2A77D8BEE3"/>
  </w:style>
  <w:style w:type="paragraph" w:customStyle="1" w:styleId="143FC6BF46074D2C83EE742CD48F413D">
    <w:name w:val="143FC6BF46074D2C83EE742CD48F413D"/>
  </w:style>
  <w:style w:type="paragraph" w:customStyle="1" w:styleId="528CE565DDDB48C4B03F01EE8ED3651B">
    <w:name w:val="528CE565DDDB48C4B03F01EE8ED3651B"/>
  </w:style>
  <w:style w:type="paragraph" w:customStyle="1" w:styleId="D1B04B343FA7456BB32EE4C035E67444">
    <w:name w:val="D1B04B343FA7456BB32EE4C035E67444"/>
  </w:style>
  <w:style w:type="paragraph" w:customStyle="1" w:styleId="9D74E78FB0044401A9A48F1CFE349B9C">
    <w:name w:val="9D74E78FB0044401A9A48F1CFE349B9C"/>
  </w:style>
  <w:style w:type="paragraph" w:customStyle="1" w:styleId="04480101721A4016850AE8AC77A729CA">
    <w:name w:val="04480101721A4016850AE8AC77A729CA"/>
  </w:style>
  <w:style w:type="paragraph" w:customStyle="1" w:styleId="78C5317DCE2149D89F19370274390589">
    <w:name w:val="78C5317DCE2149D89F19370274390589"/>
  </w:style>
  <w:style w:type="paragraph" w:customStyle="1" w:styleId="DDD90025470E48E284E894EB15E58E6D">
    <w:name w:val="DDD90025470E48E284E894EB15E58E6D"/>
  </w:style>
  <w:style w:type="paragraph" w:customStyle="1" w:styleId="108718EDE76D47D6ADAB096B0F292553">
    <w:name w:val="108718EDE76D47D6ADAB096B0F292553"/>
  </w:style>
  <w:style w:type="paragraph" w:customStyle="1" w:styleId="5B45E106E659473CAF9B82360F85B5AD">
    <w:name w:val="5B45E106E659473CAF9B82360F85B5AD"/>
  </w:style>
  <w:style w:type="paragraph" w:customStyle="1" w:styleId="6DF6902142E54D1C88330433136E48FD">
    <w:name w:val="6DF6902142E54D1C88330433136E48FD"/>
  </w:style>
  <w:style w:type="paragraph" w:customStyle="1" w:styleId="F566CF46A5CD4B09BAAB06364B1E6C35">
    <w:name w:val="F566CF46A5CD4B09BAAB06364B1E6C35"/>
  </w:style>
  <w:style w:type="paragraph" w:customStyle="1" w:styleId="CA0AA23317374D6A9A3A7FB4469BEB59">
    <w:name w:val="CA0AA23317374D6A9A3A7FB4469BEB59"/>
  </w:style>
  <w:style w:type="paragraph" w:customStyle="1" w:styleId="2828DE3FC81D4F56B83056B039B10406">
    <w:name w:val="2828DE3FC81D4F56B83056B039B10406"/>
  </w:style>
  <w:style w:type="paragraph" w:customStyle="1" w:styleId="96DFFDB3D92E4A5090B097DCE749E0FD">
    <w:name w:val="96DFFDB3D92E4A5090B097DCE749E0FD"/>
  </w:style>
  <w:style w:type="paragraph" w:customStyle="1" w:styleId="C4EED5F8AFFD4DAD950141BD376307F0">
    <w:name w:val="C4EED5F8AFFD4DAD950141BD376307F0"/>
  </w:style>
  <w:style w:type="paragraph" w:customStyle="1" w:styleId="EF18DCBCF9F74373B51573CF213CEF7E">
    <w:name w:val="EF18DCBCF9F74373B51573CF213CEF7E"/>
  </w:style>
  <w:style w:type="paragraph" w:customStyle="1" w:styleId="EF3C8558CE69417897D0CBDE1971D027">
    <w:name w:val="EF3C8558CE69417897D0CBDE1971D027"/>
  </w:style>
  <w:style w:type="paragraph" w:customStyle="1" w:styleId="C07B6D6DF12C405CA9E1A432BAC8CD40">
    <w:name w:val="C07B6D6DF12C405CA9E1A432BAC8CD40"/>
  </w:style>
  <w:style w:type="paragraph" w:customStyle="1" w:styleId="3294AB72DCA84E9CB12733048B9328FB">
    <w:name w:val="3294AB72DCA84E9CB12733048B9328FB"/>
  </w:style>
  <w:style w:type="paragraph" w:customStyle="1" w:styleId="DEECDD4DE8BD48B6A75CB5150A53215F">
    <w:name w:val="DEECDD4DE8BD48B6A75CB5150A53215F"/>
  </w:style>
  <w:style w:type="paragraph" w:customStyle="1" w:styleId="4A75415813824C6283DFF40FA4E979EC">
    <w:name w:val="4A75415813824C6283DFF40FA4E979EC"/>
  </w:style>
  <w:style w:type="paragraph" w:customStyle="1" w:styleId="DDCE4A5B87154BE38DA4965F7AD1C691">
    <w:name w:val="DDCE4A5B87154BE38DA4965F7AD1C691"/>
  </w:style>
  <w:style w:type="paragraph" w:customStyle="1" w:styleId="3D41B21016364D89A631F478CA500CA3">
    <w:name w:val="3D41B21016364D89A631F478CA500CA3"/>
  </w:style>
  <w:style w:type="paragraph" w:customStyle="1" w:styleId="FB531BD2B91E4C26B5A9F8CDCB8B45BA">
    <w:name w:val="FB531BD2B91E4C26B5A9F8CDCB8B45BA"/>
  </w:style>
  <w:style w:type="paragraph" w:customStyle="1" w:styleId="D1664B016D0B4FD78B33305D06AEB62F">
    <w:name w:val="D1664B016D0B4FD78B33305D06AEB62F"/>
  </w:style>
  <w:style w:type="paragraph" w:customStyle="1" w:styleId="3EE14B4993A944BFA1903C1FEE1AAB5A">
    <w:name w:val="3EE14B4993A944BFA1903C1FEE1AAB5A"/>
  </w:style>
  <w:style w:type="paragraph" w:customStyle="1" w:styleId="4450EA58CC7D493CAF5CA07259F353A9">
    <w:name w:val="4450EA58CC7D493CAF5CA07259F353A9"/>
  </w:style>
  <w:style w:type="paragraph" w:customStyle="1" w:styleId="B14B297705444CB8B9789A8E83902998">
    <w:name w:val="B14B297705444CB8B9789A8E83902998"/>
  </w:style>
  <w:style w:type="paragraph" w:customStyle="1" w:styleId="2E1ED91E8D344B9CAE75A5E5F809FB59">
    <w:name w:val="2E1ED91E8D344B9CAE75A5E5F809FB59"/>
  </w:style>
  <w:style w:type="paragraph" w:customStyle="1" w:styleId="5B95371D8025497EBF43010CEA957FF9">
    <w:name w:val="5B95371D8025497EBF43010CEA957FF9"/>
  </w:style>
  <w:style w:type="paragraph" w:customStyle="1" w:styleId="200A49E8A9094E849C737DEFC9BEF10A">
    <w:name w:val="200A49E8A9094E849C737DEFC9BEF10A"/>
  </w:style>
  <w:style w:type="paragraph" w:customStyle="1" w:styleId="77FBCACF13A34A858DC9EE6A9723CA51">
    <w:name w:val="77FBCACF13A34A858DC9EE6A9723CA51"/>
  </w:style>
  <w:style w:type="paragraph" w:customStyle="1" w:styleId="1DA06EF8CF274223A7321C8076BD73C1">
    <w:name w:val="1DA06EF8CF274223A7321C8076BD73C1"/>
  </w:style>
  <w:style w:type="paragraph" w:customStyle="1" w:styleId="075A68DB95214C2CA65343F7D9D24273">
    <w:name w:val="075A68DB95214C2CA65343F7D9D24273"/>
  </w:style>
  <w:style w:type="paragraph" w:customStyle="1" w:styleId="30A517E32B7B47A5B1AF2C3C8D4D1433">
    <w:name w:val="30A517E32B7B47A5B1AF2C3C8D4D1433"/>
  </w:style>
  <w:style w:type="paragraph" w:customStyle="1" w:styleId="C5696BCB51B746F6A238E4839ED93C77">
    <w:name w:val="C5696BCB51B746F6A238E4839ED93C77"/>
  </w:style>
  <w:style w:type="paragraph" w:customStyle="1" w:styleId="D1EE27C1F6FC4CFCAE0A34B213759FB6">
    <w:name w:val="D1EE27C1F6FC4CFCAE0A34B213759FB6"/>
  </w:style>
  <w:style w:type="paragraph" w:customStyle="1" w:styleId="18802D976F2E4BCC921C57D71A085F12">
    <w:name w:val="18802D976F2E4BCC921C57D71A085F12"/>
  </w:style>
  <w:style w:type="paragraph" w:customStyle="1" w:styleId="67627309570340389391BB9BBE92D2CC">
    <w:name w:val="67627309570340389391BB9BBE92D2CC"/>
  </w:style>
  <w:style w:type="paragraph" w:customStyle="1" w:styleId="CF81B77DE57945428175B41664834AA4">
    <w:name w:val="CF81B77DE57945428175B41664834AA4"/>
  </w:style>
  <w:style w:type="paragraph" w:customStyle="1" w:styleId="66A7CA46876C4047A253204AF0CB826A">
    <w:name w:val="66A7CA46876C4047A253204AF0CB826A"/>
  </w:style>
  <w:style w:type="paragraph" w:customStyle="1" w:styleId="35DCB77FA367452F8BB44CFEC1DDDC37">
    <w:name w:val="35DCB77FA367452F8BB44CFEC1DDDC37"/>
  </w:style>
  <w:style w:type="paragraph" w:customStyle="1" w:styleId="5D96CE0DC4D142029086B7F84F6741C0">
    <w:name w:val="5D96CE0DC4D142029086B7F84F6741C0"/>
  </w:style>
  <w:style w:type="paragraph" w:customStyle="1" w:styleId="DC72E6B7E8DC4AFBAEBD45688C2B8803">
    <w:name w:val="DC72E6B7E8DC4AFBAEBD45688C2B8803"/>
  </w:style>
  <w:style w:type="paragraph" w:customStyle="1" w:styleId="28AA25BCF96D42868AE55F5B5C60D09B">
    <w:name w:val="28AA25BCF96D42868AE55F5B5C60D09B"/>
  </w:style>
  <w:style w:type="paragraph" w:customStyle="1" w:styleId="894F7DA4FA72436E8BE2C0FB5FDA5B02">
    <w:name w:val="894F7DA4FA72436E8BE2C0FB5FDA5B02"/>
  </w:style>
  <w:style w:type="paragraph" w:customStyle="1" w:styleId="0EF36AE42CE447D8AE12299D6DFF1FEA">
    <w:name w:val="0EF36AE42CE447D8AE12299D6DFF1FEA"/>
  </w:style>
  <w:style w:type="paragraph" w:customStyle="1" w:styleId="81FD643B650A445D813CDFCEA0D862DF">
    <w:name w:val="81FD643B650A445D813CDFCEA0D862DF"/>
  </w:style>
  <w:style w:type="paragraph" w:customStyle="1" w:styleId="B70E6BC25DC54B92A1C40D611766D4C3">
    <w:name w:val="B70E6BC25DC54B92A1C40D611766D4C3"/>
  </w:style>
  <w:style w:type="paragraph" w:customStyle="1" w:styleId="22CBB02905104940BF34D5DCB144B69C">
    <w:name w:val="22CBB02905104940BF34D5DCB144B69C"/>
  </w:style>
  <w:style w:type="paragraph" w:customStyle="1" w:styleId="E87AF484438047C786F4751124C34CCC">
    <w:name w:val="E87AF484438047C786F4751124C34CCC"/>
  </w:style>
  <w:style w:type="paragraph" w:customStyle="1" w:styleId="67EDF724270644A58C7C1FCB21AC00D2">
    <w:name w:val="67EDF724270644A58C7C1FCB21AC00D2"/>
  </w:style>
  <w:style w:type="paragraph" w:customStyle="1" w:styleId="676622227973482A8D55BCA85452AFCA">
    <w:name w:val="676622227973482A8D55BCA85452AFCA"/>
  </w:style>
  <w:style w:type="paragraph" w:customStyle="1" w:styleId="73A705CBBA3F485F8EB7BABB8844C4F5">
    <w:name w:val="73A705CBBA3F485F8EB7BABB8844C4F5"/>
  </w:style>
  <w:style w:type="paragraph" w:customStyle="1" w:styleId="2125813E102B4B6A9EA1EF6712CC9C51">
    <w:name w:val="2125813E102B4B6A9EA1EF6712CC9C51"/>
  </w:style>
  <w:style w:type="paragraph" w:customStyle="1" w:styleId="6F7DFBAD7AC84B90A0E0E20C80AE3D14">
    <w:name w:val="6F7DFBAD7AC84B90A0E0E20C80AE3D14"/>
  </w:style>
  <w:style w:type="paragraph" w:customStyle="1" w:styleId="9949B5C17B8049DEA76E8E157EFDF5F0">
    <w:name w:val="9949B5C17B8049DEA76E8E157EFDF5F0"/>
  </w:style>
  <w:style w:type="paragraph" w:customStyle="1" w:styleId="0CE979C5FEE64247AC4203BD3AE15724">
    <w:name w:val="0CE979C5FEE64247AC4203BD3AE15724"/>
  </w:style>
  <w:style w:type="paragraph" w:customStyle="1" w:styleId="F2E2D24BCCEC42B2B5E06CEF59C5CDA8">
    <w:name w:val="F2E2D24BCCEC42B2B5E06CEF59C5CDA8"/>
  </w:style>
  <w:style w:type="paragraph" w:customStyle="1" w:styleId="6BA3FF5A95704DE3B1A03E6ABD4C788F">
    <w:name w:val="6BA3FF5A95704DE3B1A03E6ABD4C788F"/>
  </w:style>
  <w:style w:type="paragraph" w:customStyle="1" w:styleId="04188F9835F24D0D987600EDEC0B6F9E">
    <w:name w:val="04188F9835F24D0D987600EDEC0B6F9E"/>
  </w:style>
  <w:style w:type="paragraph" w:customStyle="1" w:styleId="46C9F509397E45369BFCA02AF2E3F05E">
    <w:name w:val="46C9F509397E45369BFCA02AF2E3F05E"/>
  </w:style>
  <w:style w:type="paragraph" w:customStyle="1" w:styleId="AFA06EAFA9AC4713A8608BB74BCF546B">
    <w:name w:val="AFA06EAFA9AC4713A8608BB74BCF546B"/>
  </w:style>
  <w:style w:type="paragraph" w:customStyle="1" w:styleId="30986412AE924DC7A6E28CE7E1DD7383">
    <w:name w:val="30986412AE924DC7A6E28CE7E1DD7383"/>
  </w:style>
  <w:style w:type="paragraph" w:customStyle="1" w:styleId="CBEA296CCABF4ED6958F44ABD6B8C6B1">
    <w:name w:val="CBEA296CCABF4ED6958F44ABD6B8C6B1"/>
  </w:style>
  <w:style w:type="paragraph" w:customStyle="1" w:styleId="57B989A1B56E4E339D3F4DBF02C28A86">
    <w:name w:val="57B989A1B56E4E339D3F4DBF02C28A86"/>
  </w:style>
  <w:style w:type="paragraph" w:customStyle="1" w:styleId="7613FEEE23F346208E7AB1DDD9C8AE45">
    <w:name w:val="7613FEEE23F346208E7AB1DDD9C8AE45"/>
  </w:style>
  <w:style w:type="paragraph" w:customStyle="1" w:styleId="F823386DCD534EDE8762506ACE5A947B">
    <w:name w:val="F823386DCD534EDE8762506ACE5A947B"/>
  </w:style>
  <w:style w:type="paragraph" w:customStyle="1" w:styleId="2E281381F6C5430E8C9D313F7D0858C2">
    <w:name w:val="2E281381F6C5430E8C9D313F7D0858C2"/>
  </w:style>
  <w:style w:type="paragraph" w:customStyle="1" w:styleId="5229AAF911E94A50A7E87DAA0C4B9C2C">
    <w:name w:val="5229AAF911E94A50A7E87DAA0C4B9C2C"/>
  </w:style>
  <w:style w:type="paragraph" w:customStyle="1" w:styleId="DC01B923D11A436C9B8FB09487F8A00C">
    <w:name w:val="DC01B923D11A436C9B8FB09487F8A00C"/>
  </w:style>
  <w:style w:type="paragraph" w:customStyle="1" w:styleId="CEDAE2798648427E87A365218E7BA208">
    <w:name w:val="CEDAE2798648427E87A365218E7BA208"/>
  </w:style>
  <w:style w:type="paragraph" w:customStyle="1" w:styleId="32540CFB4B77433D9346C7D38C224CA6">
    <w:name w:val="32540CFB4B77433D9346C7D38C224CA6"/>
  </w:style>
  <w:style w:type="paragraph" w:customStyle="1" w:styleId="BAD1243929BB4283BB9C5E0C92285847">
    <w:name w:val="BAD1243929BB4283BB9C5E0C92285847"/>
  </w:style>
  <w:style w:type="paragraph" w:customStyle="1" w:styleId="393F9E94C7DF4BC0896C772612F1C4E1">
    <w:name w:val="393F9E94C7DF4BC0896C772612F1C4E1"/>
  </w:style>
  <w:style w:type="paragraph" w:customStyle="1" w:styleId="D867C1E7F2D7471D819CB23592ABCBCE">
    <w:name w:val="D867C1E7F2D7471D819CB23592ABCBCE"/>
  </w:style>
  <w:style w:type="paragraph" w:customStyle="1" w:styleId="17952856DC074DF59D5CE8F5AEB5B667">
    <w:name w:val="17952856DC074DF59D5CE8F5AEB5B667"/>
  </w:style>
  <w:style w:type="paragraph" w:customStyle="1" w:styleId="04C8B2C4247940F5AC580807438C3920">
    <w:name w:val="04C8B2C4247940F5AC580807438C3920"/>
  </w:style>
  <w:style w:type="paragraph" w:customStyle="1" w:styleId="2EA6932A251A4B81B9EEA54411431B1A">
    <w:name w:val="2EA6932A251A4B81B9EEA54411431B1A"/>
  </w:style>
  <w:style w:type="paragraph" w:customStyle="1" w:styleId="86048A0C51424E84A43BB6FC79D6844B">
    <w:name w:val="86048A0C51424E84A43BB6FC79D6844B"/>
  </w:style>
  <w:style w:type="paragraph" w:customStyle="1" w:styleId="A67738E8989B4AACB7FA68ED31962684">
    <w:name w:val="A67738E8989B4AACB7FA68ED31962684"/>
  </w:style>
  <w:style w:type="paragraph" w:customStyle="1" w:styleId="9D43C6F0307949A6AC7697FE489D8896">
    <w:name w:val="9D43C6F0307949A6AC7697FE489D8896"/>
  </w:style>
  <w:style w:type="paragraph" w:customStyle="1" w:styleId="20C85DA985BC450BB327F9872A17F506">
    <w:name w:val="20C85DA985BC450BB327F9872A17F506"/>
  </w:style>
  <w:style w:type="paragraph" w:customStyle="1" w:styleId="AE53F6B8961D4F01BA8AE6ED5B8682A0">
    <w:name w:val="AE53F6B8961D4F01BA8AE6ED5B8682A0"/>
  </w:style>
  <w:style w:type="paragraph" w:customStyle="1" w:styleId="1206D07E098D4E88AA730CE35EF31F4F">
    <w:name w:val="1206D07E098D4E88AA730CE35EF31F4F"/>
  </w:style>
  <w:style w:type="paragraph" w:customStyle="1" w:styleId="98657FA4946A47C9A44D1E8F9DAB2F86">
    <w:name w:val="98657FA4946A47C9A44D1E8F9DAB2F86"/>
  </w:style>
  <w:style w:type="paragraph" w:customStyle="1" w:styleId="D1465C3882BD4023841D3BCAC98D03EB">
    <w:name w:val="D1465C3882BD4023841D3BCAC98D03EB"/>
  </w:style>
  <w:style w:type="paragraph" w:customStyle="1" w:styleId="9F9CD3ED102D4A668035C7FE1B076325">
    <w:name w:val="9F9CD3ED102D4A668035C7FE1B076325"/>
  </w:style>
  <w:style w:type="paragraph" w:customStyle="1" w:styleId="EB85CA345A8D437F9FCC2688D854BE9F">
    <w:name w:val="EB85CA345A8D437F9FCC2688D854BE9F"/>
  </w:style>
  <w:style w:type="paragraph" w:customStyle="1" w:styleId="94D7EBF7662941AC98B9F78CED9DA6C5">
    <w:name w:val="94D7EBF7662941AC98B9F78CED9DA6C5"/>
  </w:style>
  <w:style w:type="paragraph" w:customStyle="1" w:styleId="47E614E812D441D79537B952D7881674">
    <w:name w:val="47E614E812D441D79537B952D7881674"/>
  </w:style>
  <w:style w:type="paragraph" w:customStyle="1" w:styleId="1B877A79CC734CAE926603FFE8982B09">
    <w:name w:val="1B877A79CC734CAE926603FFE8982B09"/>
  </w:style>
  <w:style w:type="paragraph" w:customStyle="1" w:styleId="6EC6EF05C8FB49DD993398BE9CFD71E6">
    <w:name w:val="6EC6EF05C8FB49DD993398BE9CFD71E6"/>
  </w:style>
  <w:style w:type="paragraph" w:customStyle="1" w:styleId="189E88672DB14AFFA35073F978868AE4">
    <w:name w:val="189E88672DB14AFFA35073F978868AE4"/>
  </w:style>
  <w:style w:type="paragraph" w:customStyle="1" w:styleId="996F8D4A4BD74C77900201BD71490B15">
    <w:name w:val="996F8D4A4BD74C77900201BD71490B15"/>
  </w:style>
  <w:style w:type="paragraph" w:customStyle="1" w:styleId="6E6A7885547D4A8893416A3E20709B7B">
    <w:name w:val="6E6A7885547D4A8893416A3E20709B7B"/>
  </w:style>
  <w:style w:type="paragraph" w:customStyle="1" w:styleId="7E5BAD6BA748425398B58A3CC73ACBBA">
    <w:name w:val="7E5BAD6BA748425398B58A3CC73ACBBA"/>
  </w:style>
  <w:style w:type="paragraph" w:customStyle="1" w:styleId="2E5AF1CEA4434F3B8F1A6F2D9724D3F1">
    <w:name w:val="2E5AF1CEA4434F3B8F1A6F2D9724D3F1"/>
  </w:style>
  <w:style w:type="paragraph" w:customStyle="1" w:styleId="1AE78DDB349D4B83BFE01A8F29041C5E">
    <w:name w:val="1AE78DDB349D4B83BFE01A8F29041C5E"/>
  </w:style>
  <w:style w:type="paragraph" w:customStyle="1" w:styleId="88D623591AF84501AAF92AA8F0F1F956">
    <w:name w:val="88D623591AF84501AAF92AA8F0F1F956"/>
  </w:style>
  <w:style w:type="paragraph" w:customStyle="1" w:styleId="C08E99213242457992D91FA13F32C732">
    <w:name w:val="C08E99213242457992D91FA13F32C732"/>
  </w:style>
  <w:style w:type="paragraph" w:customStyle="1" w:styleId="680373CF41CC4A18A3D9DDA7C5BE73D3">
    <w:name w:val="680373CF41CC4A18A3D9DDA7C5BE73D3"/>
  </w:style>
  <w:style w:type="paragraph" w:customStyle="1" w:styleId="08CCF6F549A1425F984E0F0B1F28F6F1">
    <w:name w:val="08CCF6F549A1425F984E0F0B1F28F6F1"/>
  </w:style>
  <w:style w:type="paragraph" w:customStyle="1" w:styleId="DC85546AA6224E9ABAA12EBCB8B08C5E">
    <w:name w:val="DC85546AA6224E9ABAA12EBCB8B08C5E"/>
  </w:style>
  <w:style w:type="paragraph" w:customStyle="1" w:styleId="2ADDBE6216F44DD788B4E9F24CC036F0">
    <w:name w:val="2ADDBE6216F44DD788B4E9F24CC036F0"/>
  </w:style>
  <w:style w:type="paragraph" w:customStyle="1" w:styleId="F3AC69F5BB58470BB9B35986B7F157C8">
    <w:name w:val="F3AC69F5BB58470BB9B35986B7F157C8"/>
  </w:style>
  <w:style w:type="paragraph" w:customStyle="1" w:styleId="7C8EF15E29A345BC8AB49B2A01ACCC2B">
    <w:name w:val="7C8EF15E29A345BC8AB49B2A01ACCC2B"/>
  </w:style>
  <w:style w:type="paragraph" w:customStyle="1" w:styleId="728CDDDACB434624B31074DB54BC9DC4">
    <w:name w:val="728CDDDACB434624B31074DB54BC9DC4"/>
  </w:style>
  <w:style w:type="paragraph" w:customStyle="1" w:styleId="6EC986A6F9FE4AC3928222452B23BF5A">
    <w:name w:val="6EC986A6F9FE4AC3928222452B23BF5A"/>
  </w:style>
  <w:style w:type="paragraph" w:customStyle="1" w:styleId="2BC5B7765BD3414AA393394F1295C05D">
    <w:name w:val="2BC5B7765BD3414AA393394F1295C05D"/>
  </w:style>
  <w:style w:type="paragraph" w:customStyle="1" w:styleId="586F0207B71040E0AE3F0B9A41C5CB80">
    <w:name w:val="586F0207B71040E0AE3F0B9A41C5CB80"/>
  </w:style>
  <w:style w:type="paragraph" w:customStyle="1" w:styleId="275ECFC8691E4BC4AA0F3D509996548B">
    <w:name w:val="275ECFC8691E4BC4AA0F3D509996548B"/>
  </w:style>
  <w:style w:type="paragraph" w:customStyle="1" w:styleId="9C3268D2555C425E8606A45B34B0E6BD">
    <w:name w:val="9C3268D2555C425E8606A45B34B0E6BD"/>
  </w:style>
  <w:style w:type="paragraph" w:customStyle="1" w:styleId="39BB2D854FF44AD4B180F1FCA969CD97">
    <w:name w:val="39BB2D854FF44AD4B180F1FCA969CD97"/>
  </w:style>
  <w:style w:type="paragraph" w:customStyle="1" w:styleId="09BFCA5EA75C42C2A53AA038A277BFE9">
    <w:name w:val="09BFCA5EA75C42C2A53AA038A277BFE9"/>
  </w:style>
  <w:style w:type="paragraph" w:customStyle="1" w:styleId="ABC47872446246BA9A25DBD0B5944458">
    <w:name w:val="ABC47872446246BA9A25DBD0B5944458"/>
  </w:style>
  <w:style w:type="paragraph" w:customStyle="1" w:styleId="F96737378959476C81C9486D447867EE">
    <w:name w:val="F96737378959476C81C9486D447867EE"/>
  </w:style>
  <w:style w:type="paragraph" w:customStyle="1" w:styleId="FBFB37B26B13454C8D769AE800115032">
    <w:name w:val="FBFB37B26B13454C8D769AE800115032"/>
  </w:style>
  <w:style w:type="paragraph" w:customStyle="1" w:styleId="A175CB617F7347C5AA078EBC86C7AC70">
    <w:name w:val="A175CB617F7347C5AA078EBC86C7AC70"/>
  </w:style>
  <w:style w:type="paragraph" w:customStyle="1" w:styleId="7E6BA2E64F304ACD9FC958AB1A11042E">
    <w:name w:val="7E6BA2E64F304ACD9FC958AB1A11042E"/>
  </w:style>
  <w:style w:type="paragraph" w:customStyle="1" w:styleId="9F2E70F8423E4EF89C2601D7740C2FEF">
    <w:name w:val="9F2E70F8423E4EF89C2601D7740C2FEF"/>
  </w:style>
  <w:style w:type="paragraph" w:customStyle="1" w:styleId="C1D336EAFA8F4FC6948B1B8CE56F8A67">
    <w:name w:val="C1D336EAFA8F4FC6948B1B8CE56F8A67"/>
  </w:style>
  <w:style w:type="paragraph" w:customStyle="1" w:styleId="D6A42D29CC7F418A82093899EB360622">
    <w:name w:val="D6A42D29CC7F418A82093899EB360622"/>
  </w:style>
  <w:style w:type="paragraph" w:customStyle="1" w:styleId="BC019711094943DB934087C50C33E4A0">
    <w:name w:val="BC019711094943DB934087C50C33E4A0"/>
  </w:style>
  <w:style w:type="paragraph" w:customStyle="1" w:styleId="E6014F8417934F4DA2BD1696F2582A67">
    <w:name w:val="E6014F8417934F4DA2BD1696F2582A67"/>
  </w:style>
  <w:style w:type="paragraph" w:customStyle="1" w:styleId="C4B3684B4A864B6FA4D03DFCE75E642D">
    <w:name w:val="C4B3684B4A864B6FA4D03DFCE75E642D"/>
  </w:style>
  <w:style w:type="paragraph" w:customStyle="1" w:styleId="5B4022C78A594D1DA0F929780EFF5114">
    <w:name w:val="5B4022C78A594D1DA0F929780EFF5114"/>
  </w:style>
  <w:style w:type="paragraph" w:customStyle="1" w:styleId="6F3691B516814C49B2C038620BB2F5B9">
    <w:name w:val="6F3691B516814C49B2C038620BB2F5B9"/>
  </w:style>
  <w:style w:type="paragraph" w:customStyle="1" w:styleId="C8711FA0FD7A40EF8C88D850D54C0C82">
    <w:name w:val="C8711FA0FD7A40EF8C88D850D54C0C82"/>
  </w:style>
  <w:style w:type="paragraph" w:customStyle="1" w:styleId="FD4C87E23C114973A26E9865EC014B3A">
    <w:name w:val="FD4C87E23C114973A26E9865EC014B3A"/>
  </w:style>
  <w:style w:type="paragraph" w:customStyle="1" w:styleId="9CCA64C799EB48439C06604245B597B7">
    <w:name w:val="9CCA64C799EB48439C06604245B597B7"/>
  </w:style>
  <w:style w:type="paragraph" w:customStyle="1" w:styleId="CD616F1EED674551A126A33DBE36E61C">
    <w:name w:val="CD616F1EED674551A126A33DBE36E61C"/>
  </w:style>
  <w:style w:type="paragraph" w:customStyle="1" w:styleId="F45B13699E714BF986BFBB79F486A853">
    <w:name w:val="F45B13699E714BF986BFBB79F486A853"/>
  </w:style>
  <w:style w:type="paragraph" w:customStyle="1" w:styleId="AB5D3F7C11C04396A21C151AE0A8B6BD">
    <w:name w:val="AB5D3F7C11C04396A21C151AE0A8B6BD"/>
  </w:style>
  <w:style w:type="paragraph" w:customStyle="1" w:styleId="1D63ADA191CE459ABB2842AF5C55CA5E">
    <w:name w:val="1D63ADA191CE459ABB2842AF5C55CA5E"/>
  </w:style>
  <w:style w:type="paragraph" w:customStyle="1" w:styleId="30C5BA19AC804891B4E06408FE17CB53">
    <w:name w:val="30C5BA19AC804891B4E06408FE17CB53"/>
  </w:style>
  <w:style w:type="paragraph" w:customStyle="1" w:styleId="FA5B728A2E53408FB3D92078EEE7B844">
    <w:name w:val="FA5B728A2E53408FB3D92078EEE7B844"/>
  </w:style>
  <w:style w:type="paragraph" w:customStyle="1" w:styleId="35683C41C1DE47D58E0DAA443C2EE01A">
    <w:name w:val="35683C41C1DE47D58E0DAA443C2EE01A"/>
  </w:style>
  <w:style w:type="paragraph" w:customStyle="1" w:styleId="B2CF8270D40A4239B7B942C70E10C304">
    <w:name w:val="B2CF8270D40A4239B7B942C70E10C304"/>
  </w:style>
  <w:style w:type="paragraph" w:customStyle="1" w:styleId="AFFBE837365049059584E90433E49768">
    <w:name w:val="AFFBE837365049059584E90433E49768"/>
  </w:style>
  <w:style w:type="paragraph" w:customStyle="1" w:styleId="6443AC7D41DB4A99B90D86FC29CC7ADE">
    <w:name w:val="6443AC7D41DB4A99B90D86FC29CC7ADE"/>
  </w:style>
  <w:style w:type="paragraph" w:customStyle="1" w:styleId="02BA7C1E1AB34C35A5698DCD1E35CDA5">
    <w:name w:val="02BA7C1E1AB34C35A5698DCD1E35CDA5"/>
  </w:style>
  <w:style w:type="paragraph" w:customStyle="1" w:styleId="ACFA8D207E08445AA6052ECAB74B79C8">
    <w:name w:val="ACFA8D207E08445AA6052ECAB74B79C8"/>
  </w:style>
  <w:style w:type="paragraph" w:customStyle="1" w:styleId="A700731DA6A848B1B6C7F9FDD5E48D38">
    <w:name w:val="A700731DA6A848B1B6C7F9FDD5E48D38"/>
  </w:style>
  <w:style w:type="paragraph" w:customStyle="1" w:styleId="C1E2354A102341E7B93F14C39CBD205B">
    <w:name w:val="C1E2354A102341E7B93F14C39CBD205B"/>
  </w:style>
  <w:style w:type="paragraph" w:customStyle="1" w:styleId="8CE5F3DD3BCA4176932B6E94384D2111">
    <w:name w:val="8CE5F3DD3BCA4176932B6E94384D2111"/>
  </w:style>
  <w:style w:type="paragraph" w:customStyle="1" w:styleId="8F96DF135AEF440D932532F69EA1545B">
    <w:name w:val="8F96DF135AEF440D932532F69EA1545B"/>
  </w:style>
  <w:style w:type="paragraph" w:customStyle="1" w:styleId="91231D06535545B982ED66945142F47E">
    <w:name w:val="91231D06535545B982ED66945142F47E"/>
  </w:style>
  <w:style w:type="paragraph" w:customStyle="1" w:styleId="9840B4E27D354ACA9FE1BBA0ADBDF78D">
    <w:name w:val="9840B4E27D354ACA9FE1BBA0ADBDF78D"/>
  </w:style>
  <w:style w:type="paragraph" w:customStyle="1" w:styleId="659D813E43BB42F8BC942DDDB8D8451F">
    <w:name w:val="659D813E43BB42F8BC942DDDB8D8451F"/>
  </w:style>
  <w:style w:type="paragraph" w:customStyle="1" w:styleId="D3350A15532741E496BE4770FBC7F334">
    <w:name w:val="D3350A15532741E496BE4770FBC7F334"/>
  </w:style>
  <w:style w:type="paragraph" w:customStyle="1" w:styleId="121E895E8C964A0BA7F1A8E3C040EE5C">
    <w:name w:val="121E895E8C964A0BA7F1A8E3C040EE5C"/>
  </w:style>
  <w:style w:type="paragraph" w:customStyle="1" w:styleId="23D2ABFF0FE944CFA429B73A32FE00F1">
    <w:name w:val="23D2ABFF0FE944CFA429B73A32FE00F1"/>
  </w:style>
  <w:style w:type="paragraph" w:customStyle="1" w:styleId="BC4273CA8C7644A2849799AFE404AF8C">
    <w:name w:val="BC4273CA8C7644A2849799AFE404AF8C"/>
  </w:style>
  <w:style w:type="paragraph" w:customStyle="1" w:styleId="2A178EE4390F4E19BB4B7C582452C3C0">
    <w:name w:val="2A178EE4390F4E19BB4B7C582452C3C0"/>
  </w:style>
  <w:style w:type="paragraph" w:customStyle="1" w:styleId="D1C4C54C7871421294FC84D86C2865DF">
    <w:name w:val="D1C4C54C7871421294FC84D86C2865DF"/>
  </w:style>
  <w:style w:type="paragraph" w:customStyle="1" w:styleId="9AB8E712D74840CE8C09AB739FF78D61">
    <w:name w:val="9AB8E712D74840CE8C09AB739FF78D61"/>
  </w:style>
  <w:style w:type="paragraph" w:customStyle="1" w:styleId="EDB77567545143339D54A8B938DDE1CA">
    <w:name w:val="EDB77567545143339D54A8B938DDE1CA"/>
  </w:style>
  <w:style w:type="paragraph" w:customStyle="1" w:styleId="21BB750C712246FDABAF7088C48263EA">
    <w:name w:val="21BB750C712246FDABAF7088C48263EA"/>
  </w:style>
  <w:style w:type="paragraph" w:customStyle="1" w:styleId="730465443F0F4E658DA25FDEAAB1EF86">
    <w:name w:val="730465443F0F4E658DA25FDEAAB1EF86"/>
  </w:style>
  <w:style w:type="paragraph" w:customStyle="1" w:styleId="7B2216EFB0EF4889910140EC1519E80D">
    <w:name w:val="7B2216EFB0EF4889910140EC1519E80D"/>
  </w:style>
  <w:style w:type="paragraph" w:customStyle="1" w:styleId="19A5318ED55942A7BFFC63E456B8FC1A">
    <w:name w:val="19A5318ED55942A7BFFC63E456B8FC1A"/>
  </w:style>
  <w:style w:type="paragraph" w:customStyle="1" w:styleId="D5360A9C2BF7438780E509FD62FD313A">
    <w:name w:val="D5360A9C2BF7438780E509FD62FD313A"/>
  </w:style>
  <w:style w:type="paragraph" w:customStyle="1" w:styleId="4AE5885F97CD4318B4941C0B1987B7C5">
    <w:name w:val="4AE5885F97CD4318B4941C0B1987B7C5"/>
  </w:style>
  <w:style w:type="paragraph" w:customStyle="1" w:styleId="2818B8C91E074D8FB61B94ACF97A5304">
    <w:name w:val="2818B8C91E074D8FB61B94ACF97A5304"/>
  </w:style>
  <w:style w:type="paragraph" w:customStyle="1" w:styleId="AE94E260D0E847D4AC92D4BFC7FEAEBE">
    <w:name w:val="AE94E260D0E847D4AC92D4BFC7FEAEBE"/>
  </w:style>
  <w:style w:type="paragraph" w:customStyle="1" w:styleId="0D951CA16B4547079D28744CFC9C3D9A">
    <w:name w:val="0D951CA16B4547079D28744CFC9C3D9A"/>
  </w:style>
  <w:style w:type="paragraph" w:customStyle="1" w:styleId="F77AD81F639D49059C729D9E8B2B385F">
    <w:name w:val="F77AD81F639D49059C729D9E8B2B385F"/>
  </w:style>
  <w:style w:type="paragraph" w:customStyle="1" w:styleId="D3E2D48FAF9740B7A6C80C34C2F2986C">
    <w:name w:val="D3E2D48FAF9740B7A6C80C34C2F2986C"/>
  </w:style>
  <w:style w:type="paragraph" w:customStyle="1" w:styleId="6D616C7C9AA240E0B739B5193D0E00E2">
    <w:name w:val="6D616C7C9AA240E0B739B5193D0E00E2"/>
  </w:style>
  <w:style w:type="paragraph" w:customStyle="1" w:styleId="FC3D4594889E4AD5B45693B9E5D1C641">
    <w:name w:val="FC3D4594889E4AD5B45693B9E5D1C641"/>
  </w:style>
  <w:style w:type="paragraph" w:customStyle="1" w:styleId="597FBB874E084669A089C7AC98E1F88C">
    <w:name w:val="597FBB874E084669A089C7AC98E1F88C"/>
  </w:style>
  <w:style w:type="paragraph" w:customStyle="1" w:styleId="5A3E4A9593D74AA5813A3899C35D0361">
    <w:name w:val="5A3E4A9593D74AA5813A3899C35D0361"/>
  </w:style>
  <w:style w:type="paragraph" w:customStyle="1" w:styleId="BFDAC0EFCC7F487FBA7C0C749D92D0F7">
    <w:name w:val="BFDAC0EFCC7F487FBA7C0C749D92D0F7"/>
  </w:style>
  <w:style w:type="paragraph" w:customStyle="1" w:styleId="5A46DE1EF6424157A1F6073423C7103F">
    <w:name w:val="5A46DE1EF6424157A1F6073423C7103F"/>
  </w:style>
  <w:style w:type="paragraph" w:customStyle="1" w:styleId="0E29693D50694E1DA7542AA30E3521CE">
    <w:name w:val="0E29693D50694E1DA7542AA30E3521CE"/>
  </w:style>
  <w:style w:type="paragraph" w:customStyle="1" w:styleId="276574C69BA249A28CC88DB765E6EDFA">
    <w:name w:val="276574C69BA249A28CC88DB765E6EDFA"/>
  </w:style>
  <w:style w:type="paragraph" w:customStyle="1" w:styleId="FE4F7C77AD174E67B926903A11BC84B2">
    <w:name w:val="FE4F7C77AD174E67B926903A11BC84B2"/>
  </w:style>
  <w:style w:type="paragraph" w:customStyle="1" w:styleId="CB0EC565365142C7AC21FFF44A0F9A7E">
    <w:name w:val="CB0EC565365142C7AC21FFF44A0F9A7E"/>
  </w:style>
  <w:style w:type="paragraph" w:customStyle="1" w:styleId="5C9DD16FCA3C4497A0869B210EEA5516">
    <w:name w:val="5C9DD16FCA3C4497A0869B210EEA5516"/>
  </w:style>
  <w:style w:type="paragraph" w:customStyle="1" w:styleId="8BA7670C3F4B44A18B647BEED6F28CA3">
    <w:name w:val="8BA7670C3F4B44A18B647BEED6F28CA3"/>
  </w:style>
  <w:style w:type="paragraph" w:customStyle="1" w:styleId="60DCC211613643A7857343F4C5C494E3">
    <w:name w:val="60DCC211613643A7857343F4C5C494E3"/>
  </w:style>
  <w:style w:type="paragraph" w:customStyle="1" w:styleId="1BEA93260D344E3AA0F851A522E674D6">
    <w:name w:val="1BEA93260D344E3AA0F851A522E674D6"/>
  </w:style>
  <w:style w:type="paragraph" w:customStyle="1" w:styleId="4B4BBE4D57964148B0959F77FC5189F4">
    <w:name w:val="4B4BBE4D57964148B0959F77FC5189F4"/>
  </w:style>
  <w:style w:type="paragraph" w:customStyle="1" w:styleId="31E979FB3E8E49398F758DFF7EDD0A92">
    <w:name w:val="31E979FB3E8E49398F758DFF7EDD0A92"/>
  </w:style>
  <w:style w:type="paragraph" w:customStyle="1" w:styleId="262A6703E23C402D9BBFF207E1B4991A">
    <w:name w:val="262A6703E23C402D9BBFF207E1B4991A"/>
  </w:style>
  <w:style w:type="paragraph" w:customStyle="1" w:styleId="7C59407DE80B4AB683AA0064B9DDFE89">
    <w:name w:val="7C59407DE80B4AB683AA0064B9DDFE89"/>
  </w:style>
  <w:style w:type="paragraph" w:customStyle="1" w:styleId="B8428AC0DA23435E8857FC8F7E8A415C">
    <w:name w:val="B8428AC0DA23435E8857FC8F7E8A415C"/>
  </w:style>
  <w:style w:type="paragraph" w:customStyle="1" w:styleId="655321927645491CA639E1E770B58133">
    <w:name w:val="655321927645491CA639E1E770B58133"/>
  </w:style>
  <w:style w:type="paragraph" w:customStyle="1" w:styleId="5218C32E20EE4670807D0B3CFACED6C6">
    <w:name w:val="5218C32E20EE4670807D0B3CFACED6C6"/>
  </w:style>
  <w:style w:type="paragraph" w:customStyle="1" w:styleId="77947FC71B4F4D9DB07E13DFDB81ECAB">
    <w:name w:val="77947FC71B4F4D9DB07E13DFDB81ECAB"/>
  </w:style>
  <w:style w:type="paragraph" w:customStyle="1" w:styleId="B7024CAA53EE4732BB1614AA6B636292">
    <w:name w:val="B7024CAA53EE4732BB1614AA6B636292"/>
  </w:style>
  <w:style w:type="paragraph" w:customStyle="1" w:styleId="3A1021CB5E2A44B4A2783AA668E6A6CD">
    <w:name w:val="3A1021CB5E2A44B4A2783AA668E6A6CD"/>
  </w:style>
  <w:style w:type="paragraph" w:customStyle="1" w:styleId="A5669998DAE349DA8ED69163200A0D5A">
    <w:name w:val="A5669998DAE349DA8ED69163200A0D5A"/>
  </w:style>
  <w:style w:type="paragraph" w:customStyle="1" w:styleId="E5032AC2930C4531998AA53B123BE2D6">
    <w:name w:val="E5032AC2930C4531998AA53B123BE2D6"/>
  </w:style>
  <w:style w:type="paragraph" w:customStyle="1" w:styleId="61449F6A582C44678FEFAA7A5FA2B595">
    <w:name w:val="61449F6A582C44678FEFAA7A5FA2B595"/>
  </w:style>
  <w:style w:type="paragraph" w:customStyle="1" w:styleId="6C8C16FC23DF4E9891C0CF5162D791A3">
    <w:name w:val="6C8C16FC23DF4E9891C0CF5162D791A3"/>
  </w:style>
  <w:style w:type="paragraph" w:customStyle="1" w:styleId="02C88F02A8E24333BFC3E6E564A60A6D">
    <w:name w:val="02C88F02A8E24333BFC3E6E564A60A6D"/>
  </w:style>
  <w:style w:type="paragraph" w:customStyle="1" w:styleId="518552D33F744CC9A32000B96A3649F0">
    <w:name w:val="518552D33F744CC9A32000B96A3649F0"/>
  </w:style>
  <w:style w:type="paragraph" w:customStyle="1" w:styleId="82716E35108542C68E8BE1E9BF0B2CFB">
    <w:name w:val="82716E35108542C68E8BE1E9BF0B2CFB"/>
  </w:style>
  <w:style w:type="paragraph" w:customStyle="1" w:styleId="89C4C1F5C5234C26BDB7BB2ACA168567">
    <w:name w:val="89C4C1F5C5234C26BDB7BB2ACA168567"/>
  </w:style>
  <w:style w:type="paragraph" w:customStyle="1" w:styleId="386EDF279E604BDEA46D92289A61F920">
    <w:name w:val="386EDF279E604BDEA46D92289A61F920"/>
  </w:style>
  <w:style w:type="paragraph" w:customStyle="1" w:styleId="073FF98A10AD4542A1CF92949867C97C">
    <w:name w:val="073FF98A10AD4542A1CF92949867C97C"/>
  </w:style>
  <w:style w:type="paragraph" w:customStyle="1" w:styleId="F02C9E99775F47F6BC72655948A783EA">
    <w:name w:val="F02C9E99775F47F6BC72655948A783EA"/>
  </w:style>
  <w:style w:type="paragraph" w:customStyle="1" w:styleId="005F7374EBD040EE8A1C9BB4D9330B53">
    <w:name w:val="005F7374EBD040EE8A1C9BB4D9330B53"/>
  </w:style>
  <w:style w:type="paragraph" w:customStyle="1" w:styleId="3DF79B60C41041F78040B7BEAE7DF019">
    <w:name w:val="3DF79B60C41041F78040B7BEAE7DF019"/>
  </w:style>
  <w:style w:type="paragraph" w:customStyle="1" w:styleId="CB0BF053E81C44F59106A89BC84C5D2D">
    <w:name w:val="CB0BF053E81C44F59106A89BC84C5D2D"/>
  </w:style>
  <w:style w:type="paragraph" w:customStyle="1" w:styleId="BD59385E4A7A42219DCCF02096846C03">
    <w:name w:val="BD59385E4A7A42219DCCF02096846C03"/>
  </w:style>
  <w:style w:type="paragraph" w:customStyle="1" w:styleId="1BF2014B3BEF420686CBEB762FDE0219">
    <w:name w:val="1BF2014B3BEF420686CBEB762FDE0219"/>
  </w:style>
  <w:style w:type="paragraph" w:customStyle="1" w:styleId="996174AF403741C1B898447FDC896AFC">
    <w:name w:val="996174AF403741C1B898447FDC896AFC"/>
  </w:style>
  <w:style w:type="paragraph" w:customStyle="1" w:styleId="093BAF68CBEF46968E7872CF76EC8D09">
    <w:name w:val="093BAF68CBEF46968E7872CF76EC8D09"/>
  </w:style>
  <w:style w:type="paragraph" w:customStyle="1" w:styleId="AE9365F6C85A43CA8CE7CD628D4EDDCA">
    <w:name w:val="AE9365F6C85A43CA8CE7CD628D4EDDCA"/>
  </w:style>
  <w:style w:type="paragraph" w:customStyle="1" w:styleId="78424379786748EBA66C4921D1A57EBC">
    <w:name w:val="78424379786748EBA66C4921D1A57EBC"/>
  </w:style>
  <w:style w:type="paragraph" w:customStyle="1" w:styleId="498DBC65920440AD8187EC485F89F562">
    <w:name w:val="498DBC65920440AD8187EC485F89F562"/>
  </w:style>
  <w:style w:type="paragraph" w:customStyle="1" w:styleId="9772990F3D0E458CAC2D2452272EF48A">
    <w:name w:val="9772990F3D0E458CAC2D2452272EF48A"/>
  </w:style>
  <w:style w:type="paragraph" w:customStyle="1" w:styleId="DD5679127CFD4569AE556FE4F95F420C">
    <w:name w:val="DD5679127CFD4569AE556FE4F95F420C"/>
  </w:style>
  <w:style w:type="paragraph" w:customStyle="1" w:styleId="32EABE6CBB5D4CA7BFBA23C5949A2B83">
    <w:name w:val="32EABE6CBB5D4CA7BFBA23C5949A2B83"/>
  </w:style>
  <w:style w:type="paragraph" w:customStyle="1" w:styleId="5AD1022C12F0438E91F207B45EDC1B6E">
    <w:name w:val="5AD1022C12F0438E91F207B45EDC1B6E"/>
  </w:style>
  <w:style w:type="paragraph" w:customStyle="1" w:styleId="33C3FE1EA1F84B649D738D85C3EAF51E">
    <w:name w:val="33C3FE1EA1F84B649D738D85C3EAF51E"/>
  </w:style>
  <w:style w:type="paragraph" w:customStyle="1" w:styleId="0D549B2B2C92474598C5E65F2C2F32E6">
    <w:name w:val="0D549B2B2C92474598C5E65F2C2F32E6"/>
  </w:style>
  <w:style w:type="paragraph" w:customStyle="1" w:styleId="834D0266D49A48C6A172E613BF046DD5">
    <w:name w:val="834D0266D49A48C6A172E613BF046DD5"/>
  </w:style>
  <w:style w:type="paragraph" w:customStyle="1" w:styleId="4141132B87FC48CCAD6B5D7340B63680">
    <w:name w:val="4141132B87FC48CCAD6B5D7340B63680"/>
  </w:style>
  <w:style w:type="paragraph" w:customStyle="1" w:styleId="8AC365467D9045EC917FDAC70CEE7522">
    <w:name w:val="8AC365467D9045EC917FDAC70CEE7522"/>
  </w:style>
  <w:style w:type="paragraph" w:customStyle="1" w:styleId="9D641763F29D47CAB5979146F8B23A74">
    <w:name w:val="9D641763F29D47CAB5979146F8B23A74"/>
  </w:style>
  <w:style w:type="paragraph" w:customStyle="1" w:styleId="70AE6D16A84E4BAC85DE62903B73EA0E">
    <w:name w:val="70AE6D16A84E4BAC85DE62903B73EA0E"/>
  </w:style>
  <w:style w:type="paragraph" w:customStyle="1" w:styleId="1C695D4E9F894874A29AEE50BFCDF6F2">
    <w:name w:val="1C695D4E9F894874A29AEE50BFCDF6F2"/>
  </w:style>
  <w:style w:type="paragraph" w:customStyle="1" w:styleId="1B2311241B1748CEB582582EB67F7336">
    <w:name w:val="1B2311241B1748CEB582582EB67F7336"/>
  </w:style>
  <w:style w:type="paragraph" w:customStyle="1" w:styleId="D4CF9D98772B4F11B38A985DBB8C8B0A">
    <w:name w:val="D4CF9D98772B4F11B38A985DBB8C8B0A"/>
  </w:style>
  <w:style w:type="paragraph" w:customStyle="1" w:styleId="7767B2BD70D042108360BD667A441094">
    <w:name w:val="7767B2BD70D042108360BD667A441094"/>
  </w:style>
  <w:style w:type="paragraph" w:customStyle="1" w:styleId="3783D42547BC4A8BA1F785AC5E6DDE8A">
    <w:name w:val="3783D42547BC4A8BA1F785AC5E6DDE8A"/>
  </w:style>
  <w:style w:type="paragraph" w:customStyle="1" w:styleId="68F4D7CEE6474D2494FE164B7F908023">
    <w:name w:val="68F4D7CEE6474D2494FE164B7F908023"/>
  </w:style>
  <w:style w:type="paragraph" w:customStyle="1" w:styleId="9A6AEEF419FE4A33A4DF6660E022E864">
    <w:name w:val="9A6AEEF419FE4A33A4DF6660E022E864"/>
  </w:style>
  <w:style w:type="paragraph" w:customStyle="1" w:styleId="A37E65FBF16D48139CBB8FEC9F7CCBCC">
    <w:name w:val="A37E65FBF16D48139CBB8FEC9F7CCBCC"/>
  </w:style>
  <w:style w:type="paragraph" w:customStyle="1" w:styleId="B59F530F1AC4432E98B62D0A135BEFE9">
    <w:name w:val="B59F530F1AC4432E98B62D0A135BEFE9"/>
  </w:style>
  <w:style w:type="paragraph" w:customStyle="1" w:styleId="D26AD04AC29849A387D35F56C565F153">
    <w:name w:val="D26AD04AC29849A387D35F56C565F153"/>
  </w:style>
  <w:style w:type="paragraph" w:customStyle="1" w:styleId="1B675F0252DB4190BD242DA68228AEFD">
    <w:name w:val="1B675F0252DB4190BD242DA68228AEFD"/>
  </w:style>
  <w:style w:type="paragraph" w:customStyle="1" w:styleId="EEF3BD5DBAEE4FAD9B2993774256F8B4">
    <w:name w:val="EEF3BD5DBAEE4FAD9B2993774256F8B4"/>
  </w:style>
  <w:style w:type="paragraph" w:customStyle="1" w:styleId="BCDC053E36F74E368E6C4C36F650CD1A">
    <w:name w:val="BCDC053E36F74E368E6C4C36F650CD1A"/>
  </w:style>
  <w:style w:type="paragraph" w:customStyle="1" w:styleId="403A1FCC40CF4AE0A7457988A28AB9F1">
    <w:name w:val="403A1FCC40CF4AE0A7457988A28AB9F1"/>
  </w:style>
  <w:style w:type="paragraph" w:customStyle="1" w:styleId="5CB2640BDD4F40A5A685A310BD8EC307">
    <w:name w:val="5CB2640BDD4F40A5A685A310BD8EC307"/>
  </w:style>
  <w:style w:type="paragraph" w:customStyle="1" w:styleId="1B351B5D2CB5461B8DCAF4098E06FC0E">
    <w:name w:val="1B351B5D2CB5461B8DCAF4098E06FC0E"/>
  </w:style>
  <w:style w:type="paragraph" w:customStyle="1" w:styleId="1C7EE0F0D5E0499A9B26B3F9A6601352">
    <w:name w:val="1C7EE0F0D5E0499A9B26B3F9A6601352"/>
  </w:style>
  <w:style w:type="paragraph" w:customStyle="1" w:styleId="B0A6CB4A28184527825955DF38CCBA9F">
    <w:name w:val="B0A6CB4A28184527825955DF38CCBA9F"/>
  </w:style>
  <w:style w:type="paragraph" w:customStyle="1" w:styleId="F11723FE61FF4563B58418F68D16E3F6">
    <w:name w:val="F11723FE61FF4563B58418F68D16E3F6"/>
  </w:style>
  <w:style w:type="paragraph" w:customStyle="1" w:styleId="5C2708DEBDA044EAA81859E98FDCAFF1">
    <w:name w:val="5C2708DEBDA044EAA81859E98FDCAFF1"/>
  </w:style>
  <w:style w:type="paragraph" w:customStyle="1" w:styleId="DAE0D790C05544049CDDDF61E352043C">
    <w:name w:val="DAE0D790C05544049CDDDF61E352043C"/>
  </w:style>
  <w:style w:type="paragraph" w:customStyle="1" w:styleId="0105C58B022A43BC9BED5502BD6588F2">
    <w:name w:val="0105C58B022A43BC9BED5502BD6588F2"/>
  </w:style>
  <w:style w:type="paragraph" w:customStyle="1" w:styleId="AA183034D4814E6AA4365CADAB027F89">
    <w:name w:val="AA183034D4814E6AA4365CADAB027F89"/>
  </w:style>
  <w:style w:type="paragraph" w:customStyle="1" w:styleId="888F705727264340A1F394195C3AF760">
    <w:name w:val="888F705727264340A1F394195C3AF760"/>
  </w:style>
  <w:style w:type="paragraph" w:customStyle="1" w:styleId="CF8E3251EAB94744A6BBAD238944C9A3">
    <w:name w:val="CF8E3251EAB94744A6BBAD238944C9A3"/>
  </w:style>
  <w:style w:type="paragraph" w:customStyle="1" w:styleId="D2B14109061E42DAAEB7C312C7CD0509">
    <w:name w:val="D2B14109061E42DAAEB7C312C7CD0509"/>
  </w:style>
  <w:style w:type="paragraph" w:customStyle="1" w:styleId="45795DE43F68468A8750B52D27B73B93">
    <w:name w:val="45795DE43F68468A8750B52D27B73B93"/>
  </w:style>
  <w:style w:type="paragraph" w:customStyle="1" w:styleId="CA06B7E45AC945B5881AE806F996D6BE">
    <w:name w:val="CA06B7E45AC945B5881AE806F996D6BE"/>
  </w:style>
  <w:style w:type="paragraph" w:customStyle="1" w:styleId="C3A32591F2CF41EFBF6D485FA48CD77F">
    <w:name w:val="C3A32591F2CF41EFBF6D485FA48CD77F"/>
  </w:style>
  <w:style w:type="paragraph" w:customStyle="1" w:styleId="2A403A23CDA440388D4749EA284D3156">
    <w:name w:val="2A403A23CDA440388D4749EA284D3156"/>
  </w:style>
  <w:style w:type="paragraph" w:customStyle="1" w:styleId="083C05FC7BB14BEE9804CABF60B37E13">
    <w:name w:val="083C05FC7BB14BEE9804CABF60B37E13"/>
  </w:style>
  <w:style w:type="paragraph" w:customStyle="1" w:styleId="197B10B22FFC42AF8D2E055D14FDDEBC">
    <w:name w:val="197B10B22FFC42AF8D2E055D14FDDEBC"/>
  </w:style>
  <w:style w:type="paragraph" w:customStyle="1" w:styleId="288FAD121EE84BED9A380416E9F565F8">
    <w:name w:val="288FAD121EE84BED9A380416E9F565F8"/>
  </w:style>
  <w:style w:type="paragraph" w:customStyle="1" w:styleId="CC090FFD01254459A61DF467516F4987">
    <w:name w:val="CC090FFD01254459A61DF467516F4987"/>
  </w:style>
  <w:style w:type="paragraph" w:customStyle="1" w:styleId="54400B1C273F4BE9A5428F2D6A4B5AA9">
    <w:name w:val="54400B1C273F4BE9A5428F2D6A4B5AA9"/>
  </w:style>
  <w:style w:type="paragraph" w:customStyle="1" w:styleId="C634430B437D4DD0972D1E60B64B1FE7">
    <w:name w:val="C634430B437D4DD0972D1E60B64B1FE7"/>
  </w:style>
  <w:style w:type="paragraph" w:customStyle="1" w:styleId="F66396F80053441CB670045255277839">
    <w:name w:val="F66396F80053441CB670045255277839"/>
  </w:style>
  <w:style w:type="paragraph" w:customStyle="1" w:styleId="261FA3A7148D419BAA5CFAFCC39C3E0C">
    <w:name w:val="261FA3A7148D419BAA5CFAFCC39C3E0C"/>
  </w:style>
  <w:style w:type="paragraph" w:customStyle="1" w:styleId="7AFD28929E8D4C93B7A4B9A0912C6C41">
    <w:name w:val="7AFD28929E8D4C93B7A4B9A0912C6C41"/>
  </w:style>
  <w:style w:type="paragraph" w:customStyle="1" w:styleId="C44A308F2EC7408BB24DF744083C0443">
    <w:name w:val="C44A308F2EC7408BB24DF744083C0443"/>
  </w:style>
  <w:style w:type="paragraph" w:customStyle="1" w:styleId="4A41EC76728749DF83328B1CFB2B1F49">
    <w:name w:val="4A41EC76728749DF83328B1CFB2B1F49"/>
  </w:style>
  <w:style w:type="paragraph" w:customStyle="1" w:styleId="A4EF1199704049CE8750D8A7C9065BC0">
    <w:name w:val="A4EF1199704049CE8750D8A7C9065BC0"/>
  </w:style>
  <w:style w:type="paragraph" w:customStyle="1" w:styleId="1B65BEF2136C4450BE7D953BBDE09711">
    <w:name w:val="1B65BEF2136C4450BE7D953BBDE09711"/>
  </w:style>
  <w:style w:type="paragraph" w:customStyle="1" w:styleId="C4C29915695B4977A53FCF277A6549BA">
    <w:name w:val="C4C29915695B4977A53FCF277A6549BA"/>
  </w:style>
  <w:style w:type="paragraph" w:customStyle="1" w:styleId="94D464E6518F47E1948EDB67501F9BA2">
    <w:name w:val="94D464E6518F47E1948EDB67501F9BA2"/>
  </w:style>
  <w:style w:type="paragraph" w:customStyle="1" w:styleId="439776656EA64D4B8CF2721A8D4B4A51">
    <w:name w:val="439776656EA64D4B8CF2721A8D4B4A51"/>
  </w:style>
  <w:style w:type="paragraph" w:customStyle="1" w:styleId="70A2548125FC4305AFA6D3BE09794868">
    <w:name w:val="70A2548125FC4305AFA6D3BE09794868"/>
  </w:style>
  <w:style w:type="paragraph" w:customStyle="1" w:styleId="266FF84CED9046F6BA4E89CBFFBBF238">
    <w:name w:val="266FF84CED9046F6BA4E89CBFFBBF238"/>
  </w:style>
  <w:style w:type="paragraph" w:customStyle="1" w:styleId="E7B3A3A0E5414707AC38161FA26DFAED">
    <w:name w:val="E7B3A3A0E5414707AC38161FA26DFAED"/>
  </w:style>
  <w:style w:type="paragraph" w:customStyle="1" w:styleId="7004CB86DBE040E7AAF3FAEDCBB403D2">
    <w:name w:val="7004CB86DBE040E7AAF3FAEDCBB403D2"/>
  </w:style>
  <w:style w:type="paragraph" w:customStyle="1" w:styleId="0CBFCB73A50C4776831E3ECDBA276D0E">
    <w:name w:val="0CBFCB73A50C4776831E3ECDBA276D0E"/>
  </w:style>
  <w:style w:type="paragraph" w:customStyle="1" w:styleId="036C891BCED24236B0A80E69D3F4D093">
    <w:name w:val="036C891BCED24236B0A80E69D3F4D093"/>
  </w:style>
  <w:style w:type="paragraph" w:customStyle="1" w:styleId="C3A7D94C7DBD4AC3AED67CF3641F0E27">
    <w:name w:val="C3A7D94C7DBD4AC3AED67CF3641F0E27"/>
  </w:style>
  <w:style w:type="paragraph" w:customStyle="1" w:styleId="70B93C5AA1F34C8DB04746469C7287ED">
    <w:name w:val="70B93C5AA1F34C8DB04746469C7287ED"/>
  </w:style>
  <w:style w:type="paragraph" w:customStyle="1" w:styleId="77AA9993B83B49AF9313BF63F4AC97F5">
    <w:name w:val="77AA9993B83B49AF9313BF63F4AC97F5"/>
  </w:style>
  <w:style w:type="paragraph" w:customStyle="1" w:styleId="3DD8C4630A2243618EA305A04A27144A">
    <w:name w:val="3DD8C4630A2243618EA305A04A27144A"/>
  </w:style>
  <w:style w:type="paragraph" w:customStyle="1" w:styleId="F59C36BC7A764F63A1A277583EE62D6C">
    <w:name w:val="F59C36BC7A764F63A1A277583EE62D6C"/>
  </w:style>
  <w:style w:type="paragraph" w:customStyle="1" w:styleId="2ED0D14C7999410490A02C3F3FC91191">
    <w:name w:val="2ED0D14C7999410490A02C3F3FC91191"/>
  </w:style>
  <w:style w:type="paragraph" w:customStyle="1" w:styleId="C5A93A7F9A2B427EB47310DF72B6143F">
    <w:name w:val="C5A93A7F9A2B427EB47310DF72B6143F"/>
  </w:style>
  <w:style w:type="paragraph" w:customStyle="1" w:styleId="5FD07C0AD033479BA8CF4A58DE39D652">
    <w:name w:val="5FD07C0AD033479BA8CF4A58DE39D652"/>
  </w:style>
  <w:style w:type="paragraph" w:customStyle="1" w:styleId="717ADF6BA4D74B1A88804439F838BEA8">
    <w:name w:val="717ADF6BA4D74B1A88804439F838BEA8"/>
  </w:style>
  <w:style w:type="paragraph" w:customStyle="1" w:styleId="BD39D105E4674B49A3991D3D542E03ED">
    <w:name w:val="BD39D105E4674B49A3991D3D542E03ED"/>
  </w:style>
  <w:style w:type="paragraph" w:customStyle="1" w:styleId="71A3D0CE800A449DB04E7EB724539454">
    <w:name w:val="71A3D0CE800A449DB04E7EB724539454"/>
  </w:style>
  <w:style w:type="paragraph" w:customStyle="1" w:styleId="9081446165524D0C8C12903CB77EF2FE">
    <w:name w:val="9081446165524D0C8C12903CB77EF2FE"/>
  </w:style>
  <w:style w:type="paragraph" w:customStyle="1" w:styleId="0E3BE727C9C546EB875CDFFA7EDF91B2">
    <w:name w:val="0E3BE727C9C546EB875CDFFA7EDF91B2"/>
  </w:style>
  <w:style w:type="paragraph" w:customStyle="1" w:styleId="71EBA0A153DC44B681967316C5797087">
    <w:name w:val="71EBA0A153DC44B681967316C5797087"/>
  </w:style>
  <w:style w:type="paragraph" w:customStyle="1" w:styleId="419591FB1225461886A7E7E7F53288E3">
    <w:name w:val="419591FB1225461886A7E7E7F53288E3"/>
  </w:style>
  <w:style w:type="paragraph" w:customStyle="1" w:styleId="AB5F2A197F874C3ABD4614CB37D661B3">
    <w:name w:val="AB5F2A197F874C3ABD4614CB37D661B3"/>
  </w:style>
  <w:style w:type="paragraph" w:customStyle="1" w:styleId="5F592228C7B045F8B75C2BC8648A4BB1">
    <w:name w:val="5F592228C7B045F8B75C2BC8648A4BB1"/>
  </w:style>
  <w:style w:type="paragraph" w:customStyle="1" w:styleId="25CAB74697E448A8B48716D2B2030BEC">
    <w:name w:val="25CAB74697E448A8B48716D2B2030BEC"/>
  </w:style>
  <w:style w:type="paragraph" w:customStyle="1" w:styleId="1239C2F7BCF942ED9DACCE3A23D702ED">
    <w:name w:val="1239C2F7BCF942ED9DACCE3A23D702ED"/>
  </w:style>
  <w:style w:type="paragraph" w:customStyle="1" w:styleId="65AF4973BC5C473B81C887989BEFB869">
    <w:name w:val="65AF4973BC5C473B81C887989BEFB869"/>
  </w:style>
  <w:style w:type="paragraph" w:customStyle="1" w:styleId="AB4248FED6594A39907EF10153407481">
    <w:name w:val="AB4248FED6594A39907EF10153407481"/>
  </w:style>
  <w:style w:type="paragraph" w:customStyle="1" w:styleId="F138296AB7B542208228460F1FF39393">
    <w:name w:val="F138296AB7B542208228460F1FF39393"/>
  </w:style>
  <w:style w:type="paragraph" w:customStyle="1" w:styleId="0DCB49753B4149AB9AA379078E9AEF2D">
    <w:name w:val="0DCB49753B4149AB9AA379078E9AEF2D"/>
  </w:style>
  <w:style w:type="paragraph" w:customStyle="1" w:styleId="E5617C1251594C52B52212C4DB411CFE">
    <w:name w:val="E5617C1251594C52B52212C4DB411CFE"/>
  </w:style>
  <w:style w:type="paragraph" w:customStyle="1" w:styleId="A3F9FCCC63C5429FA102769E0D484EDE">
    <w:name w:val="A3F9FCCC63C5429FA102769E0D484EDE"/>
  </w:style>
  <w:style w:type="paragraph" w:customStyle="1" w:styleId="EB34B9FF7BC74B51AFA970A16BBCE6D5">
    <w:name w:val="EB34B9FF7BC74B51AFA970A16BBCE6D5"/>
  </w:style>
  <w:style w:type="paragraph" w:customStyle="1" w:styleId="361AF2A726494518846926998411F068">
    <w:name w:val="361AF2A726494518846926998411F068"/>
  </w:style>
  <w:style w:type="paragraph" w:customStyle="1" w:styleId="C2A7A9BEC2D043D2AA02DCDCB7A93C76">
    <w:name w:val="C2A7A9BEC2D043D2AA02DCDCB7A93C76"/>
  </w:style>
  <w:style w:type="paragraph" w:customStyle="1" w:styleId="9224351189744C88AB9CC0AF8A31D56B">
    <w:name w:val="9224351189744C88AB9CC0AF8A31D56B"/>
  </w:style>
  <w:style w:type="paragraph" w:customStyle="1" w:styleId="3E9DDE2C86E5450EB97CC1D11A0388F5">
    <w:name w:val="3E9DDE2C86E5450EB97CC1D11A0388F5"/>
  </w:style>
  <w:style w:type="paragraph" w:customStyle="1" w:styleId="955A45599460411DB53BDE88633D49E9">
    <w:name w:val="955A45599460411DB53BDE88633D49E9"/>
  </w:style>
  <w:style w:type="paragraph" w:customStyle="1" w:styleId="C1B8A592036241C4A3220589F6A2B636">
    <w:name w:val="C1B8A592036241C4A3220589F6A2B636"/>
  </w:style>
  <w:style w:type="paragraph" w:customStyle="1" w:styleId="6E313A58F1F849498864208EFA362CC7">
    <w:name w:val="6E313A58F1F849498864208EFA362CC7"/>
  </w:style>
  <w:style w:type="paragraph" w:customStyle="1" w:styleId="04DCD2C0DB6846338B894F22CFD224CA">
    <w:name w:val="04DCD2C0DB6846338B894F22CFD224CA"/>
  </w:style>
  <w:style w:type="paragraph" w:customStyle="1" w:styleId="03CF75A6400D4F4785E2C5354BE9A56F">
    <w:name w:val="03CF75A6400D4F4785E2C5354BE9A56F"/>
  </w:style>
  <w:style w:type="paragraph" w:customStyle="1" w:styleId="9BFAC9E4493049C6AAE037D0817580C1">
    <w:name w:val="9BFAC9E4493049C6AAE037D0817580C1"/>
  </w:style>
  <w:style w:type="paragraph" w:customStyle="1" w:styleId="7BC86C90CF6C4A6F9ECFC74B6B1B1ECC">
    <w:name w:val="7BC86C90CF6C4A6F9ECFC74B6B1B1ECC"/>
  </w:style>
  <w:style w:type="paragraph" w:customStyle="1" w:styleId="7A7D75CF983E42988E461CF00E779EB5">
    <w:name w:val="7A7D75CF983E42988E461CF00E779EB5"/>
  </w:style>
  <w:style w:type="paragraph" w:customStyle="1" w:styleId="821A3DBC7C104A03859E5D9F2DF12F41">
    <w:name w:val="821A3DBC7C104A03859E5D9F2DF12F41"/>
  </w:style>
  <w:style w:type="paragraph" w:customStyle="1" w:styleId="E9E6E72BDD2E4BDCAA067CA2CCD57B12">
    <w:name w:val="E9E6E72BDD2E4BDCAA067CA2CCD57B12"/>
  </w:style>
  <w:style w:type="paragraph" w:customStyle="1" w:styleId="3639A5F817F34B57860F4A289FA77FA6">
    <w:name w:val="3639A5F817F34B57860F4A289FA77FA6"/>
  </w:style>
  <w:style w:type="paragraph" w:customStyle="1" w:styleId="854809CE239446F28FA53B086D11AA65">
    <w:name w:val="854809CE239446F28FA53B086D11AA65"/>
  </w:style>
  <w:style w:type="paragraph" w:customStyle="1" w:styleId="FDB6585C20EA4BD9BDF61FCAC692D4CF">
    <w:name w:val="FDB6585C20EA4BD9BDF61FCAC692D4CF"/>
  </w:style>
  <w:style w:type="paragraph" w:customStyle="1" w:styleId="DC2D9C13E6854E6DA92A5E4F2AD3CD25">
    <w:name w:val="DC2D9C13E6854E6DA92A5E4F2AD3CD25"/>
  </w:style>
  <w:style w:type="paragraph" w:customStyle="1" w:styleId="03B35B959F314791808E0926B2D916CC">
    <w:name w:val="03B35B959F314791808E0926B2D916CC"/>
  </w:style>
  <w:style w:type="paragraph" w:customStyle="1" w:styleId="5ECA67112BE24AA6B429A736AF5A2CF7">
    <w:name w:val="5ECA67112BE24AA6B429A736AF5A2CF7"/>
  </w:style>
  <w:style w:type="paragraph" w:customStyle="1" w:styleId="65A0BAAB79D241FBA0536EF66FB03E14">
    <w:name w:val="65A0BAAB79D241FBA0536EF66FB03E14"/>
  </w:style>
  <w:style w:type="paragraph" w:customStyle="1" w:styleId="58FCDD705E29438A90F4B848B5A4E3F0">
    <w:name w:val="58FCDD705E29438A90F4B848B5A4E3F0"/>
  </w:style>
  <w:style w:type="paragraph" w:customStyle="1" w:styleId="5F0F67D52BC6439AA1FE68B127B525B0">
    <w:name w:val="5F0F67D52BC6439AA1FE68B127B525B0"/>
  </w:style>
  <w:style w:type="paragraph" w:customStyle="1" w:styleId="D795328134EE4EC7A323855D5B089B97">
    <w:name w:val="D795328134EE4EC7A323855D5B089B97"/>
  </w:style>
  <w:style w:type="paragraph" w:customStyle="1" w:styleId="74463AF9920B4F1D84371400E59D2A2A">
    <w:name w:val="74463AF9920B4F1D84371400E59D2A2A"/>
  </w:style>
  <w:style w:type="paragraph" w:customStyle="1" w:styleId="E3EE005314A445E99B4C5E5DAA0D66C4">
    <w:name w:val="E3EE005314A445E99B4C5E5DAA0D66C4"/>
  </w:style>
  <w:style w:type="paragraph" w:customStyle="1" w:styleId="BD1303EF672D476E89D1F5152CFB996D">
    <w:name w:val="BD1303EF672D476E89D1F5152CFB996D"/>
  </w:style>
  <w:style w:type="paragraph" w:customStyle="1" w:styleId="1C08B305737C47C1805ABB68CDE2A1B3">
    <w:name w:val="1C08B305737C47C1805ABB68CDE2A1B3"/>
  </w:style>
  <w:style w:type="paragraph" w:customStyle="1" w:styleId="8415A1F189524DC0A194AEA465F9DF68">
    <w:name w:val="8415A1F189524DC0A194AEA465F9DF68"/>
  </w:style>
  <w:style w:type="paragraph" w:customStyle="1" w:styleId="A640C9BB58704247AC2F8C5D94DD4B19">
    <w:name w:val="A640C9BB58704247AC2F8C5D94DD4B19"/>
  </w:style>
  <w:style w:type="paragraph" w:customStyle="1" w:styleId="A86C3D89145946C79A6587F97BD84A5D">
    <w:name w:val="A86C3D89145946C79A6587F97BD84A5D"/>
  </w:style>
  <w:style w:type="paragraph" w:customStyle="1" w:styleId="03FBECB6DA894E7F8FFCBC5AE365E83B">
    <w:name w:val="03FBECB6DA894E7F8FFCBC5AE365E83B"/>
  </w:style>
  <w:style w:type="paragraph" w:customStyle="1" w:styleId="0836F1964B51478399D8F8D0BC6D47D9">
    <w:name w:val="0836F1964B51478399D8F8D0BC6D47D9"/>
  </w:style>
  <w:style w:type="paragraph" w:customStyle="1" w:styleId="641B21A4713B497BA235A91758D931A9">
    <w:name w:val="641B21A4713B497BA235A91758D931A9"/>
  </w:style>
  <w:style w:type="paragraph" w:customStyle="1" w:styleId="895511371132434495F17B1C187E5298">
    <w:name w:val="895511371132434495F17B1C187E5298"/>
  </w:style>
  <w:style w:type="paragraph" w:customStyle="1" w:styleId="A2135BC40511414E84E379E046D30177">
    <w:name w:val="A2135BC40511414E84E379E046D30177"/>
  </w:style>
  <w:style w:type="paragraph" w:customStyle="1" w:styleId="6D71B08285634B449B02E52A9D162D83">
    <w:name w:val="6D71B08285634B449B02E52A9D162D83"/>
  </w:style>
  <w:style w:type="paragraph" w:customStyle="1" w:styleId="1CFEBE8DD4654E26A03E08312B3CFBB8">
    <w:name w:val="1CFEBE8DD4654E26A03E08312B3CFBB8"/>
    <w:rsid w:val="005E2CBA"/>
  </w:style>
  <w:style w:type="paragraph" w:customStyle="1" w:styleId="3DAC9ECB2E144A669AA944F529D43C35">
    <w:name w:val="3DAC9ECB2E144A669AA944F529D43C35"/>
    <w:rsid w:val="005E2CBA"/>
  </w:style>
  <w:style w:type="paragraph" w:customStyle="1" w:styleId="F69A4B4FD4F94CEE9FB81E647E3047C5">
    <w:name w:val="F69A4B4FD4F94CEE9FB81E647E3047C5"/>
    <w:rsid w:val="005E2CBA"/>
  </w:style>
  <w:style w:type="paragraph" w:customStyle="1" w:styleId="C643DC4E46774BCFA8DBDF94B5316BAC">
    <w:name w:val="C643DC4E46774BCFA8DBDF94B5316BAC"/>
    <w:rsid w:val="005E2CBA"/>
  </w:style>
  <w:style w:type="paragraph" w:customStyle="1" w:styleId="5E5453891B4F4EB8BF277145C331E435">
    <w:name w:val="5E5453891B4F4EB8BF277145C331E435"/>
    <w:rsid w:val="005E2CBA"/>
  </w:style>
  <w:style w:type="paragraph" w:customStyle="1" w:styleId="416CCECD398944C5BD7FFB2441AB91FB">
    <w:name w:val="416CCECD398944C5BD7FFB2441AB91FB"/>
    <w:rsid w:val="005E2CBA"/>
  </w:style>
  <w:style w:type="paragraph" w:customStyle="1" w:styleId="4F87ADFA8020401887F37FCD5F82EF24">
    <w:name w:val="4F87ADFA8020401887F37FCD5F82EF24"/>
    <w:rsid w:val="005E2CBA"/>
  </w:style>
  <w:style w:type="paragraph" w:customStyle="1" w:styleId="2B3DAC6428E04082B45A846C3440AE05">
    <w:name w:val="2B3DAC6428E04082B45A846C3440AE05"/>
    <w:rsid w:val="005E2CBA"/>
  </w:style>
  <w:style w:type="paragraph" w:customStyle="1" w:styleId="AF9D4C027AB0422B9DCB357B40BD60BA">
    <w:name w:val="AF9D4C027AB0422B9DCB357B40BD60BA"/>
    <w:rsid w:val="005E2CBA"/>
  </w:style>
  <w:style w:type="paragraph" w:customStyle="1" w:styleId="82E59219A1C044B08A1D11DFBC50807E">
    <w:name w:val="82E59219A1C044B08A1D11DFBC50807E"/>
    <w:rsid w:val="005E2CBA"/>
  </w:style>
  <w:style w:type="paragraph" w:customStyle="1" w:styleId="303704106DBE49C79D928A05A83E83FE">
    <w:name w:val="303704106DBE49C79D928A05A83E83FE"/>
    <w:rsid w:val="005E2CBA"/>
  </w:style>
  <w:style w:type="paragraph" w:customStyle="1" w:styleId="4CB3F6081A874027A769F7C2C44D71D0">
    <w:name w:val="4CB3F6081A874027A769F7C2C44D71D0"/>
    <w:rsid w:val="005E2CBA"/>
  </w:style>
  <w:style w:type="paragraph" w:customStyle="1" w:styleId="1DF9E3626EBE42EDB303782E23693B66">
    <w:name w:val="1DF9E3626EBE42EDB303782E23693B66"/>
    <w:rsid w:val="005E2CBA"/>
  </w:style>
  <w:style w:type="paragraph" w:customStyle="1" w:styleId="B841C7F8D779447089DB71993EDF0A7E">
    <w:name w:val="B841C7F8D779447089DB71993EDF0A7E"/>
    <w:rsid w:val="005E2CBA"/>
  </w:style>
  <w:style w:type="paragraph" w:customStyle="1" w:styleId="08BBF2BCEB86443995534E99F1FD1E5F">
    <w:name w:val="08BBF2BCEB86443995534E99F1FD1E5F"/>
    <w:rsid w:val="005E2CBA"/>
  </w:style>
  <w:style w:type="paragraph" w:customStyle="1" w:styleId="2A53F6AB02CC48CE9C476A7034A532E4">
    <w:name w:val="2A53F6AB02CC48CE9C476A7034A532E4"/>
    <w:rsid w:val="005E2CBA"/>
  </w:style>
  <w:style w:type="paragraph" w:customStyle="1" w:styleId="D2139860BC8246BFBFDCD22A2023FED8">
    <w:name w:val="D2139860BC8246BFBFDCD22A2023FED8"/>
    <w:rsid w:val="005E2CBA"/>
  </w:style>
  <w:style w:type="paragraph" w:customStyle="1" w:styleId="EC08238240994936BF2FD02C1D48A8C4">
    <w:name w:val="EC08238240994936BF2FD02C1D48A8C4"/>
    <w:rsid w:val="005E2CBA"/>
  </w:style>
  <w:style w:type="paragraph" w:customStyle="1" w:styleId="2D32F169BF124E088079A79DF82A98A5">
    <w:name w:val="2D32F169BF124E088079A79DF82A98A5"/>
    <w:rsid w:val="005E2CBA"/>
  </w:style>
  <w:style w:type="paragraph" w:customStyle="1" w:styleId="36A73C70FBBB438AB9DB91FA6521DE50">
    <w:name w:val="36A73C70FBBB438AB9DB91FA6521DE50"/>
    <w:rsid w:val="005E2CBA"/>
  </w:style>
  <w:style w:type="paragraph" w:customStyle="1" w:styleId="B674171A35B0485A802811DEBB63B771">
    <w:name w:val="B674171A35B0485A802811DEBB63B771"/>
    <w:rsid w:val="005E2CBA"/>
  </w:style>
  <w:style w:type="paragraph" w:customStyle="1" w:styleId="9279CE7FD80143BFA4FE1FFD79CE4774">
    <w:name w:val="9279CE7FD80143BFA4FE1FFD79CE4774"/>
    <w:rsid w:val="005E2CBA"/>
  </w:style>
  <w:style w:type="paragraph" w:customStyle="1" w:styleId="43852DDBA82541C0AD5CB267726ADCA3">
    <w:name w:val="43852DDBA82541C0AD5CB267726ADCA3"/>
    <w:rsid w:val="005E2CBA"/>
  </w:style>
  <w:style w:type="paragraph" w:customStyle="1" w:styleId="85E8BCEB7B16434CB6A98B0B89AA4E6E">
    <w:name w:val="85E8BCEB7B16434CB6A98B0B89AA4E6E"/>
    <w:rsid w:val="005E2CBA"/>
  </w:style>
  <w:style w:type="paragraph" w:customStyle="1" w:styleId="74BCDB1480634451B9EEACAAE8E1DBBF">
    <w:name w:val="74BCDB1480634451B9EEACAAE8E1DBBF"/>
    <w:rsid w:val="005E2CBA"/>
  </w:style>
  <w:style w:type="paragraph" w:customStyle="1" w:styleId="68AA8C35D8B74A6DB260A90E3F43A08C">
    <w:name w:val="68AA8C35D8B74A6DB260A90E3F43A08C"/>
    <w:rsid w:val="005E2CBA"/>
  </w:style>
  <w:style w:type="paragraph" w:customStyle="1" w:styleId="E56C0FCAE65C454683D2A0CC961B6D86">
    <w:name w:val="E56C0FCAE65C454683D2A0CC961B6D86"/>
    <w:rsid w:val="005E2CBA"/>
  </w:style>
  <w:style w:type="paragraph" w:customStyle="1" w:styleId="1814FCCF6F844365BD31AECE149860AD">
    <w:name w:val="1814FCCF6F844365BD31AECE149860AD"/>
    <w:rsid w:val="005E2CBA"/>
  </w:style>
  <w:style w:type="paragraph" w:customStyle="1" w:styleId="721785FC82944FA2830A5B6D33B69705">
    <w:name w:val="721785FC82944FA2830A5B6D33B69705"/>
    <w:rsid w:val="005E2CBA"/>
  </w:style>
  <w:style w:type="paragraph" w:customStyle="1" w:styleId="3B24AEB3D2FF4D25A8762852D16D212B">
    <w:name w:val="3B24AEB3D2FF4D25A8762852D16D212B"/>
    <w:rsid w:val="005E2CBA"/>
  </w:style>
  <w:style w:type="paragraph" w:customStyle="1" w:styleId="3BEB910046034C81A1FBF1C8AEE097FD">
    <w:name w:val="3BEB910046034C81A1FBF1C8AEE097FD"/>
    <w:rsid w:val="005E2CBA"/>
  </w:style>
  <w:style w:type="paragraph" w:customStyle="1" w:styleId="E2183945DA3640CEB5B3C3F5C4A8CB73">
    <w:name w:val="E2183945DA3640CEB5B3C3F5C4A8CB73"/>
    <w:rsid w:val="005E2CBA"/>
  </w:style>
  <w:style w:type="paragraph" w:customStyle="1" w:styleId="7CEFCC7ACBA94924B0DDB129BDB5ECE7">
    <w:name w:val="7CEFCC7ACBA94924B0DDB129BDB5ECE7"/>
    <w:rsid w:val="005E2CBA"/>
  </w:style>
  <w:style w:type="paragraph" w:customStyle="1" w:styleId="35606D30ABD54FADA4632582C42EECD9">
    <w:name w:val="35606D30ABD54FADA4632582C42EECD9"/>
    <w:rsid w:val="005E2CBA"/>
  </w:style>
  <w:style w:type="paragraph" w:customStyle="1" w:styleId="3F39793EB29C417F95BA1AEE5B1D93C8">
    <w:name w:val="3F39793EB29C417F95BA1AEE5B1D93C8"/>
    <w:rsid w:val="005E2CBA"/>
  </w:style>
  <w:style w:type="paragraph" w:customStyle="1" w:styleId="100DCE3AF14C40AE9031C42B491BA40C">
    <w:name w:val="100DCE3AF14C40AE9031C42B491BA40C"/>
    <w:rsid w:val="005E2CBA"/>
  </w:style>
  <w:style w:type="paragraph" w:customStyle="1" w:styleId="0D2D4A990D924C86BDDA283A0ED4DF0B">
    <w:name w:val="0D2D4A990D924C86BDDA283A0ED4DF0B"/>
    <w:rsid w:val="005E2CBA"/>
  </w:style>
  <w:style w:type="paragraph" w:customStyle="1" w:styleId="67969C03B6B0456C9B2286A18AD49EDD">
    <w:name w:val="67969C03B6B0456C9B2286A18AD49EDD"/>
    <w:rsid w:val="005E2CBA"/>
  </w:style>
  <w:style w:type="paragraph" w:customStyle="1" w:styleId="75A3853FA62A4D5C970AE4E0AE212DAC">
    <w:name w:val="75A3853FA62A4D5C970AE4E0AE212DAC"/>
    <w:rsid w:val="005E2CBA"/>
  </w:style>
  <w:style w:type="paragraph" w:customStyle="1" w:styleId="BFFAF6F295604F91B3A7A87979820CD7">
    <w:name w:val="BFFAF6F295604F91B3A7A87979820CD7"/>
    <w:rsid w:val="005E2CBA"/>
  </w:style>
  <w:style w:type="paragraph" w:customStyle="1" w:styleId="C9382FD930F0432DACF03B86B4D15716">
    <w:name w:val="C9382FD930F0432DACF03B86B4D15716"/>
    <w:rsid w:val="005E2CBA"/>
  </w:style>
  <w:style w:type="paragraph" w:customStyle="1" w:styleId="B893961BEE3946E4916AEB829E3AAC11">
    <w:name w:val="B893961BEE3946E4916AEB829E3AAC11"/>
    <w:rsid w:val="005E2CBA"/>
  </w:style>
  <w:style w:type="paragraph" w:customStyle="1" w:styleId="09FA9AEAF7A14B818F92B78DC48CB9A5">
    <w:name w:val="09FA9AEAF7A14B818F92B78DC48CB9A5"/>
    <w:rsid w:val="005E2CBA"/>
  </w:style>
  <w:style w:type="paragraph" w:customStyle="1" w:styleId="D07672EB93124CB29085F1BEF4C3AAF8">
    <w:name w:val="D07672EB93124CB29085F1BEF4C3AAF8"/>
    <w:rsid w:val="005E2C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Healthcare">
  <a:themeElements>
    <a:clrScheme name="Healthcare">
      <a:dk1>
        <a:srgbClr val="000000"/>
      </a:dk1>
      <a:lt1>
        <a:srgbClr val="FFFFFF"/>
      </a:lt1>
      <a:dk2>
        <a:srgbClr val="5E5E5E"/>
      </a:dk2>
      <a:lt2>
        <a:srgbClr val="D6D5D5"/>
      </a:lt2>
      <a:accent1>
        <a:srgbClr val="264D2B"/>
      </a:accent1>
      <a:accent2>
        <a:srgbClr val="60B966"/>
      </a:accent2>
      <a:accent3>
        <a:srgbClr val="A91E30"/>
      </a:accent3>
      <a:accent4>
        <a:srgbClr val="EE4141"/>
      </a:accent4>
      <a:accent5>
        <a:srgbClr val="084D9E"/>
      </a:accent5>
      <a:accent6>
        <a:srgbClr val="2278CF"/>
      </a:accent6>
      <a:hlink>
        <a:srgbClr val="0000FF"/>
      </a:hlink>
      <a:folHlink>
        <a:srgbClr val="FF00FF"/>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Healthcare" id="{8E585ACA-EF7B-4740-90C4-1122ECCB3F42}" vid="{04500B0B-062B-BC4C-91BD-C3C32043576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9FB68-32C9-4488-BDB0-00273754F15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D94EA7A-8E11-4C0B-86E7-42F1757C03A1}">
  <ds:schemaRefs>
    <ds:schemaRef ds:uri="http://schemas.microsoft.com/sharepoint/v3/contenttype/forms"/>
  </ds:schemaRefs>
</ds:datastoreItem>
</file>

<file path=customXml/itemProps3.xml><?xml version="1.0" encoding="utf-8"?>
<ds:datastoreItem xmlns:ds="http://schemas.openxmlformats.org/officeDocument/2006/customXml" ds:itemID="{5B460F1D-E0E7-4F03-AA2B-AC55CAD5D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E97087-8871-4CE1-B51F-41D960C76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Healthcare business plan.dotx</Template>
  <TotalTime>0</TotalTime>
  <Pages>13</Pages>
  <Words>2130</Words>
  <Characters>11720</Characters>
  <Application>Microsoft Office Word</Application>
  <DocSecurity>0</DocSecurity>
  <Lines>97</Lines>
  <Paragraphs>27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2020-03-24T07:58:00Z</dcterms:created>
  <dcterms:modified xsi:type="dcterms:W3CDTF">2020-03-24T19:48:00Z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